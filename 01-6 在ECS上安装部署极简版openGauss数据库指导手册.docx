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50DE1" w14:textId="3F051805" w:rsidR="00E75EA5" w:rsidRPr="00DF5691" w:rsidRDefault="00E75EA5" w:rsidP="001619A4">
      <w:pPr>
        <w:ind w:left="0"/>
        <w:rPr>
          <w:rFonts w:ascii="Huawei Sans" w:eastAsia="方正兰亭黑简体" w:hAnsi="Huawei Sans" w:cs="Huawei Sans"/>
        </w:rPr>
      </w:pPr>
    </w:p>
    <w:p w14:paraId="1E20AA9F" w14:textId="77777777" w:rsidR="0020153C" w:rsidRPr="00DF5691" w:rsidRDefault="0020153C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1775DF2" w14:textId="77777777" w:rsidR="0053549F" w:rsidRPr="00DF5691" w:rsidRDefault="0053549F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10726D2" w14:textId="77777777" w:rsidR="0053549F" w:rsidRPr="00DF5691" w:rsidRDefault="0053549F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A6926DF" w14:textId="77777777" w:rsidR="0053549F" w:rsidRPr="00DF5691" w:rsidRDefault="0053549F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7C3EA1D8" w14:textId="73DDCBD1" w:rsidR="004662DC" w:rsidRPr="00DF5691" w:rsidRDefault="004662DC" w:rsidP="004662D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《数据库》</w:t>
      </w:r>
    </w:p>
    <w:p w14:paraId="45427A13" w14:textId="4F066B79" w:rsidR="0020153C" w:rsidRPr="00DF5691" w:rsidRDefault="00AA27A7" w:rsidP="004662D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在</w:t>
      </w:r>
      <w:r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ECS</w:t>
      </w:r>
      <w:r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上安装部署</w:t>
      </w:r>
      <w:r w:rsidR="006E3C73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极简版</w:t>
      </w:r>
      <w:r w:rsidR="004662DC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openGauss</w:t>
      </w:r>
      <w:r w:rsidR="004662DC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数据库</w:t>
      </w:r>
      <w:r w:rsidR="004A1051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指导</w:t>
      </w:r>
      <w:r w:rsidR="0095046D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手册</w:t>
      </w:r>
    </w:p>
    <w:p w14:paraId="22520186" w14:textId="0D5EA39C" w:rsidR="0020153C" w:rsidRPr="00DF5691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F112442" w14:textId="77777777" w:rsidR="0020153C" w:rsidRPr="00DF5691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FA8C2C2" w14:textId="77777777" w:rsidR="0020153C" w:rsidRPr="00DF5691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62ED3664" w14:textId="414C8387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EFA5202" w14:textId="2428E973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090A8A2" w14:textId="1B7B2006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D885321" w14:textId="51EA07BB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A377C9C" w14:textId="5DB420D2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8D05E2B" w14:textId="77777777" w:rsidR="00213E96" w:rsidRPr="00DF5691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7CB96A1D" w14:textId="77777777" w:rsidR="00213E96" w:rsidRPr="00DF5691" w:rsidRDefault="00213E96" w:rsidP="00213E96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7028DA36" w14:textId="14CA7C1E" w:rsidR="00213E96" w:rsidRPr="00DF5691" w:rsidRDefault="00342110" w:rsidP="00213E96">
      <w:pPr>
        <w:pStyle w:val="cover--"/>
        <w:rPr>
          <w:rFonts w:ascii="Huawei Sans" w:eastAsia="方正兰亭黑简体" w:hAnsi="Huawei Sans" w:cs="Huawei Sans"/>
          <w:noProof/>
        </w:rPr>
      </w:pPr>
      <w:r w:rsidRPr="00DF5691">
        <w:rPr>
          <w:rFonts w:ascii="Huawei Sans" w:eastAsia="方正兰亭黑简体" w:hAnsi="Huawei Sans" w:cs="Huawei Sans"/>
          <w:noProof/>
        </w:rPr>
        <w:drawing>
          <wp:inline distT="0" distB="0" distL="0" distR="0" wp14:anchorId="59921424" wp14:editId="4545A51C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DF5691" w:rsidRDefault="00213E96" w:rsidP="00213E96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  <w:caps/>
        </w:rPr>
        <w:fldChar w:fldCharType="begin"/>
      </w:r>
      <w:r w:rsidRPr="00DF5691">
        <w:rPr>
          <w:rFonts w:ascii="Huawei Sans" w:eastAsia="方正兰亭黑简体" w:hAnsi="Huawei Sans" w:cs="Huawei Sans"/>
          <w:caps/>
        </w:rPr>
        <w:instrText xml:space="preserve"> DOCPROPERTY  Confidential </w:instrText>
      </w:r>
      <w:r w:rsidRPr="00DF5691">
        <w:rPr>
          <w:rFonts w:ascii="Huawei Sans" w:eastAsia="方正兰亭黑简体" w:hAnsi="Huawei Sans" w:cs="Huawei Sans"/>
          <w:caps/>
        </w:rPr>
        <w:fldChar w:fldCharType="end"/>
      </w:r>
    </w:p>
    <w:p w14:paraId="6F7BEF1B" w14:textId="77777777" w:rsidR="00213E96" w:rsidRPr="00DF5691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DF5691">
        <w:rPr>
          <w:rFonts w:ascii="Huawei Sans" w:eastAsia="方正兰亭黑简体" w:hAnsi="Huawei Sans" w:cs="Huawei Sans"/>
          <w:lang w:eastAsia="zh-CN"/>
        </w:rPr>
        <w:t>华为技术有限公司</w:t>
      </w:r>
    </w:p>
    <w:p w14:paraId="4C0703B4" w14:textId="77777777" w:rsidR="00033B54" w:rsidRPr="00DF5691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  <w:sectPr w:rsidR="00033B54" w:rsidRPr="00DF5691" w:rsidSect="003C60D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DF5691">
        <w:rPr>
          <w:rFonts w:ascii="Huawei Sans" w:eastAsia="方正兰亭黑简体" w:hAnsi="Huawei Sans" w:cs="Huawei Sans"/>
        </w:rPr>
        <w:br w:type="page"/>
      </w: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 w:cs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5B902EF0" w14:textId="5CE9B1BA" w:rsidR="0020153C" w:rsidRPr="00DF5691" w:rsidRDefault="0020153C" w:rsidP="00F7725D">
          <w:pPr>
            <w:pStyle w:val="Contents"/>
          </w:pPr>
          <w:r w:rsidRPr="00DF5691">
            <w:rPr>
              <w:lang w:val="zh-CN"/>
            </w:rPr>
            <w:t>目录</w:t>
          </w:r>
        </w:p>
        <w:p w14:paraId="67DDE2EA" w14:textId="77777777" w:rsidR="00DF3F0C" w:rsidRPr="00DF5691" w:rsidRDefault="001B3964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r w:rsidRPr="00DF5691">
            <w:rPr>
              <w:rFonts w:ascii="Huawei Sans" w:hAnsi="Huawei Sans" w:cs="Huawei Sans"/>
              <w:noProof/>
            </w:rPr>
            <w:fldChar w:fldCharType="begin"/>
          </w:r>
          <w:r w:rsidRPr="00DF5691">
            <w:rPr>
              <w:rFonts w:ascii="Huawei Sans" w:hAnsi="Huawei Sans" w:cs="Huawei Sans"/>
              <w:noProof/>
            </w:rPr>
            <w:instrText xml:space="preserve"> TOC \o "1-3" \h \z \u </w:instrText>
          </w:r>
          <w:r w:rsidRPr="00DF5691">
            <w:rPr>
              <w:rFonts w:ascii="Huawei Sans" w:hAnsi="Huawei Sans" w:cs="Huawei Sans"/>
              <w:noProof/>
            </w:rPr>
            <w:fldChar w:fldCharType="separate"/>
          </w:r>
          <w:hyperlink w:anchor="_Toc81317817" w:history="1"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前</w:t>
            </w:r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 xml:space="preserve">  </w:t>
            </w:r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言</w: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_Toc81317817 \h </w:instrTex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t>2</w: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465710FC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18" w:history="1">
            <w:r w:rsidRPr="00DF5691">
              <w:rPr>
                <w:rStyle w:val="af"/>
                <w:rFonts w:ascii="Huawei Sans" w:hAnsi="Huawei Sans" w:cs="Huawei Sans"/>
              </w:rPr>
              <w:t>简介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_Toc81317818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2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1533758E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19" w:history="1">
            <w:r w:rsidRPr="00DF5691">
              <w:rPr>
                <w:rStyle w:val="af"/>
                <w:rFonts w:ascii="Huawei Sans" w:hAnsi="Huawei Sans" w:cs="Huawei Sans"/>
              </w:rPr>
              <w:t>内容描述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_Toc81317819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2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7231928A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0" w:history="1">
            <w:r w:rsidRPr="00DF5691">
              <w:rPr>
                <w:rStyle w:val="af"/>
                <w:rFonts w:ascii="Huawei Sans" w:hAnsi="Huawei Sans" w:cs="Huawei Sans"/>
              </w:rPr>
              <w:t>前置条件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_Toc81317820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2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72CF9CAF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1" w:history="1">
            <w:r w:rsidRPr="00DF5691">
              <w:rPr>
                <w:rStyle w:val="af"/>
                <w:rFonts w:ascii="Huawei Sans" w:hAnsi="Huawei Sans" w:cs="Huawei Sans"/>
              </w:rPr>
              <w:t>实验环境说明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_Toc81317821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2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21BADCCA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2" w:history="1">
            <w:r w:rsidRPr="00DF5691">
              <w:rPr>
                <w:rStyle w:val="af"/>
                <w:rFonts w:ascii="Huawei Sans" w:hAnsi="Huawei Sans" w:cs="Huawei Sans"/>
              </w:rPr>
              <w:t>实验概览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_Toc81317822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3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18B4E490" w14:textId="77777777" w:rsidR="00DF3F0C" w:rsidRPr="00DF5691" w:rsidRDefault="00DF3F0C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23" w:history="1">
            <w:r w:rsidRPr="00DF5691">
              <w:rPr>
                <w:rStyle w:val="af"/>
                <w:rFonts w:ascii="Huawei Sans" w:hAnsi="Huawei Sans" w:cs="Huawei Sans"/>
                <w:noProof/>
              </w:rPr>
              <w:t>1 openGauss</w:t>
            </w:r>
            <w:r w:rsidRPr="00DF5691">
              <w:rPr>
                <w:rStyle w:val="af"/>
                <w:rFonts w:ascii="Huawei Sans" w:hAnsi="Huawei Sans" w:cs="Huawei Sans"/>
                <w:noProof/>
              </w:rPr>
              <w:t>数据库安装</w:t>
            </w:r>
            <w:r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_Toc81317823 \h </w:instrText>
            </w:r>
            <w:r w:rsidRPr="00DF5691">
              <w:rPr>
                <w:rFonts w:ascii="Huawei Sans" w:hAnsi="Huawei Sans" w:cs="Huawei Sans"/>
                <w:noProof/>
                <w:webHidden/>
              </w:rPr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noProof/>
                <w:webHidden/>
              </w:rPr>
              <w:t>4</w:t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6EB11E1C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4" w:history="1">
            <w:r w:rsidRPr="00DF5691">
              <w:rPr>
                <w:rStyle w:val="af"/>
                <w:rFonts w:ascii="Huawei Sans" w:hAnsi="Huawei Sans" w:cs="Huawei Sans"/>
                <w:snapToGrid w:val="0"/>
              </w:rPr>
              <w:t>1.1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实验介绍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_Toc81317824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4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1BDD020C" w14:textId="77777777" w:rsidR="00DF3F0C" w:rsidRPr="00DF5691" w:rsidRDefault="00DF3F0C">
          <w:pPr>
            <w:pStyle w:val="TOC3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5" w:history="1">
            <w:r w:rsidRPr="00DF5691">
              <w:rPr>
                <w:rStyle w:val="af"/>
                <w:rFonts w:ascii="Huawei Sans" w:hAnsi="Huawei Sans" w:cs="Huawei Sans"/>
                <w:bCs/>
                <w:snapToGrid w:val="0"/>
              </w:rPr>
              <w:t>1.1.1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关于本实验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_Toc81317825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4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08A4532A" w14:textId="77777777" w:rsidR="00DF3F0C" w:rsidRPr="00DF5691" w:rsidRDefault="00DF3F0C">
          <w:pPr>
            <w:pStyle w:val="TOC3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6" w:history="1">
            <w:r w:rsidRPr="00DF5691">
              <w:rPr>
                <w:rStyle w:val="af"/>
                <w:rFonts w:ascii="Huawei Sans" w:hAnsi="Huawei Sans" w:cs="Huawei Sans"/>
                <w:bCs/>
                <w:snapToGrid w:val="0"/>
              </w:rPr>
              <w:t>1.1.2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实验目的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_Toc81317826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4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23172CB4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7" w:history="1">
            <w:r w:rsidRPr="00DF5691">
              <w:rPr>
                <w:rStyle w:val="af"/>
                <w:rFonts w:ascii="Huawei Sans" w:hAnsi="Huawei Sans" w:cs="Huawei Sans"/>
                <w:snapToGrid w:val="0"/>
              </w:rPr>
              <w:t>1.2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购买弹性云服务器</w:t>
            </w:r>
            <w:r w:rsidRPr="00DF5691">
              <w:rPr>
                <w:rStyle w:val="af"/>
                <w:rFonts w:ascii="Huawei Sans" w:hAnsi="Huawei Sans" w:cs="Huawei Sans"/>
              </w:rPr>
              <w:t>ECS</w:t>
            </w:r>
            <w:r w:rsidRPr="00DF5691">
              <w:rPr>
                <w:rStyle w:val="af"/>
                <w:rFonts w:ascii="Huawei Sans" w:hAnsi="Huawei Sans" w:cs="Huawei Sans"/>
              </w:rPr>
              <w:t>（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openEuler ARM </w:t>
            </w:r>
            <w:r w:rsidRPr="00DF5691">
              <w:rPr>
                <w:rStyle w:val="af"/>
                <w:rFonts w:ascii="Huawei Sans" w:hAnsi="Huawei Sans" w:cs="Huawei Sans"/>
              </w:rPr>
              <w:t>操作系统）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_Toc81317827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4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4B1AC2F1" w14:textId="77777777" w:rsidR="00DF3F0C" w:rsidRPr="00DF5691" w:rsidRDefault="00DF3F0C">
          <w:pPr>
            <w:pStyle w:val="TOC3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8" w:history="1">
            <w:r w:rsidRPr="00DF5691">
              <w:rPr>
                <w:rStyle w:val="af"/>
                <w:rFonts w:ascii="Huawei Sans" w:hAnsi="Huawei Sans" w:cs="Huawei Sans"/>
                <w:bCs/>
                <w:snapToGrid w:val="0"/>
              </w:rPr>
              <w:t>1.2.1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登录华为云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_Toc81317828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4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5CB57150" w14:textId="77777777" w:rsidR="00DF3F0C" w:rsidRPr="00DF5691" w:rsidRDefault="00DF3F0C">
          <w:pPr>
            <w:pStyle w:val="TOC3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9" w:history="1">
            <w:r w:rsidRPr="00DF5691">
              <w:rPr>
                <w:rStyle w:val="af"/>
                <w:rFonts w:ascii="Huawei Sans" w:hAnsi="Huawei Sans" w:cs="Huawei Sans"/>
                <w:bCs/>
                <w:snapToGrid w:val="0"/>
              </w:rPr>
              <w:t>1.2.2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购买弹性云服务器</w:t>
            </w:r>
            <w:r w:rsidRPr="00DF5691">
              <w:rPr>
                <w:rStyle w:val="af"/>
                <w:rFonts w:ascii="Huawei Sans" w:hAnsi="Huawei Sans" w:cs="Huawei Sans"/>
              </w:rPr>
              <w:t>ECS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_Toc81317829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5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37C8FB21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30" w:history="1">
            <w:r w:rsidRPr="00DF5691">
              <w:rPr>
                <w:rStyle w:val="af"/>
                <w:rFonts w:ascii="Huawei Sans" w:hAnsi="Huawei Sans" w:cs="Huawei Sans"/>
                <w:snapToGrid w:val="0"/>
              </w:rPr>
              <w:t>1.3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安装前准备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_Toc81317830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10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3456FE80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31" w:history="1">
            <w:r w:rsidRPr="00DF5691">
              <w:rPr>
                <w:rStyle w:val="af"/>
                <w:rFonts w:ascii="Huawei Sans" w:hAnsi="Huawei Sans" w:cs="Huawei Sans"/>
                <w:snapToGrid w:val="0"/>
              </w:rPr>
              <w:t>1.4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数据库安装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_Toc81317831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12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086E425B" w14:textId="77777777" w:rsidR="00DF3F0C" w:rsidRPr="00DF5691" w:rsidRDefault="00DF3F0C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32" w:history="1">
            <w:r w:rsidRPr="00DF5691">
              <w:rPr>
                <w:rStyle w:val="af"/>
                <w:rFonts w:ascii="Huawei Sans" w:hAnsi="Huawei Sans" w:cs="Huawei Sans"/>
                <w:noProof/>
              </w:rPr>
              <w:t xml:space="preserve">2 </w:t>
            </w:r>
            <w:r w:rsidRPr="00DF5691">
              <w:rPr>
                <w:rStyle w:val="af"/>
                <w:rFonts w:ascii="Huawei Sans" w:hAnsi="Huawei Sans" w:cs="Huawei Sans"/>
                <w:noProof/>
              </w:rPr>
              <w:t>数据库使用</w:t>
            </w:r>
            <w:r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_Toc81317832 \h </w:instrText>
            </w:r>
            <w:r w:rsidRPr="00DF5691">
              <w:rPr>
                <w:rFonts w:ascii="Huawei Sans" w:hAnsi="Huawei Sans" w:cs="Huawei Sans"/>
                <w:noProof/>
                <w:webHidden/>
              </w:rPr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noProof/>
                <w:webHidden/>
              </w:rPr>
              <w:t>14</w:t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08F445F9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33" w:history="1">
            <w:r w:rsidRPr="00DF5691">
              <w:rPr>
                <w:rStyle w:val="af"/>
                <w:rFonts w:ascii="Huawei Sans" w:hAnsi="Huawei Sans" w:cs="Huawei Sans"/>
                <w:snapToGrid w:val="0"/>
              </w:rPr>
              <w:t>2.1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前提条件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_Toc81317833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14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1E2D1BAE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34" w:history="1">
            <w:r w:rsidRPr="00DF5691">
              <w:rPr>
                <w:rStyle w:val="af"/>
                <w:rFonts w:ascii="Huawei Sans" w:hAnsi="Huawei Sans" w:cs="Huawei Sans"/>
                <w:snapToGrid w:val="0"/>
              </w:rPr>
              <w:t>2.2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操作步骤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_Toc81317834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14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438B9ADB" w14:textId="77777777" w:rsidR="00DF3F0C" w:rsidRPr="00DF5691" w:rsidRDefault="00DF3F0C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35" w:history="1">
            <w:r w:rsidRPr="00DF5691">
              <w:rPr>
                <w:rStyle w:val="af"/>
                <w:rFonts w:ascii="Huawei Sans" w:hAnsi="Huawei Sans" w:cs="Huawei Sans"/>
                <w:noProof/>
              </w:rPr>
              <w:t>附录一：</w:t>
            </w:r>
            <w:r w:rsidRPr="00DF5691">
              <w:rPr>
                <w:rStyle w:val="af"/>
                <w:rFonts w:ascii="Huawei Sans" w:hAnsi="Huawei Sans" w:cs="Huawei Sans"/>
                <w:noProof/>
              </w:rPr>
              <w:t>Linux</w:t>
            </w:r>
            <w:r w:rsidRPr="00DF5691">
              <w:rPr>
                <w:rStyle w:val="af"/>
                <w:rFonts w:ascii="Huawei Sans" w:hAnsi="Huawei Sans" w:cs="Huawei Sans"/>
                <w:noProof/>
              </w:rPr>
              <w:t>操作系统相关命令</w:t>
            </w:r>
            <w:r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_Toc81317835 \h </w:instrText>
            </w:r>
            <w:r w:rsidRPr="00DF5691">
              <w:rPr>
                <w:rFonts w:ascii="Huawei Sans" w:hAnsi="Huawei Sans" w:cs="Huawei Sans"/>
                <w:noProof/>
                <w:webHidden/>
              </w:rPr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noProof/>
                <w:webHidden/>
              </w:rPr>
              <w:t>17</w:t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6905050E" w14:textId="77777777" w:rsidR="00DF3F0C" w:rsidRPr="00DF5691" w:rsidRDefault="00DF3F0C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50" w:history="1">
            <w:r w:rsidRPr="00DF5691">
              <w:rPr>
                <w:rStyle w:val="af"/>
                <w:rFonts w:ascii="Huawei Sans" w:hAnsi="Huawei Sans" w:cs="Huawei Sans"/>
                <w:noProof/>
              </w:rPr>
              <w:t>附录二：</w:t>
            </w:r>
            <w:r w:rsidRPr="00DF5691">
              <w:rPr>
                <w:rStyle w:val="af"/>
                <w:rFonts w:ascii="Huawei Sans" w:hAnsi="Huawei Sans" w:cs="Huawei Sans"/>
                <w:noProof/>
              </w:rPr>
              <w:t>openGauss</w:t>
            </w:r>
            <w:r w:rsidRPr="00DF5691">
              <w:rPr>
                <w:rStyle w:val="af"/>
                <w:rFonts w:ascii="Huawei Sans" w:hAnsi="Huawei Sans" w:cs="Huawei Sans"/>
                <w:noProof/>
              </w:rPr>
              <w:t>数据库基本操作</w:t>
            </w:r>
            <w:r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_Toc81317850 \h </w:instrText>
            </w:r>
            <w:r w:rsidRPr="00DF5691">
              <w:rPr>
                <w:rFonts w:ascii="Huawei Sans" w:hAnsi="Huawei Sans" w:cs="Huawei Sans"/>
                <w:noProof/>
                <w:webHidden/>
              </w:rPr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noProof/>
                <w:webHidden/>
              </w:rPr>
              <w:t>27</w:t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1A1B1C95" w14:textId="4E03C1FD" w:rsidR="00B81DEF" w:rsidRPr="00DF5691" w:rsidRDefault="001B3964" w:rsidP="00DF3F0C">
          <w:pPr>
            <w:ind w:left="0"/>
            <w:rPr>
              <w:rFonts w:ascii="Huawei Sans" w:eastAsia="方正兰亭黑简体" w:hAnsi="Huawei Sans" w:cs="Huawei Sans"/>
              <w:noProof/>
            </w:rPr>
          </w:pPr>
          <w:r w:rsidRPr="00DF5691">
            <w:rPr>
              <w:rFonts w:ascii="Huawei Sans" w:eastAsia="方正兰亭黑简体" w:hAnsi="Huawei Sans" w:cs="Huawei Sans"/>
              <w:noProof/>
            </w:rPr>
            <w:fldChar w:fldCharType="end"/>
          </w:r>
        </w:p>
      </w:sdtContent>
    </w:sdt>
    <w:p w14:paraId="4BF13316" w14:textId="7F41AB7B" w:rsidR="00DF3F0C" w:rsidRPr="00DF5691" w:rsidRDefault="00DF3F0C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color w:val="000000"/>
          <w:sz w:val="21"/>
          <w:szCs w:val="21"/>
          <w:shd w:val="clear" w:color="auto" w:fill="FFFFFF"/>
        </w:rPr>
      </w:pPr>
      <w:bookmarkStart w:id="10" w:name="_Toc7361460"/>
      <w:bookmarkStart w:id="11" w:name="_Toc47699838"/>
      <w:bookmarkStart w:id="12" w:name="_Toc81317817"/>
      <w:bookmarkStart w:id="13" w:name="_Toc466755566"/>
      <w:bookmarkStart w:id="14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DF5691">
        <w:rPr>
          <w:rFonts w:ascii="Huawei Sans" w:eastAsia="方正兰亭黑简体" w:hAnsi="Huawei Sans" w:cs="Huawei Sans"/>
        </w:rPr>
        <w:br w:type="page"/>
      </w:r>
    </w:p>
    <w:p w14:paraId="4CA06E0C" w14:textId="77777777" w:rsidR="00962B85" w:rsidRPr="00DF5691" w:rsidRDefault="00962B85" w:rsidP="00F7725D">
      <w:pPr>
        <w:pStyle w:val="1"/>
        <w:numPr>
          <w:ilvl w:val="0"/>
          <w:numId w:val="0"/>
        </w:numPr>
      </w:pPr>
      <w:r w:rsidRPr="00DF5691">
        <w:lastRenderedPageBreak/>
        <w:t>前</w:t>
      </w:r>
      <w:r w:rsidRPr="00DF5691">
        <w:t xml:space="preserve">  </w:t>
      </w:r>
      <w:r w:rsidRPr="00DF5691">
        <w:t>言</w:t>
      </w:r>
      <w:bookmarkEnd w:id="10"/>
      <w:bookmarkEnd w:id="11"/>
      <w:bookmarkEnd w:id="12"/>
    </w:p>
    <w:p w14:paraId="41AA947B" w14:textId="77777777" w:rsidR="00962B85" w:rsidRPr="00DF5691" w:rsidRDefault="00962B85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15" w:name="_Toc7361461"/>
      <w:bookmarkStart w:id="16" w:name="_Toc47699839"/>
      <w:bookmarkStart w:id="17" w:name="_Toc81317818"/>
      <w:r w:rsidRPr="00DF5691">
        <w:rPr>
          <w:rFonts w:ascii="Huawei Sans" w:hAnsi="Huawei Sans" w:cs="Huawei Sans"/>
        </w:rPr>
        <w:t>简介</w:t>
      </w:r>
      <w:bookmarkEnd w:id="15"/>
      <w:bookmarkEnd w:id="16"/>
      <w:bookmarkEnd w:id="17"/>
    </w:p>
    <w:p w14:paraId="03816A63" w14:textId="77777777" w:rsidR="00962B85" w:rsidRPr="00DF5691" w:rsidRDefault="00962B85" w:rsidP="00B63F93">
      <w:pPr>
        <w:pStyle w:val="1e"/>
      </w:pPr>
      <w:proofErr w:type="spellStart"/>
      <w:r w:rsidRPr="00DF5691">
        <w:t>openGauss</w:t>
      </w:r>
      <w:proofErr w:type="spellEnd"/>
      <w:r w:rsidRPr="00DF5691">
        <w:t>是关系型数据库，采用客户端</w:t>
      </w:r>
      <w:r w:rsidRPr="00DF5691">
        <w:t>/</w:t>
      </w:r>
      <w:r w:rsidRPr="00DF5691">
        <w:t>服务器，</w:t>
      </w:r>
      <w:proofErr w:type="gramStart"/>
      <w:r w:rsidRPr="00DF5691">
        <w:t>单进程多</w:t>
      </w:r>
      <w:proofErr w:type="gramEnd"/>
      <w:r w:rsidRPr="00DF5691">
        <w:t>线程架构，支持单机和一主多备部署方式，备机可读，支持双机高可用和读扩展。</w:t>
      </w:r>
    </w:p>
    <w:p w14:paraId="46379554" w14:textId="5A5B28C8" w:rsidR="007D4D6E" w:rsidRPr="00DF5691" w:rsidRDefault="00962B85" w:rsidP="00B63F93">
      <w:pPr>
        <w:pStyle w:val="1e"/>
      </w:pPr>
      <w:r w:rsidRPr="00DF5691">
        <w:t>本实验主要描述</w:t>
      </w:r>
      <w:proofErr w:type="spellStart"/>
      <w:r w:rsidRPr="00DF5691">
        <w:t>openGauss</w:t>
      </w:r>
      <w:proofErr w:type="spellEnd"/>
      <w:r w:rsidR="00B91917" w:rsidRPr="0053549F">
        <w:t>数据库在弹性云服务</w:t>
      </w:r>
      <w:r w:rsidR="00B91917">
        <w:t>器</w:t>
      </w:r>
      <w:r w:rsidR="00B91917">
        <w:rPr>
          <w:rFonts w:hint="eastAsia"/>
        </w:rPr>
        <w:t>E</w:t>
      </w:r>
      <w:r w:rsidR="00B91917">
        <w:t>CS</w:t>
      </w:r>
      <w:r w:rsidR="00B91917">
        <w:rPr>
          <w:rFonts w:hint="eastAsia"/>
        </w:rPr>
        <w:t>（</w:t>
      </w:r>
      <w:r w:rsidR="00B91917">
        <w:t>操作系统为</w:t>
      </w:r>
      <w:proofErr w:type="spellStart"/>
      <w:r w:rsidR="00B91917" w:rsidRPr="0053549F">
        <w:t>openEuler</w:t>
      </w:r>
      <w:proofErr w:type="spellEnd"/>
      <w:r w:rsidR="00B91917">
        <w:t xml:space="preserve"> ARM</w:t>
      </w:r>
      <w:r w:rsidR="00B91917">
        <w:rPr>
          <w:rFonts w:hint="eastAsia"/>
        </w:rPr>
        <w:t>版</w:t>
      </w:r>
      <w:r w:rsidR="00B91917">
        <w:t>）</w:t>
      </w:r>
      <w:r w:rsidR="00B91917" w:rsidRPr="0053549F">
        <w:t>上</w:t>
      </w:r>
      <w:r w:rsidR="00B91917">
        <w:rPr>
          <w:rFonts w:hint="eastAsia"/>
        </w:rPr>
        <w:t>单机</w:t>
      </w:r>
      <w:r w:rsidR="00B91917" w:rsidRPr="0053549F">
        <w:t>安装部署</w:t>
      </w:r>
      <w:r w:rsidRPr="00DF5691">
        <w:t>。</w:t>
      </w:r>
    </w:p>
    <w:p w14:paraId="04D33D2F" w14:textId="29F94494" w:rsidR="00962B85" w:rsidRPr="00DF5691" w:rsidRDefault="00962B85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18" w:name="_Toc7361462"/>
      <w:bookmarkStart w:id="19" w:name="_Toc47699840"/>
      <w:bookmarkStart w:id="20" w:name="_Toc81317819"/>
      <w:r w:rsidRPr="00DF5691">
        <w:rPr>
          <w:rFonts w:ascii="Huawei Sans" w:hAnsi="Huawei Sans" w:cs="Huawei Sans"/>
        </w:rPr>
        <w:t>内容描述</w:t>
      </w:r>
      <w:bookmarkEnd w:id="18"/>
      <w:bookmarkEnd w:id="19"/>
      <w:bookmarkEnd w:id="20"/>
    </w:p>
    <w:p w14:paraId="36DEDBB6" w14:textId="559F8025" w:rsidR="00962B85" w:rsidRPr="00DF5691" w:rsidRDefault="00962B85" w:rsidP="00B63F93">
      <w:pPr>
        <w:pStyle w:val="1e"/>
      </w:pPr>
      <w:r w:rsidRPr="00DF5691">
        <w:t>本实验主要内容为</w:t>
      </w:r>
      <w:r w:rsidR="00E442B8" w:rsidRPr="00DF5691">
        <w:t>弹性云服务</w:t>
      </w:r>
      <w:r w:rsidR="00812E5B" w:rsidRPr="00DF5691">
        <w:t>器</w:t>
      </w:r>
      <w:r w:rsidR="00C3638E">
        <w:rPr>
          <w:rFonts w:hint="eastAsia"/>
        </w:rPr>
        <w:t>E</w:t>
      </w:r>
      <w:r w:rsidR="00C3638E">
        <w:t>CS</w:t>
      </w:r>
      <w:r w:rsidR="00147B62" w:rsidRPr="00DF5691">
        <w:t>（</w:t>
      </w:r>
      <w:r w:rsidR="00951A3C" w:rsidRPr="00DF5691">
        <w:t>操作系统为</w:t>
      </w:r>
      <w:proofErr w:type="spellStart"/>
      <w:r w:rsidR="00C3638E" w:rsidRPr="0053549F">
        <w:t>openEuler</w:t>
      </w:r>
      <w:proofErr w:type="spellEnd"/>
      <w:r w:rsidR="00C3638E">
        <w:t xml:space="preserve"> ARM</w:t>
      </w:r>
      <w:r w:rsidR="00C3638E">
        <w:rPr>
          <w:rFonts w:hint="eastAsia"/>
        </w:rPr>
        <w:t>版</w:t>
      </w:r>
      <w:r w:rsidR="00147B62" w:rsidRPr="00DF5691">
        <w:t>）</w:t>
      </w:r>
      <w:r w:rsidR="00E442B8" w:rsidRPr="00DF5691">
        <w:t>上</w:t>
      </w:r>
      <w:r w:rsidR="00951A3C" w:rsidRPr="00DF5691">
        <w:t>单机</w:t>
      </w:r>
      <w:r w:rsidR="000F6E3D" w:rsidRPr="00DF5691">
        <w:t>安装部署</w:t>
      </w:r>
      <w:proofErr w:type="spellStart"/>
      <w:r w:rsidR="000F6E3D" w:rsidRPr="00DF5691">
        <w:t>openGauss</w:t>
      </w:r>
      <w:proofErr w:type="spellEnd"/>
      <w:r w:rsidR="000F6E3D" w:rsidRPr="00DF5691">
        <w:t>数据库</w:t>
      </w:r>
      <w:r w:rsidR="00E442B8" w:rsidRPr="00DF5691">
        <w:t>，并进行简单的数据库相关操作</w:t>
      </w:r>
      <w:r w:rsidR="000F6E3D" w:rsidRPr="00DF5691">
        <w:t>。</w:t>
      </w:r>
    </w:p>
    <w:p w14:paraId="385E08FE" w14:textId="4DC90675" w:rsidR="00C04823" w:rsidRPr="00DF5691" w:rsidRDefault="00C04823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21" w:name="_Toc81317820"/>
      <w:r w:rsidRPr="00DF5691">
        <w:rPr>
          <w:rFonts w:ascii="Huawei Sans" w:hAnsi="Huawei Sans" w:cs="Huawei Sans"/>
        </w:rPr>
        <w:t>前置条件</w:t>
      </w:r>
      <w:bookmarkEnd w:id="21"/>
    </w:p>
    <w:p w14:paraId="15900A52" w14:textId="6502FBB8" w:rsidR="00C04823" w:rsidRPr="00DF5691" w:rsidRDefault="00E8685F" w:rsidP="00B63F93">
      <w:pPr>
        <w:pStyle w:val="1e"/>
      </w:pPr>
      <w:r w:rsidRPr="00DF5691">
        <w:t>由于本实验主要是在</w:t>
      </w:r>
      <w:proofErr w:type="spellStart"/>
      <w:r w:rsidRPr="00DF5691">
        <w:t>openEuler</w:t>
      </w:r>
      <w:proofErr w:type="spellEnd"/>
      <w:r w:rsidRPr="00DF5691">
        <w:t>操作系统上进行</w:t>
      </w:r>
      <w:proofErr w:type="spellStart"/>
      <w:r w:rsidRPr="00DF5691">
        <w:t>openGauss</w:t>
      </w:r>
      <w:proofErr w:type="spellEnd"/>
      <w:r w:rsidRPr="00DF5691">
        <w:t>数据库的部署，</w:t>
      </w:r>
      <w:r w:rsidR="00951A3C" w:rsidRPr="00DF5691">
        <w:t>因此</w:t>
      </w:r>
      <w:r w:rsidR="005F10D8" w:rsidRPr="00DF5691">
        <w:t>需要掌握</w:t>
      </w:r>
      <w:r w:rsidR="005F10D8" w:rsidRPr="00DF5691">
        <w:t>Linux</w:t>
      </w:r>
      <w:r w:rsidR="005F10D8" w:rsidRPr="00DF5691">
        <w:t>系统的基本操作和系统命令，详细请参见</w:t>
      </w:r>
      <w:r w:rsidR="003A73FF" w:rsidRPr="00DF5691">
        <w:rPr>
          <w:rStyle w:val="af"/>
          <w:b/>
        </w:rPr>
        <w:fldChar w:fldCharType="begin"/>
      </w:r>
      <w:r w:rsidR="003A73FF" w:rsidRPr="00DF5691">
        <w:rPr>
          <w:rStyle w:val="af"/>
          <w:b/>
        </w:rPr>
        <w:instrText xml:space="preserve"> HYPERLINK \l "_</w:instrText>
      </w:r>
      <w:r w:rsidR="003A73FF" w:rsidRPr="00DF5691">
        <w:rPr>
          <w:rStyle w:val="af"/>
          <w:b/>
        </w:rPr>
        <w:instrText>附录一：</w:instrText>
      </w:r>
      <w:r w:rsidR="003A73FF" w:rsidRPr="00DF5691">
        <w:rPr>
          <w:rStyle w:val="af"/>
          <w:b/>
        </w:rPr>
        <w:instrText>Linux</w:instrText>
      </w:r>
      <w:r w:rsidR="003A73FF" w:rsidRPr="00DF5691">
        <w:rPr>
          <w:rStyle w:val="af"/>
          <w:b/>
        </w:rPr>
        <w:instrText>操作系统相关命令</w:instrText>
      </w:r>
      <w:r w:rsidR="003A73FF" w:rsidRPr="00DF5691">
        <w:rPr>
          <w:rStyle w:val="af"/>
          <w:b/>
        </w:rPr>
        <w:instrText xml:space="preserve">" </w:instrText>
      </w:r>
      <w:r w:rsidR="003A73FF" w:rsidRPr="00DF5691">
        <w:rPr>
          <w:rStyle w:val="af"/>
          <w:b/>
        </w:rPr>
      </w:r>
      <w:r w:rsidR="003A73FF" w:rsidRPr="00DF5691">
        <w:rPr>
          <w:rStyle w:val="af"/>
          <w:b/>
        </w:rPr>
        <w:fldChar w:fldCharType="separate"/>
      </w:r>
      <w:r w:rsidR="005F10D8" w:rsidRPr="00DF5691">
        <w:rPr>
          <w:rStyle w:val="af"/>
          <w:b/>
        </w:rPr>
        <w:t>附录</w:t>
      </w:r>
      <w:proofErr w:type="gramStart"/>
      <w:r w:rsidR="005F10D8" w:rsidRPr="00DF5691">
        <w:rPr>
          <w:rStyle w:val="af"/>
          <w:b/>
        </w:rPr>
        <w:t>一</w:t>
      </w:r>
      <w:proofErr w:type="gramEnd"/>
      <w:r w:rsidR="003A73FF" w:rsidRPr="00DF5691">
        <w:rPr>
          <w:rStyle w:val="af"/>
          <w:b/>
        </w:rPr>
        <w:fldChar w:fldCharType="end"/>
      </w:r>
      <w:r w:rsidR="0063642E" w:rsidRPr="00DF5691">
        <w:t>。</w:t>
      </w:r>
    </w:p>
    <w:p w14:paraId="1E9FB255" w14:textId="744E4E42" w:rsidR="00962B85" w:rsidRPr="00DF5691" w:rsidRDefault="00962B85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22" w:name="_Toc7361465"/>
      <w:bookmarkStart w:id="23" w:name="_Toc47699841"/>
      <w:bookmarkStart w:id="24" w:name="_Toc81317821"/>
      <w:r w:rsidRPr="00DF5691">
        <w:rPr>
          <w:rFonts w:ascii="Huawei Sans" w:hAnsi="Huawei Sans" w:cs="Huawei Sans"/>
        </w:rPr>
        <w:t>实验环境说明</w:t>
      </w:r>
      <w:bookmarkEnd w:id="22"/>
      <w:bookmarkEnd w:id="23"/>
      <w:bookmarkEnd w:id="24"/>
    </w:p>
    <w:p w14:paraId="6F8918DA" w14:textId="77777777" w:rsidR="00962B85" w:rsidRPr="00DF5691" w:rsidRDefault="00962B85" w:rsidP="00FC6E03">
      <w:pPr>
        <w:pStyle w:val="41"/>
        <w:rPr>
          <w:rFonts w:cs="Huawei Sans"/>
        </w:rPr>
      </w:pPr>
      <w:r w:rsidRPr="00DF5691">
        <w:rPr>
          <w:rFonts w:cs="Huawei Sans"/>
        </w:rPr>
        <w:t>组网说明</w:t>
      </w:r>
    </w:p>
    <w:p w14:paraId="798B6950" w14:textId="6F5A30DD" w:rsidR="00962B85" w:rsidRPr="00DF5691" w:rsidRDefault="000F6E3D" w:rsidP="00B63F93">
      <w:pPr>
        <w:pStyle w:val="1e"/>
      </w:pPr>
      <w:r w:rsidRPr="00DF5691">
        <w:t>本实验环境为华为云环境，需要购买</w:t>
      </w:r>
      <w:r w:rsidR="00E442B8" w:rsidRPr="00DF5691">
        <w:t>弹性云服务</w:t>
      </w:r>
      <w:r w:rsidR="0045084A" w:rsidRPr="00DF5691">
        <w:t>器</w:t>
      </w:r>
      <w:r w:rsidR="00962B85" w:rsidRPr="00DF5691">
        <w:t>。</w:t>
      </w:r>
    </w:p>
    <w:p w14:paraId="745427A8" w14:textId="77777777" w:rsidR="00962B85" w:rsidRPr="00DF5691" w:rsidRDefault="00962B85" w:rsidP="00FC6E03">
      <w:pPr>
        <w:pStyle w:val="41"/>
        <w:rPr>
          <w:rFonts w:cs="Huawei Sans"/>
        </w:rPr>
      </w:pPr>
      <w:r w:rsidRPr="00DF5691">
        <w:rPr>
          <w:rFonts w:cs="Huawei Sans"/>
        </w:rPr>
        <w:t>设备介绍</w:t>
      </w:r>
    </w:p>
    <w:p w14:paraId="78EC36A3" w14:textId="77777777" w:rsidR="000F6E3D" w:rsidRPr="00DF5691" w:rsidRDefault="000F6E3D" w:rsidP="00B63F93">
      <w:pPr>
        <w:pStyle w:val="1e"/>
      </w:pPr>
      <w:r w:rsidRPr="00DF5691">
        <w:t>为了满足</w:t>
      </w:r>
      <w:proofErr w:type="spellStart"/>
      <w:r w:rsidRPr="00DF5691">
        <w:t>openGauss</w:t>
      </w:r>
      <w:proofErr w:type="spellEnd"/>
      <w:r w:rsidRPr="00DF5691">
        <w:t>安装部署实验需要，建议每套实验环境采用以下配置：</w:t>
      </w:r>
    </w:p>
    <w:p w14:paraId="31BC5057" w14:textId="0431DC14" w:rsidR="00962B85" w:rsidRPr="00DF5691" w:rsidRDefault="000F6E3D" w:rsidP="00B63F93">
      <w:pPr>
        <w:pStyle w:val="1e"/>
      </w:pPr>
      <w:r w:rsidRPr="00DF5691">
        <w:t>软件类型和配置描述如下</w:t>
      </w:r>
      <w:r w:rsidR="00962B85" w:rsidRPr="00DF5691">
        <w:t>：</w:t>
      </w:r>
    </w:p>
    <w:p w14:paraId="45847729" w14:textId="15F18BDC" w:rsidR="007F50AF" w:rsidRPr="00DF5691" w:rsidRDefault="00951A3C" w:rsidP="001D4587">
      <w:pPr>
        <w:pStyle w:val="50"/>
        <w:numPr>
          <w:ilvl w:val="0"/>
          <w:numId w:val="0"/>
        </w:numPr>
        <w:ind w:left="1021"/>
        <w:rPr>
          <w:rFonts w:ascii="Huawei Sans" w:hAnsi="Huawei Sans" w:cs="Huawei Sans"/>
        </w:rPr>
      </w:pPr>
      <w:r w:rsidRPr="00DF5691">
        <w:rPr>
          <w:rFonts w:ascii="Huawei Sans" w:hAnsi="Huawei Sans" w:cs="Huawei Sans"/>
        </w:rPr>
        <w:t>配置</w:t>
      </w:r>
      <w:r w:rsidR="00284039" w:rsidRPr="00DF5691">
        <w:rPr>
          <w:rFonts w:ascii="Huawei Sans" w:hAnsi="Huawei Sans" w:cs="Huawei Sans"/>
        </w:rPr>
        <w:t>明细</w:t>
      </w:r>
      <w:r w:rsidR="007F50AF" w:rsidRPr="00DF5691">
        <w:rPr>
          <w:rFonts w:ascii="Huawei Sans" w:hAnsi="Huawei Sans" w:cs="Huawei Sans"/>
        </w:rPr>
        <w:t>表</w:t>
      </w:r>
    </w:p>
    <w:tbl>
      <w:tblPr>
        <w:tblStyle w:val="V30"/>
        <w:tblW w:w="8590" w:type="dxa"/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2527"/>
        <w:gridCol w:w="6063"/>
      </w:tblGrid>
      <w:tr w:rsidR="000F6E3D" w:rsidRPr="00DF5691" w14:paraId="4E12C648" w14:textId="77777777" w:rsidTr="00C25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7" w:type="dxa"/>
          </w:tcPr>
          <w:p w14:paraId="2062DF4B" w14:textId="6C8CE4F4" w:rsidR="000F6E3D" w:rsidRPr="00DF5691" w:rsidRDefault="00951A3C" w:rsidP="00951A3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软件类型</w:t>
            </w:r>
          </w:p>
        </w:tc>
        <w:tc>
          <w:tcPr>
            <w:tcW w:w="6063" w:type="dxa"/>
          </w:tcPr>
          <w:p w14:paraId="0C1CF0E1" w14:textId="2FC2F375" w:rsidR="000F6E3D" w:rsidRPr="00DF5691" w:rsidRDefault="00951A3C" w:rsidP="000F6E3D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软件版本</w:t>
            </w:r>
          </w:p>
        </w:tc>
      </w:tr>
      <w:tr w:rsidR="000F6E3D" w:rsidRPr="00DF5691" w14:paraId="79057F37" w14:textId="77777777" w:rsidTr="00C25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7" w:type="dxa"/>
            <w:vAlign w:val="top"/>
          </w:tcPr>
          <w:p w14:paraId="718CC96A" w14:textId="79DD1D71" w:rsidR="000F6E3D" w:rsidRPr="00DF5691" w:rsidRDefault="000F6E3D" w:rsidP="000F6E3D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Linux</w:t>
            </w:r>
            <w:r w:rsidRPr="00DF5691">
              <w:rPr>
                <w:rFonts w:ascii="Huawei Sans" w:hAnsi="Huawei Sans" w:cs="Huawei Sans"/>
              </w:rPr>
              <w:t>操作系统</w:t>
            </w:r>
          </w:p>
        </w:tc>
        <w:tc>
          <w:tcPr>
            <w:tcW w:w="6063" w:type="dxa"/>
            <w:vAlign w:val="top"/>
          </w:tcPr>
          <w:p w14:paraId="4117D9B3" w14:textId="0780C7BF" w:rsidR="000F6E3D" w:rsidRPr="00DF5691" w:rsidRDefault="000F6E3D" w:rsidP="00C3638E">
            <w:pPr>
              <w:pStyle w:val="59"/>
              <w:tabs>
                <w:tab w:val="center" w:pos="288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proofErr w:type="spellStart"/>
            <w:r w:rsidRPr="00DF5691">
              <w:rPr>
                <w:rFonts w:ascii="Huawei Sans" w:hAnsi="Huawei Sans" w:cs="Huawei Sans"/>
              </w:rPr>
              <w:t>openEuler</w:t>
            </w:r>
            <w:proofErr w:type="spellEnd"/>
            <w:r w:rsidR="00C4322C" w:rsidRPr="00DF5691">
              <w:rPr>
                <w:rFonts w:ascii="Huawei Sans" w:hAnsi="Huawei Sans" w:cs="Huawei Sans"/>
              </w:rPr>
              <w:t xml:space="preserve"> </w:t>
            </w:r>
            <w:r w:rsidRPr="00DF5691">
              <w:rPr>
                <w:rFonts w:ascii="Huawei Sans" w:hAnsi="Huawei Sans" w:cs="Huawei Sans"/>
              </w:rPr>
              <w:t>20.3</w:t>
            </w:r>
            <w:r w:rsidR="00C4322C" w:rsidRPr="00DF5691">
              <w:rPr>
                <w:rFonts w:ascii="Huawei Sans" w:hAnsi="Huawei Sans" w:cs="Huawei Sans"/>
              </w:rPr>
              <w:t xml:space="preserve"> </w:t>
            </w:r>
            <w:r w:rsidRPr="00DF5691">
              <w:rPr>
                <w:rFonts w:ascii="Huawei Sans" w:hAnsi="Huawei Sans" w:cs="Huawei Sans"/>
              </w:rPr>
              <w:t xml:space="preserve">LTS </w:t>
            </w:r>
            <w:r w:rsidR="00C3638E">
              <w:rPr>
                <w:rFonts w:ascii="Huawei Sans" w:hAnsi="Huawei Sans" w:cs="Huawei Sans"/>
              </w:rPr>
              <w:t>ARM</w:t>
            </w:r>
          </w:p>
        </w:tc>
      </w:tr>
      <w:tr w:rsidR="000F6E3D" w:rsidRPr="00DF5691" w14:paraId="73EBC411" w14:textId="77777777" w:rsidTr="00C25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7" w:type="dxa"/>
            <w:vAlign w:val="top"/>
          </w:tcPr>
          <w:p w14:paraId="24FA9107" w14:textId="36CDA2C8" w:rsidR="000F6E3D" w:rsidRPr="00DF5691" w:rsidRDefault="000F6E3D" w:rsidP="000F6E3D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lastRenderedPageBreak/>
              <w:t>Python</w:t>
            </w:r>
          </w:p>
        </w:tc>
        <w:tc>
          <w:tcPr>
            <w:tcW w:w="6063" w:type="dxa"/>
            <w:vAlign w:val="top"/>
          </w:tcPr>
          <w:p w14:paraId="3B9A8FC9" w14:textId="09EAADFF" w:rsidR="000F6E3D" w:rsidRPr="00DF5691" w:rsidRDefault="000F6E3D" w:rsidP="000F6E3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Python 3.7.X</w:t>
            </w:r>
          </w:p>
        </w:tc>
      </w:tr>
    </w:tbl>
    <w:p w14:paraId="4AC36848" w14:textId="77777777" w:rsidR="007F50AF" w:rsidRPr="00DF5691" w:rsidRDefault="007F50AF" w:rsidP="00962B8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7A43A61B" w14:textId="353506CA" w:rsidR="00496715" w:rsidRPr="00DF5691" w:rsidRDefault="007F50AF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25" w:name="_Toc81317822"/>
      <w:r w:rsidRPr="00DF5691">
        <w:rPr>
          <w:rFonts w:ascii="Huawei Sans" w:hAnsi="Huawei Sans" w:cs="Huawei Sans"/>
        </w:rPr>
        <w:t>实验概览</w:t>
      </w:r>
      <w:bookmarkEnd w:id="25"/>
    </w:p>
    <w:p w14:paraId="06958DAC" w14:textId="744FDF9E" w:rsidR="001031C8" w:rsidRPr="00DF5691" w:rsidRDefault="001031C8" w:rsidP="00B63F93">
      <w:pPr>
        <w:pStyle w:val="1e"/>
      </w:pPr>
      <w:r w:rsidRPr="00DF5691">
        <w:rPr>
          <w:noProof/>
        </w:rPr>
        <w:drawing>
          <wp:inline distT="0" distB="0" distL="0" distR="0" wp14:anchorId="374298A0" wp14:editId="077221E3">
            <wp:extent cx="5349240" cy="3189119"/>
            <wp:effectExtent l="19050" t="19050" r="228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890" cy="31924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56477" w14:textId="06651469" w:rsidR="00E62DC1" w:rsidRPr="00DF5691" w:rsidRDefault="00E62DC1" w:rsidP="001D4587">
      <w:pPr>
        <w:pStyle w:val="9"/>
        <w:numPr>
          <w:ilvl w:val="0"/>
          <w:numId w:val="0"/>
        </w:numPr>
        <w:ind w:left="1021"/>
        <w:rPr>
          <w:rFonts w:ascii="Huawei Sans" w:hAnsi="Huawei Sans" w:cs="Huawei Sans"/>
        </w:rPr>
      </w:pPr>
      <w:r w:rsidRPr="00DF5691">
        <w:rPr>
          <w:rFonts w:ascii="Huawei Sans" w:hAnsi="Huawei Sans" w:cs="Huawei Sans"/>
        </w:rPr>
        <w:t>本实验概览图</w:t>
      </w:r>
    </w:p>
    <w:p w14:paraId="295512A4" w14:textId="77777777" w:rsidR="00496715" w:rsidRPr="00DF5691" w:rsidRDefault="0049671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br w:type="page"/>
      </w:r>
    </w:p>
    <w:p w14:paraId="30A53B4A" w14:textId="5B6C0BFA" w:rsidR="00DC6966" w:rsidRPr="00DF5691" w:rsidRDefault="006B1CA8" w:rsidP="00F7725D">
      <w:pPr>
        <w:pStyle w:val="1"/>
        <w:numPr>
          <w:ilvl w:val="0"/>
          <w:numId w:val="22"/>
        </w:numPr>
      </w:pPr>
      <w:bookmarkStart w:id="26" w:name="_Toc48148957"/>
      <w:bookmarkStart w:id="27" w:name="_Toc48148958"/>
      <w:bookmarkStart w:id="28" w:name="_Toc48148959"/>
      <w:bookmarkStart w:id="29" w:name="_Toc48148960"/>
      <w:bookmarkStart w:id="30" w:name="_Toc48148961"/>
      <w:bookmarkStart w:id="31" w:name="_Toc48148962"/>
      <w:bookmarkStart w:id="32" w:name="_Toc48148963"/>
      <w:bookmarkStart w:id="33" w:name="_Toc48148964"/>
      <w:bookmarkStart w:id="34" w:name="_Toc48148965"/>
      <w:bookmarkStart w:id="35" w:name="_Toc48148966"/>
      <w:bookmarkStart w:id="36" w:name="_Toc48148967"/>
      <w:bookmarkStart w:id="37" w:name="_Toc48148983"/>
      <w:bookmarkStart w:id="38" w:name="_Toc48148984"/>
      <w:bookmarkStart w:id="39" w:name="_Toc48148985"/>
      <w:bookmarkStart w:id="40" w:name="_Toc81317823"/>
      <w:bookmarkEnd w:id="13"/>
      <w:bookmarkEnd w:id="14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proofErr w:type="spellStart"/>
      <w:r w:rsidRPr="00DF5691">
        <w:lastRenderedPageBreak/>
        <w:t>openGauss</w:t>
      </w:r>
      <w:proofErr w:type="spellEnd"/>
      <w:r w:rsidRPr="00DF5691">
        <w:t>数据库安装</w:t>
      </w:r>
      <w:bookmarkEnd w:id="40"/>
    </w:p>
    <w:p w14:paraId="4DE04C2A" w14:textId="598CC1CF" w:rsidR="00DC6966" w:rsidRPr="00DF5691" w:rsidRDefault="00DC6966" w:rsidP="00382C74">
      <w:pPr>
        <w:pStyle w:val="2"/>
        <w:rPr>
          <w:rFonts w:ascii="Huawei Sans" w:hAnsi="Huawei Sans" w:cs="Huawei Sans"/>
        </w:rPr>
      </w:pPr>
      <w:bookmarkStart w:id="41" w:name="_Toc466755572"/>
      <w:bookmarkStart w:id="42" w:name="_Toc81317824"/>
      <w:r w:rsidRPr="00DF5691">
        <w:rPr>
          <w:rFonts w:ascii="Huawei Sans" w:hAnsi="Huawei Sans" w:cs="Huawei Sans"/>
        </w:rPr>
        <w:t>实验介绍</w:t>
      </w:r>
      <w:bookmarkEnd w:id="41"/>
      <w:bookmarkEnd w:id="42"/>
    </w:p>
    <w:p w14:paraId="30D6CFA2" w14:textId="14AAE8AC" w:rsidR="00DC6966" w:rsidRPr="00DF5691" w:rsidRDefault="00DC6966" w:rsidP="00107519">
      <w:pPr>
        <w:pStyle w:val="3"/>
        <w:ind w:left="0"/>
      </w:pPr>
      <w:bookmarkStart w:id="43" w:name="_Toc466755573"/>
      <w:bookmarkStart w:id="44" w:name="_Toc81317825"/>
      <w:r w:rsidRPr="00DF5691">
        <w:t>关于本实验</w:t>
      </w:r>
      <w:bookmarkEnd w:id="43"/>
      <w:bookmarkEnd w:id="44"/>
    </w:p>
    <w:p w14:paraId="3BE854AA" w14:textId="195AA52D" w:rsidR="00DC6966" w:rsidRPr="00DF5691" w:rsidRDefault="006B1CA8" w:rsidP="00B63F93">
      <w:pPr>
        <w:pStyle w:val="1e"/>
      </w:pPr>
      <w:r w:rsidRPr="00DF5691">
        <w:t>本实验主要描述</w:t>
      </w:r>
      <w:proofErr w:type="spellStart"/>
      <w:r w:rsidRPr="00DF5691">
        <w:t>openGauss</w:t>
      </w:r>
      <w:proofErr w:type="spellEnd"/>
      <w:r w:rsidRPr="00DF5691">
        <w:t>数据库在</w:t>
      </w:r>
      <w:r w:rsidR="00371B2E" w:rsidRPr="00DF5691">
        <w:t>操作系统为</w:t>
      </w:r>
      <w:proofErr w:type="spellStart"/>
      <w:r w:rsidR="00425B58" w:rsidRPr="00DF5691">
        <w:t>openEule</w:t>
      </w:r>
      <w:r w:rsidR="00E442B8" w:rsidRPr="00DF5691">
        <w:t>r</w:t>
      </w:r>
      <w:proofErr w:type="spellEnd"/>
      <w:r w:rsidR="00E442B8" w:rsidRPr="00DF5691">
        <w:t>弹性云服务</w:t>
      </w:r>
      <w:r w:rsidR="00812E5B" w:rsidRPr="00DF5691">
        <w:t>器</w:t>
      </w:r>
      <w:r w:rsidR="00371B2E" w:rsidRPr="00DF5691">
        <w:t>上单机</w:t>
      </w:r>
      <w:r w:rsidRPr="00DF5691">
        <w:t>安装部署。</w:t>
      </w:r>
    </w:p>
    <w:p w14:paraId="5B04DD4A" w14:textId="5798A73D" w:rsidR="00DC6966" w:rsidRPr="00DF5691" w:rsidRDefault="00DC6966" w:rsidP="00107519">
      <w:pPr>
        <w:pStyle w:val="3"/>
        <w:ind w:left="0"/>
      </w:pPr>
      <w:bookmarkStart w:id="45" w:name="_Toc466755574"/>
      <w:bookmarkStart w:id="46" w:name="_Toc81317826"/>
      <w:r w:rsidRPr="00DF5691">
        <w:t>实验目的</w:t>
      </w:r>
      <w:bookmarkEnd w:id="45"/>
      <w:bookmarkEnd w:id="46"/>
    </w:p>
    <w:p w14:paraId="0A5795A7" w14:textId="2E4E805F" w:rsidR="006B1CA8" w:rsidRPr="00DF5691" w:rsidRDefault="006B1CA8" w:rsidP="00FC6E03">
      <w:pPr>
        <w:pStyle w:val="41"/>
        <w:rPr>
          <w:rFonts w:cs="Huawei Sans"/>
        </w:rPr>
      </w:pPr>
      <w:r w:rsidRPr="00DF5691">
        <w:rPr>
          <w:rFonts w:cs="Huawei Sans"/>
        </w:rPr>
        <w:t>了解</w:t>
      </w:r>
      <w:proofErr w:type="spellStart"/>
      <w:r w:rsidRPr="00DF5691">
        <w:rPr>
          <w:rFonts w:cs="Huawei Sans"/>
        </w:rPr>
        <w:t>openGauss</w:t>
      </w:r>
      <w:proofErr w:type="spellEnd"/>
      <w:r w:rsidR="00FC6E03" w:rsidRPr="00DF5691">
        <w:rPr>
          <w:rFonts w:cs="Huawei Sans"/>
        </w:rPr>
        <w:t>数据库部署方式；</w:t>
      </w:r>
    </w:p>
    <w:p w14:paraId="64AA506C" w14:textId="1125584F" w:rsidR="00DC6966" w:rsidRPr="00DF5691" w:rsidRDefault="006B1CA8" w:rsidP="00FC6E03">
      <w:pPr>
        <w:pStyle w:val="41"/>
        <w:rPr>
          <w:rFonts w:cs="Huawei Sans"/>
        </w:rPr>
      </w:pPr>
      <w:r w:rsidRPr="00DF5691">
        <w:rPr>
          <w:rFonts w:cs="Huawei Sans"/>
        </w:rPr>
        <w:t>掌握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数据库安装部署方法</w:t>
      </w:r>
      <w:r w:rsidR="00DC6966" w:rsidRPr="00DF5691">
        <w:rPr>
          <w:rFonts w:cs="Huawei Sans"/>
        </w:rPr>
        <w:t>。</w:t>
      </w:r>
    </w:p>
    <w:p w14:paraId="1486A953" w14:textId="6B3B641D" w:rsidR="00DC6966" w:rsidRPr="00DF5691" w:rsidRDefault="00CB5D9D" w:rsidP="00CB5D9D">
      <w:pPr>
        <w:pStyle w:val="2"/>
        <w:rPr>
          <w:rFonts w:ascii="Huawei Sans" w:hAnsi="Huawei Sans" w:cs="Huawei Sans"/>
        </w:rPr>
      </w:pPr>
      <w:bookmarkStart w:id="47" w:name="_Toc81317827"/>
      <w:r w:rsidRPr="00DF5691">
        <w:rPr>
          <w:rFonts w:ascii="Huawei Sans" w:hAnsi="Huawei Sans" w:cs="Huawei Sans"/>
        </w:rPr>
        <w:t>购买</w:t>
      </w:r>
      <w:r w:rsidR="00361D7E" w:rsidRPr="00DF5691">
        <w:rPr>
          <w:rFonts w:ascii="Huawei Sans" w:hAnsi="Huawei Sans" w:cs="Huawei Sans"/>
        </w:rPr>
        <w:t>弹性云服务</w:t>
      </w:r>
      <w:r w:rsidR="005C5EB5" w:rsidRPr="00DF5691">
        <w:rPr>
          <w:rFonts w:ascii="Huawei Sans" w:hAnsi="Huawei Sans" w:cs="Huawei Sans"/>
        </w:rPr>
        <w:t>器</w:t>
      </w:r>
      <w:r w:rsidR="005C5EB5" w:rsidRPr="00DF5691">
        <w:rPr>
          <w:rFonts w:ascii="Huawei Sans" w:hAnsi="Huawei Sans" w:cs="Huawei Sans"/>
        </w:rPr>
        <w:t>ECS</w:t>
      </w:r>
      <w:r w:rsidR="00524AB8" w:rsidRPr="00DF5691">
        <w:rPr>
          <w:rFonts w:ascii="Huawei Sans" w:hAnsi="Huawei Sans" w:cs="Huawei Sans"/>
        </w:rPr>
        <w:t>（</w:t>
      </w:r>
      <w:r w:rsidR="002965AB" w:rsidRPr="00DF5691">
        <w:rPr>
          <w:rFonts w:ascii="Huawei Sans" w:hAnsi="Huawei Sans" w:cs="Huawei Sans"/>
        </w:rPr>
        <w:t>openEuler</w:t>
      </w:r>
      <w:r w:rsidR="00AC6D9A" w:rsidRPr="00DF5691">
        <w:rPr>
          <w:rFonts w:ascii="Huawei Sans" w:hAnsi="Huawei Sans" w:cs="Huawei Sans"/>
        </w:rPr>
        <w:t xml:space="preserve"> ARM </w:t>
      </w:r>
      <w:r w:rsidR="00AC6D9A" w:rsidRPr="00DF5691">
        <w:rPr>
          <w:rFonts w:ascii="Huawei Sans" w:hAnsi="Huawei Sans" w:cs="Huawei Sans"/>
        </w:rPr>
        <w:t>操作系统</w:t>
      </w:r>
      <w:r w:rsidR="00524AB8" w:rsidRPr="00DF5691">
        <w:rPr>
          <w:rFonts w:ascii="Huawei Sans" w:hAnsi="Huawei Sans" w:cs="Huawei Sans"/>
        </w:rPr>
        <w:t>）</w:t>
      </w:r>
      <w:bookmarkEnd w:id="47"/>
    </w:p>
    <w:p w14:paraId="0D1AA122" w14:textId="6E310963" w:rsidR="00DC6966" w:rsidRPr="00DF5691" w:rsidRDefault="00CB5D9D" w:rsidP="00107519">
      <w:pPr>
        <w:pStyle w:val="3"/>
        <w:ind w:left="0"/>
      </w:pPr>
      <w:bookmarkStart w:id="48" w:name="_Toc81317828"/>
      <w:r w:rsidRPr="00DF5691">
        <w:t>登录华为云</w:t>
      </w:r>
      <w:bookmarkEnd w:id="48"/>
    </w:p>
    <w:p w14:paraId="1F43CBF8" w14:textId="3DACC704" w:rsidR="00DC6966" w:rsidRPr="00DF5691" w:rsidRDefault="00E10796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进入</w:t>
      </w:r>
      <w:r w:rsidR="00CB5D9D" w:rsidRPr="00DF5691">
        <w:rPr>
          <w:rFonts w:ascii="Huawei Sans" w:hAnsi="Huawei Sans"/>
        </w:rPr>
        <w:t>华为云官网</w:t>
      </w:r>
      <w:r w:rsidR="009F0322" w:rsidRPr="00DF5691">
        <w:rPr>
          <w:rFonts w:ascii="Huawei Sans" w:hAnsi="Huawei Sans"/>
        </w:rPr>
        <w:t>。</w:t>
      </w:r>
    </w:p>
    <w:p w14:paraId="31D6AE60" w14:textId="09BD6BF9" w:rsidR="00CB5D9D" w:rsidRPr="00DF5691" w:rsidRDefault="00E10796" w:rsidP="00B63F93">
      <w:pPr>
        <w:pStyle w:val="1e"/>
      </w:pPr>
      <w:r w:rsidRPr="00DF5691">
        <w:t>华为云官网：</w:t>
      </w:r>
      <w:r w:rsidR="00CB5D9D" w:rsidRPr="00DF5691">
        <w:t>https://www.huaweicloud.com/</w:t>
      </w:r>
      <w:r w:rsidR="00CB5D9D" w:rsidRPr="00DF5691">
        <w:t>，进入华为云官网</w:t>
      </w:r>
      <w:r w:rsidRPr="00DF5691">
        <w:t>，</w:t>
      </w:r>
      <w:r w:rsidR="00403A3E" w:rsidRPr="00DF5691">
        <w:t>单击</w:t>
      </w:r>
      <w:r w:rsidR="00C3638E">
        <w:rPr>
          <w:rFonts w:hint="eastAsia"/>
        </w:rPr>
        <w:t>“</w:t>
      </w:r>
      <w:r w:rsidRPr="00DF5691">
        <w:t>登录</w:t>
      </w:r>
      <w:r w:rsidR="00C3638E">
        <w:rPr>
          <w:rFonts w:hint="eastAsia"/>
        </w:rPr>
        <w:t>”</w:t>
      </w:r>
      <w:r w:rsidR="00CB5D9D" w:rsidRPr="00DF5691">
        <w:t>。</w:t>
      </w:r>
    </w:p>
    <w:p w14:paraId="7A6204A1" w14:textId="1691CEAE" w:rsidR="00DD50CF" w:rsidRPr="00DF5691" w:rsidRDefault="00771D22" w:rsidP="00B63F93">
      <w:pPr>
        <w:pStyle w:val="1e"/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B2AAB1" wp14:editId="206991AA">
                <wp:simplePos x="0" y="0"/>
                <wp:positionH relativeFrom="column">
                  <wp:posOffset>5521960</wp:posOffset>
                </wp:positionH>
                <wp:positionV relativeFrom="paragraph">
                  <wp:posOffset>343535</wp:posOffset>
                </wp:positionV>
                <wp:extent cx="227411" cy="354131"/>
                <wp:effectExtent l="38100" t="38100" r="20320" b="2730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411" cy="35413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3A0E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434.8pt;margin-top:27.05pt;width:17.9pt;height:27.9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="00C3638E">
        <w:rPr>
          <w:noProof/>
        </w:rPr>
        <w:drawing>
          <wp:inline distT="0" distB="0" distL="0" distR="0" wp14:anchorId="72B2B3E9" wp14:editId="4CACF585">
            <wp:extent cx="5396546" cy="2115392"/>
            <wp:effectExtent l="19050" t="19050" r="13970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6770" cy="2123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0CC65" w14:textId="77777777" w:rsidR="00D5511D" w:rsidRPr="00DF5691" w:rsidRDefault="00D5511D" w:rsidP="00B63F93">
      <w:pPr>
        <w:pStyle w:val="1e"/>
      </w:pPr>
    </w:p>
    <w:p w14:paraId="2E6E29D7" w14:textId="77777777" w:rsidR="00D5511D" w:rsidRPr="00DF5691" w:rsidRDefault="00D5511D" w:rsidP="00B63F93">
      <w:pPr>
        <w:pStyle w:val="1e"/>
      </w:pPr>
    </w:p>
    <w:p w14:paraId="5E84EF96" w14:textId="77777777" w:rsidR="006F6007" w:rsidRPr="00DF5691" w:rsidRDefault="006F6007" w:rsidP="00B63F93">
      <w:pPr>
        <w:pStyle w:val="1e"/>
      </w:pPr>
    </w:p>
    <w:p w14:paraId="2CE8453B" w14:textId="77777777" w:rsidR="006F6007" w:rsidRPr="00DF5691" w:rsidRDefault="006F6007" w:rsidP="00B63F93">
      <w:pPr>
        <w:pStyle w:val="1e"/>
      </w:pPr>
    </w:p>
    <w:p w14:paraId="6931AD6A" w14:textId="344A24B4" w:rsidR="00CB5D9D" w:rsidRPr="00DF5691" w:rsidRDefault="00E10796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输入账号名和密码，</w:t>
      </w:r>
      <w:r w:rsidR="00403A3E" w:rsidRPr="00DF5691">
        <w:rPr>
          <w:rFonts w:ascii="Huawei Sans" w:hAnsi="Huawei Sans"/>
        </w:rPr>
        <w:t>单击</w:t>
      </w:r>
      <w:r w:rsidR="00C3638E">
        <w:rPr>
          <w:rFonts w:ascii="Huawei Sans" w:hAnsi="Huawei Sans" w:hint="eastAsia"/>
        </w:rPr>
        <w:t>“</w:t>
      </w:r>
      <w:r w:rsidRPr="00DF5691">
        <w:rPr>
          <w:rFonts w:ascii="Huawei Sans" w:hAnsi="Huawei Sans"/>
        </w:rPr>
        <w:t>登录</w:t>
      </w:r>
      <w:r w:rsidR="00C3638E">
        <w:rPr>
          <w:rFonts w:ascii="Huawei Sans" w:hAnsi="Huawei Sans" w:hint="eastAsia"/>
        </w:rPr>
        <w:t>”</w:t>
      </w:r>
      <w:r w:rsidRPr="00DF5691">
        <w:rPr>
          <w:rFonts w:ascii="Huawei Sans" w:hAnsi="Huawei Sans"/>
        </w:rPr>
        <w:t>。</w:t>
      </w:r>
    </w:p>
    <w:p w14:paraId="3A743762" w14:textId="7C58557D" w:rsidR="00DD50CF" w:rsidRPr="00DF5691" w:rsidRDefault="00DD50CF" w:rsidP="00B63F93">
      <w:pPr>
        <w:pStyle w:val="1e"/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838705" wp14:editId="6F59A37D">
                <wp:simplePos x="0" y="0"/>
                <wp:positionH relativeFrom="column">
                  <wp:posOffset>1259840</wp:posOffset>
                </wp:positionH>
                <wp:positionV relativeFrom="paragraph">
                  <wp:posOffset>2673985</wp:posOffset>
                </wp:positionV>
                <wp:extent cx="311847" cy="247892"/>
                <wp:effectExtent l="19050" t="38100" r="50165" b="190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847" cy="24789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D2E3" id="直接箭头连接符 17" o:spid="_x0000_s1026" type="#_x0000_t32" style="position:absolute;left:0;text-align:left;margin-left:99.2pt;margin-top:210.55pt;width:24.55pt;height:19.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" strokecolor="#c7000b" strokeweight="2.25pt">
                <v:stroke endarrow="block"/>
              </v:shape>
            </w:pict>
          </mc:Fallback>
        </mc:AlternateContent>
      </w:r>
      <w:r w:rsidR="00C3638E">
        <w:rPr>
          <w:noProof/>
        </w:rPr>
        <w:drawing>
          <wp:inline distT="0" distB="0" distL="0" distR="0" wp14:anchorId="63D48BC0" wp14:editId="6C0241F4">
            <wp:extent cx="3317551" cy="4070350"/>
            <wp:effectExtent l="19050" t="19050" r="16510" b="254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7613" cy="41317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6DADDE" w14:textId="30EFDFB0" w:rsidR="00E10796" w:rsidRPr="00DF5691" w:rsidRDefault="00E10796" w:rsidP="00B63F93">
      <w:pPr>
        <w:pStyle w:val="1e"/>
      </w:pPr>
      <w:r w:rsidRPr="00DF5691">
        <w:t>如果还没有注册，</w:t>
      </w:r>
      <w:r w:rsidR="00403A3E" w:rsidRPr="00DF5691">
        <w:t>单击</w:t>
      </w:r>
      <w:r w:rsidRPr="00DF5691">
        <w:t>免费注册，按步骤进行注册后进行登录。</w:t>
      </w:r>
    </w:p>
    <w:p w14:paraId="31A88F8D" w14:textId="76D2CCA7" w:rsidR="00DC6966" w:rsidRPr="00DF5691" w:rsidRDefault="00E10796" w:rsidP="00107519">
      <w:pPr>
        <w:pStyle w:val="3"/>
        <w:ind w:left="0"/>
      </w:pPr>
      <w:bookmarkStart w:id="49" w:name="_Toc81317829"/>
      <w:r w:rsidRPr="00DF5691">
        <w:t>购买弹性云服务器</w:t>
      </w:r>
      <w:r w:rsidRPr="00DF5691">
        <w:t>ECS</w:t>
      </w:r>
      <w:bookmarkEnd w:id="49"/>
    </w:p>
    <w:p w14:paraId="343EC7FD" w14:textId="691A7A18" w:rsidR="00E10796" w:rsidRDefault="00C3638E" w:rsidP="0026305E">
      <w:pPr>
        <w:pStyle w:val="1e"/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79E707" wp14:editId="30DB2AE1">
                <wp:simplePos x="0" y="0"/>
                <wp:positionH relativeFrom="column">
                  <wp:posOffset>1781810</wp:posOffset>
                </wp:positionH>
                <wp:positionV relativeFrom="paragraph">
                  <wp:posOffset>280670</wp:posOffset>
                </wp:positionV>
                <wp:extent cx="374650" cy="369570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FAF75" w14:textId="60F1B2BA" w:rsidR="00F86CF9" w:rsidRPr="00603633" w:rsidRDefault="00F86CF9" w:rsidP="00603633">
                            <w:pPr>
                              <w:pStyle w:val="affff4"/>
                              <w:numPr>
                                <w:ilvl w:val="0"/>
                                <w:numId w:val="28"/>
                              </w:numPr>
                              <w:spacing w:before="120" w:after="120"/>
                              <w:ind w:leftChars="0" w:firstLineChars="0"/>
                              <w:rPr>
                                <w:rFonts w:ascii="Huawei Sans" w:hAnsi="Huawei Sans" w:cs="Huawei Sans"/>
                                <w:b/>
                                <w:color w:val="C7000B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9E707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left:0;text-align:left;margin-left:140.3pt;margin-top:22.1pt;width:29.5pt;height:29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" filled="f" stroked="f" strokeweight=".5pt">
                <v:textbox>
                  <w:txbxContent>
                    <w:p w14:paraId="51EFAF75" w14:textId="60F1B2BA" w:rsidR="00F86CF9" w:rsidRPr="00603633" w:rsidRDefault="00F86CF9" w:rsidP="00603633">
                      <w:pPr>
                        <w:pStyle w:val="affff4"/>
                        <w:numPr>
                          <w:ilvl w:val="0"/>
                          <w:numId w:val="28"/>
                        </w:numPr>
                        <w:spacing w:before="120" w:after="120"/>
                        <w:ind w:leftChars="0" w:firstLineChars="0"/>
                        <w:rPr>
                          <w:rFonts w:ascii="Huawei Sans" w:hAnsi="Huawei Sans" w:cs="Huawei Sans"/>
                          <w:b/>
                          <w:color w:val="C7000B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5B17" w:rsidRPr="00DF5691">
        <w:t>在华为云主页</w:t>
      </w:r>
      <w:r w:rsidR="006F6007" w:rsidRPr="00DF5691">
        <w:t>（</w:t>
      </w:r>
      <w:r w:rsidR="00C95B17" w:rsidRPr="00DF5691">
        <w:t>https://www.huaweicloud.com/</w:t>
      </w:r>
      <w:r w:rsidR="006F6007" w:rsidRPr="00DF5691">
        <w:t>）</w:t>
      </w:r>
      <w:r w:rsidR="00E10796" w:rsidRPr="00DF5691">
        <w:t>击</w:t>
      </w:r>
      <w:r>
        <w:rPr>
          <w:rFonts w:hint="eastAsia"/>
        </w:rPr>
        <w:t>“</w:t>
      </w:r>
      <w:r w:rsidR="00E10796" w:rsidRPr="00DF5691">
        <w:t>产品</w:t>
      </w:r>
      <w:r>
        <w:rPr>
          <w:rFonts w:hint="eastAsia"/>
        </w:rPr>
        <w:t>”</w:t>
      </w:r>
      <w:r w:rsidR="00E10796" w:rsidRPr="00DF5691">
        <w:t>，</w:t>
      </w:r>
      <w:r w:rsidR="0026305E" w:rsidRPr="00DF5691">
        <w:t>选择</w:t>
      </w:r>
      <w:r>
        <w:rPr>
          <w:rFonts w:hint="eastAsia"/>
        </w:rPr>
        <w:t>“</w:t>
      </w:r>
      <w:r w:rsidR="0026305E" w:rsidRPr="00DF5691">
        <w:rPr>
          <w:color w:val="252B3A"/>
        </w:rPr>
        <w:t>精选推荐</w:t>
      </w:r>
      <w:r>
        <w:rPr>
          <w:rFonts w:hint="eastAsia"/>
          <w:color w:val="252B3A"/>
        </w:rPr>
        <w:t>”</w:t>
      </w:r>
      <w:r w:rsidR="0026305E" w:rsidRPr="00DF5691">
        <w:rPr>
          <w:color w:val="252B3A"/>
        </w:rPr>
        <w:t>下的</w:t>
      </w:r>
      <w:r>
        <w:rPr>
          <w:rFonts w:hint="eastAsia"/>
          <w:color w:val="252B3A"/>
        </w:rPr>
        <w:t>“</w:t>
      </w:r>
      <w:r w:rsidR="0026305E" w:rsidRPr="00DF5691">
        <w:rPr>
          <w:color w:val="252B3A"/>
        </w:rPr>
        <w:t>计算</w:t>
      </w:r>
      <w:r>
        <w:rPr>
          <w:rFonts w:hint="eastAsia"/>
          <w:color w:val="252B3A"/>
        </w:rPr>
        <w:t>”</w:t>
      </w:r>
      <w:r w:rsidR="00E10796" w:rsidRPr="00DF5691">
        <w:t>，再选择</w:t>
      </w:r>
      <w:r>
        <w:rPr>
          <w:rFonts w:hint="eastAsia"/>
        </w:rPr>
        <w:t>“</w:t>
      </w:r>
      <w:r w:rsidR="00E10796" w:rsidRPr="00DF5691">
        <w:t>弹性云服务器</w:t>
      </w:r>
      <w:r w:rsidR="00E10796" w:rsidRPr="00DF5691">
        <w:t>ECS</w:t>
      </w:r>
      <w:r>
        <w:rPr>
          <w:rFonts w:hint="eastAsia"/>
        </w:rPr>
        <w:t>”</w:t>
      </w:r>
      <w:r w:rsidR="00E10796" w:rsidRPr="00DF5691">
        <w:t>。</w:t>
      </w:r>
    </w:p>
    <w:p w14:paraId="59041A32" w14:textId="1FCBD0EB" w:rsidR="00C3638E" w:rsidRPr="00DF5691" w:rsidRDefault="00C3638E" w:rsidP="0026305E">
      <w:pPr>
        <w:pStyle w:val="1e"/>
        <w:rPr>
          <w:color w:val="575D6C"/>
        </w:rPr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4BA8889" wp14:editId="19E6C392">
                <wp:simplePos x="0" y="0"/>
                <wp:positionH relativeFrom="column">
                  <wp:posOffset>1414145</wp:posOffset>
                </wp:positionH>
                <wp:positionV relativeFrom="paragraph">
                  <wp:posOffset>247650</wp:posOffset>
                </wp:positionV>
                <wp:extent cx="304800" cy="240665"/>
                <wp:effectExtent l="19050" t="19050" r="19050" b="2603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406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65282" id="矩形 41" o:spid="_x0000_s1026" style="position:absolute;left:0;text-align:left;margin-left:111.35pt;margin-top:19.5pt;width:24pt;height:18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" filled="f" strokecolor="#c7000b" strokeweight="2.25pt"/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DD1373D" wp14:editId="01C5633E">
                <wp:simplePos x="0" y="0"/>
                <wp:positionH relativeFrom="column">
                  <wp:posOffset>1776095</wp:posOffset>
                </wp:positionH>
                <wp:positionV relativeFrom="paragraph">
                  <wp:posOffset>85725</wp:posOffset>
                </wp:positionV>
                <wp:extent cx="556260" cy="177800"/>
                <wp:effectExtent l="38100" t="19050" r="15240" b="6985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177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6963" id="直接箭头连接符 59" o:spid="_x0000_s1026" type="#_x0000_t32" style="position:absolute;left:0;text-align:left;margin-left:139.85pt;margin-top:6.75pt;width:43.8pt;height:14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</w:p>
    <w:p w14:paraId="30331D49" w14:textId="76206675" w:rsidR="00603633" w:rsidRPr="00DF5691" w:rsidRDefault="00C3638E" w:rsidP="00B63F93">
      <w:pPr>
        <w:pStyle w:val="1e"/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BF5FBF9" wp14:editId="3928AD0C">
                <wp:simplePos x="0" y="0"/>
                <wp:positionH relativeFrom="column">
                  <wp:posOffset>2666365</wp:posOffset>
                </wp:positionH>
                <wp:positionV relativeFrom="paragraph">
                  <wp:posOffset>200660</wp:posOffset>
                </wp:positionV>
                <wp:extent cx="364703" cy="385390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703" cy="385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75315" w14:textId="77777777" w:rsidR="00F86CF9" w:rsidRPr="00CB20B0" w:rsidRDefault="00F86CF9" w:rsidP="00603633">
                            <w:pPr>
                              <w:spacing w:before="120" w:after="120"/>
                              <w:ind w:left="0"/>
                              <w:rPr>
                                <w:rFonts w:ascii="Huawei Sans" w:hAnsi="Huawei Sans" w:cs="Huawei Sans"/>
                                <w:b/>
                                <w:color w:val="C7000B"/>
                                <w:sz w:val="21"/>
                                <w:szCs w:val="21"/>
                              </w:rPr>
                            </w:pPr>
                            <w:r w:rsidRPr="00CB20B0">
                              <w:rPr>
                                <w:rFonts w:hint="eastAsia"/>
                                <w:b/>
                                <w:color w:val="C7000B"/>
                                <w:sz w:val="21"/>
                                <w:szCs w:val="21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5FBF9" id="文本框 57" o:spid="_x0000_s1027" type="#_x0000_t202" style="position:absolute;left:0;text-align:left;margin-left:209.95pt;margin-top:15.8pt;width:28.7pt;height:30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" filled="f" stroked="f" strokeweight=".5pt">
                <v:textbox>
                  <w:txbxContent>
                    <w:p w14:paraId="36B75315" w14:textId="77777777" w:rsidR="00F86CF9" w:rsidRPr="00CB20B0" w:rsidRDefault="00F86CF9" w:rsidP="00603633">
                      <w:pPr>
                        <w:spacing w:before="120" w:after="120"/>
                        <w:ind w:left="0"/>
                        <w:rPr>
                          <w:rFonts w:ascii="Huawei Sans" w:hAnsi="Huawei Sans" w:cs="Huawei Sans"/>
                          <w:b/>
                          <w:color w:val="C7000B"/>
                          <w:sz w:val="21"/>
                          <w:szCs w:val="21"/>
                        </w:rPr>
                      </w:pPr>
                      <w:r w:rsidRPr="00CB20B0">
                        <w:rPr>
                          <w:rFonts w:hint="eastAsia"/>
                          <w:b/>
                          <w:color w:val="C7000B"/>
                          <w:sz w:val="21"/>
                          <w:szCs w:val="21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E02B2C0" wp14:editId="1134D1B6">
                <wp:simplePos x="0" y="0"/>
                <wp:positionH relativeFrom="column">
                  <wp:posOffset>2583180</wp:posOffset>
                </wp:positionH>
                <wp:positionV relativeFrom="paragraph">
                  <wp:posOffset>467360</wp:posOffset>
                </wp:positionV>
                <wp:extent cx="556260" cy="177800"/>
                <wp:effectExtent l="38100" t="19050" r="15240" b="6985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177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6A4FA" id="直接箭头连接符 58" o:spid="_x0000_s1026" type="#_x0000_t32" style="position:absolute;left:0;text-align:left;margin-left:203.4pt;margin-top:36.8pt;width:43.8pt;height:14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37116B" wp14:editId="36333BD7">
                <wp:simplePos x="0" y="0"/>
                <wp:positionH relativeFrom="column">
                  <wp:posOffset>1576705</wp:posOffset>
                </wp:positionH>
                <wp:positionV relativeFrom="paragraph">
                  <wp:posOffset>692150</wp:posOffset>
                </wp:positionV>
                <wp:extent cx="1152525" cy="326390"/>
                <wp:effectExtent l="19050" t="19050" r="28575" b="1651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52525" cy="326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53043" id="矩形 52" o:spid="_x0000_s1026" style="position:absolute;left:0;text-align:left;margin-left:124.15pt;margin-top:54.5pt;width:90.75pt;height:25.7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" filled="f" strokecolor="#c7000b" strokeweight="2.25pt"/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2F46B3" wp14:editId="1315BD52">
                <wp:simplePos x="0" y="0"/>
                <wp:positionH relativeFrom="column">
                  <wp:posOffset>1238885</wp:posOffset>
                </wp:positionH>
                <wp:positionV relativeFrom="paragraph">
                  <wp:posOffset>234315</wp:posOffset>
                </wp:positionV>
                <wp:extent cx="438150" cy="409575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517C69" w14:textId="77777777" w:rsidR="00F86CF9" w:rsidRPr="00CB20B0" w:rsidRDefault="00F86CF9" w:rsidP="00603633">
                            <w:pPr>
                              <w:spacing w:before="120" w:after="120"/>
                              <w:ind w:left="0"/>
                              <w:rPr>
                                <w:rFonts w:ascii="Huawei Sans" w:hAnsi="Huawei Sans" w:cs="Huawei Sans"/>
                                <w:b/>
                                <w:color w:val="C7000B"/>
                                <w:sz w:val="21"/>
                                <w:szCs w:val="21"/>
                              </w:rPr>
                            </w:pPr>
                            <w:r w:rsidRPr="00CB20B0">
                              <w:rPr>
                                <w:rFonts w:hint="eastAsia"/>
                                <w:b/>
                                <w:color w:val="C7000B"/>
                                <w:sz w:val="21"/>
                                <w:szCs w:val="21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F46B3" id="文本框 56" o:spid="_x0000_s1028" type="#_x0000_t202" style="position:absolute;left:0;text-align:left;margin-left:97.55pt;margin-top:18.45pt;width:34.5pt;height:32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" filled="f" stroked="f" strokeweight=".5pt">
                <v:textbox>
                  <w:txbxContent>
                    <w:p w14:paraId="0F517C69" w14:textId="77777777" w:rsidR="00F86CF9" w:rsidRPr="00CB20B0" w:rsidRDefault="00F86CF9" w:rsidP="00603633">
                      <w:pPr>
                        <w:spacing w:before="120" w:after="120"/>
                        <w:ind w:left="0"/>
                        <w:rPr>
                          <w:rFonts w:ascii="Huawei Sans" w:hAnsi="Huawei Sans" w:cs="Huawei Sans"/>
                          <w:b/>
                          <w:color w:val="C7000B"/>
                          <w:sz w:val="21"/>
                          <w:szCs w:val="21"/>
                        </w:rPr>
                      </w:pPr>
                      <w:r w:rsidRPr="00CB20B0">
                        <w:rPr>
                          <w:rFonts w:hint="eastAsia"/>
                          <w:b/>
                          <w:color w:val="C7000B"/>
                          <w:sz w:val="21"/>
                          <w:szCs w:val="21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3B7F8F7" wp14:editId="440CAC7C">
                <wp:simplePos x="0" y="0"/>
                <wp:positionH relativeFrom="column">
                  <wp:posOffset>1261110</wp:posOffset>
                </wp:positionH>
                <wp:positionV relativeFrom="paragraph">
                  <wp:posOffset>396240</wp:posOffset>
                </wp:positionV>
                <wp:extent cx="457200" cy="292735"/>
                <wp:effectExtent l="38100" t="19050" r="19050" b="50165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2927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8EC18" id="直接箭头连接符 60" o:spid="_x0000_s1026" type="#_x0000_t32" style="position:absolute;left:0;text-align:left;margin-left:99.3pt;margin-top:31.2pt;width:36pt;height:23.0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4CE62B" wp14:editId="6A6253D8">
                <wp:simplePos x="0" y="0"/>
                <wp:positionH relativeFrom="column">
                  <wp:posOffset>778510</wp:posOffset>
                </wp:positionH>
                <wp:positionV relativeFrom="paragraph">
                  <wp:posOffset>644525</wp:posOffset>
                </wp:positionV>
                <wp:extent cx="485775" cy="361950"/>
                <wp:effectExtent l="19050" t="19050" r="28575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B78E2" id="矩形 50" o:spid="_x0000_s1026" style="position:absolute;left:0;text-align:left;margin-left:61.3pt;margin-top:50.75pt;width:38.25pt;height:2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B972B2E" wp14:editId="616056BB">
            <wp:extent cx="5290835" cy="2049801"/>
            <wp:effectExtent l="19050" t="19050" r="24130" b="266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4314" cy="2055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3D63B" w14:textId="56FE6322" w:rsidR="00E92FB4" w:rsidRPr="00DF5691" w:rsidRDefault="00147F3A" w:rsidP="00147F3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lastRenderedPageBreak/>
        <w:br w:type="page"/>
      </w:r>
    </w:p>
    <w:p w14:paraId="09FCA74B" w14:textId="68104E61" w:rsidR="00E10796" w:rsidRPr="00DF5691" w:rsidRDefault="00E10796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进入弹性云服务器</w:t>
      </w:r>
      <w:r w:rsidRPr="00DF5691">
        <w:rPr>
          <w:rFonts w:ascii="Huawei Sans" w:hAnsi="Huawei Sans"/>
        </w:rPr>
        <w:t>ECS</w:t>
      </w:r>
      <w:r w:rsidRPr="00DF5691">
        <w:rPr>
          <w:rFonts w:ascii="Huawei Sans" w:hAnsi="Huawei Sans"/>
        </w:rPr>
        <w:t>购买界面</w:t>
      </w:r>
      <w:r w:rsidR="009F0322" w:rsidRPr="00DF5691">
        <w:rPr>
          <w:rFonts w:ascii="Huawei Sans" w:hAnsi="Huawei Sans"/>
        </w:rPr>
        <w:t>。</w:t>
      </w:r>
    </w:p>
    <w:p w14:paraId="23FB3038" w14:textId="77777777" w:rsidR="00A81A5C" w:rsidRPr="0053549F" w:rsidRDefault="00A81A5C" w:rsidP="00A81A5C">
      <w:pPr>
        <w:pStyle w:val="1e"/>
      </w:pPr>
      <w:r>
        <w:rPr>
          <w:rFonts w:hint="eastAsia"/>
        </w:rPr>
        <w:t>在</w:t>
      </w:r>
      <w:r w:rsidRPr="0053549F">
        <w:t>弹性云服务器</w:t>
      </w:r>
      <w:r w:rsidRPr="0053549F">
        <w:t>ECS</w:t>
      </w:r>
      <w:r w:rsidRPr="0053549F">
        <w:t>购买界面</w:t>
      </w:r>
      <w:r>
        <w:rPr>
          <w:rFonts w:hint="eastAsia"/>
        </w:rPr>
        <w:t>点击“</w:t>
      </w:r>
      <w:r w:rsidRPr="0053549F">
        <w:t>购买</w:t>
      </w:r>
      <w:r>
        <w:rPr>
          <w:rFonts w:hint="eastAsia"/>
        </w:rPr>
        <w:t>”。</w:t>
      </w:r>
    </w:p>
    <w:p w14:paraId="43E01B9A" w14:textId="06958A9C" w:rsidR="00A81A5C" w:rsidRPr="00A81A5C" w:rsidRDefault="00A81A5C" w:rsidP="00B63F93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27F91D" wp14:editId="2A4864B5">
                <wp:simplePos x="0" y="0"/>
                <wp:positionH relativeFrom="column">
                  <wp:posOffset>1469390</wp:posOffset>
                </wp:positionH>
                <wp:positionV relativeFrom="paragraph">
                  <wp:posOffset>2525395</wp:posOffset>
                </wp:positionV>
                <wp:extent cx="861544" cy="153068"/>
                <wp:effectExtent l="38100" t="38100" r="72390" b="11366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544" cy="1530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32C0" id="直接箭头连接符 27" o:spid="_x0000_s1026" type="#_x0000_t32" style="position:absolute;left:0;text-align:left;margin-left:115.7pt;margin-top:198.85pt;width:67.85pt;height:12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" strokecolor="#c7000b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059584" wp14:editId="249924DA">
            <wp:extent cx="5391260" cy="3108449"/>
            <wp:effectExtent l="19050" t="19050" r="19050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5181" cy="311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A0B23A" w14:textId="2066BFB1" w:rsidR="00F4029A" w:rsidRPr="00DF5691" w:rsidRDefault="00A81A5C" w:rsidP="00567D91">
      <w:pPr>
        <w:pStyle w:val="30"/>
        <w:rPr>
          <w:rFonts w:ascii="Huawei Sans" w:hAnsi="Huawei Sans"/>
        </w:rPr>
      </w:pPr>
      <w:r w:rsidRPr="0053549F">
        <w:t>自定义购买进行基础配置</w:t>
      </w:r>
      <w:r w:rsidR="00E8697B" w:rsidRPr="00DF5691">
        <w:rPr>
          <w:rFonts w:ascii="Huawei Sans" w:hAnsi="Huawei Sans"/>
        </w:rPr>
        <w:t>。</w:t>
      </w:r>
    </w:p>
    <w:p w14:paraId="5E4AD505" w14:textId="520F78EF" w:rsidR="00E62DC1" w:rsidRPr="00DF5691" w:rsidRDefault="00E62DC1" w:rsidP="00E62DC1">
      <w:pPr>
        <w:pStyle w:val="50"/>
        <w:rPr>
          <w:rFonts w:ascii="Huawei Sans" w:hAnsi="Huawei Sans" w:cs="Huawei Sans"/>
        </w:rPr>
      </w:pPr>
      <w:r w:rsidRPr="00DF5691">
        <w:rPr>
          <w:rFonts w:ascii="Huawei Sans" w:hAnsi="Huawei Sans" w:cs="Huawei Sans"/>
        </w:rPr>
        <w:t>ECS</w:t>
      </w:r>
      <w:r w:rsidRPr="00DF5691">
        <w:rPr>
          <w:rFonts w:ascii="Huawei Sans" w:hAnsi="Huawei Sans" w:cs="Huawei Sans"/>
        </w:rPr>
        <w:t>基础配置</w:t>
      </w:r>
    </w:p>
    <w:tbl>
      <w:tblPr>
        <w:tblStyle w:val="V30"/>
        <w:tblW w:w="7186" w:type="dxa"/>
        <w:tblBorders>
          <w:bottom w:val="single" w:sz="1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941"/>
        <w:gridCol w:w="5245"/>
      </w:tblGrid>
      <w:tr w:rsidR="00F4029A" w:rsidRPr="00DF5691" w14:paraId="3C21138F" w14:textId="77777777" w:rsidTr="00847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16E22554" w14:textId="0D4DBE84" w:rsidR="00F4029A" w:rsidRPr="00DF5691" w:rsidRDefault="00F4029A" w:rsidP="00F4029A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配置选项</w:t>
            </w:r>
          </w:p>
        </w:tc>
        <w:tc>
          <w:tcPr>
            <w:tcW w:w="5245" w:type="dxa"/>
            <w:vAlign w:val="top"/>
          </w:tcPr>
          <w:p w14:paraId="7CBEBB36" w14:textId="6378F3BE" w:rsidR="00F4029A" w:rsidRPr="00DF5691" w:rsidRDefault="00F4029A" w:rsidP="00F4029A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配置值</w:t>
            </w:r>
          </w:p>
        </w:tc>
      </w:tr>
      <w:tr w:rsidR="00F4029A" w:rsidRPr="00DF5691" w14:paraId="47DF2FEB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5E64B313" w14:textId="21228FBA" w:rsidR="00F4029A" w:rsidRPr="00DF5691" w:rsidRDefault="00F4029A" w:rsidP="00F4029A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区域</w:t>
            </w:r>
          </w:p>
        </w:tc>
        <w:tc>
          <w:tcPr>
            <w:tcW w:w="5245" w:type="dxa"/>
            <w:vAlign w:val="top"/>
          </w:tcPr>
          <w:p w14:paraId="5836C2E2" w14:textId="14667C7A" w:rsidR="00F4029A" w:rsidRPr="00DF5691" w:rsidRDefault="00F4029A" w:rsidP="00F4029A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华北</w:t>
            </w:r>
            <w:r w:rsidRPr="00DF5691">
              <w:rPr>
                <w:rFonts w:ascii="Huawei Sans" w:hAnsi="Huawei Sans" w:cs="Huawei Sans"/>
              </w:rPr>
              <w:t>-</w:t>
            </w:r>
            <w:r w:rsidRPr="00DF5691">
              <w:rPr>
                <w:rFonts w:ascii="Huawei Sans" w:hAnsi="Huawei Sans" w:cs="Huawei Sans"/>
              </w:rPr>
              <w:t>北京四</w:t>
            </w:r>
            <w:r w:rsidR="00617EA5" w:rsidRPr="00DF5691">
              <w:rPr>
                <w:rFonts w:ascii="Huawei Sans" w:hAnsi="Huawei Sans" w:cs="Huawei Sans"/>
                <w:color w:val="C7000B"/>
              </w:rPr>
              <w:t>（</w:t>
            </w:r>
            <w:r w:rsidRPr="00DF5691">
              <w:rPr>
                <w:rFonts w:ascii="Huawei Sans" w:hAnsi="Huawei Sans" w:cs="Huawei Sans"/>
                <w:color w:val="C7000B"/>
              </w:rPr>
              <w:t>推荐，其他区域可能会导致无法选择</w:t>
            </w:r>
            <w:proofErr w:type="spellStart"/>
            <w:r w:rsidRPr="00DF5691">
              <w:rPr>
                <w:rFonts w:ascii="Huawei Sans" w:hAnsi="Huawei Sans" w:cs="Huawei Sans"/>
                <w:color w:val="C7000B"/>
              </w:rPr>
              <w:t>openEuler</w:t>
            </w:r>
            <w:proofErr w:type="spellEnd"/>
            <w:r w:rsidRPr="00DF5691">
              <w:rPr>
                <w:rFonts w:ascii="Huawei Sans" w:hAnsi="Huawei Sans" w:cs="Huawei Sans"/>
                <w:color w:val="C7000B"/>
              </w:rPr>
              <w:t>公共镜像</w:t>
            </w:r>
            <w:r w:rsidR="00617EA5" w:rsidRPr="00DF5691">
              <w:rPr>
                <w:rFonts w:ascii="Huawei Sans" w:hAnsi="Huawei Sans" w:cs="Huawei Sans"/>
                <w:color w:val="C7000B"/>
              </w:rPr>
              <w:t>）</w:t>
            </w:r>
          </w:p>
        </w:tc>
      </w:tr>
      <w:tr w:rsidR="00A81A5C" w:rsidRPr="00DF5691" w14:paraId="7F048F21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32CE439C" w14:textId="6A355B71" w:rsidR="00A81A5C" w:rsidRPr="00DF5691" w:rsidRDefault="00A81A5C" w:rsidP="00A81A5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计费模式</w:t>
            </w:r>
          </w:p>
        </w:tc>
        <w:tc>
          <w:tcPr>
            <w:tcW w:w="5245" w:type="dxa"/>
            <w:vAlign w:val="top"/>
          </w:tcPr>
          <w:p w14:paraId="2E0488E5" w14:textId="1C01E155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按需计费</w:t>
            </w:r>
            <w:r w:rsidRPr="00DF5691">
              <w:rPr>
                <w:rFonts w:ascii="Huawei Sans" w:hAnsi="Huawei Sans" w:cs="Huawei Sans"/>
                <w:color w:val="C7000B"/>
              </w:rPr>
              <w:t>（一定要选按需计费，注意配置费用）</w:t>
            </w:r>
          </w:p>
        </w:tc>
      </w:tr>
      <w:tr w:rsidR="00A81A5C" w:rsidRPr="00DF5691" w14:paraId="392407D5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583E1FB7" w14:textId="19B517E2" w:rsidR="00A81A5C" w:rsidRPr="00DF5691" w:rsidRDefault="00A81A5C" w:rsidP="00A81A5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CPU</w:t>
            </w:r>
            <w:r w:rsidRPr="00DF5691">
              <w:rPr>
                <w:rFonts w:ascii="Huawei Sans" w:hAnsi="Huawei Sans" w:cs="Huawei Sans"/>
              </w:rPr>
              <w:t>架构</w:t>
            </w:r>
          </w:p>
        </w:tc>
        <w:tc>
          <w:tcPr>
            <w:tcW w:w="5245" w:type="dxa"/>
            <w:vAlign w:val="top"/>
          </w:tcPr>
          <w:p w14:paraId="6253850C" w14:textId="71DCD77B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鲲鹏计算</w:t>
            </w:r>
          </w:p>
        </w:tc>
      </w:tr>
      <w:tr w:rsidR="00A81A5C" w:rsidRPr="00DF5691" w14:paraId="0C37749D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364D547D" w14:textId="7AC592EE" w:rsidR="00A81A5C" w:rsidRPr="00DF5691" w:rsidRDefault="00A81A5C" w:rsidP="00A81A5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规格</w:t>
            </w:r>
          </w:p>
        </w:tc>
        <w:tc>
          <w:tcPr>
            <w:tcW w:w="5245" w:type="dxa"/>
            <w:vAlign w:val="top"/>
          </w:tcPr>
          <w:p w14:paraId="4FAF1EA5" w14:textId="0A0B0D2D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最新系列</w:t>
            </w:r>
            <w:r w:rsidRPr="00DF5691">
              <w:rPr>
                <w:rFonts w:ascii="Huawei Sans" w:hAnsi="Huawei Sans" w:cs="Huawei Sans"/>
              </w:rPr>
              <w:t xml:space="preserve"> </w:t>
            </w:r>
            <w:r w:rsidRPr="00DF5691">
              <w:rPr>
                <w:rFonts w:ascii="Huawei Sans" w:hAnsi="Huawei Sans" w:cs="Huawei Sans"/>
                <w:color w:val="C7000B"/>
              </w:rPr>
              <w:t>2vCPUs|4GiB</w:t>
            </w:r>
          </w:p>
        </w:tc>
      </w:tr>
      <w:tr w:rsidR="00A81A5C" w:rsidRPr="00DF5691" w14:paraId="74896A7C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46AD3E84" w14:textId="655A1D94" w:rsidR="00A81A5C" w:rsidRPr="00DF5691" w:rsidRDefault="00A81A5C" w:rsidP="00A81A5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镜像</w:t>
            </w:r>
          </w:p>
        </w:tc>
        <w:tc>
          <w:tcPr>
            <w:tcW w:w="5245" w:type="dxa"/>
            <w:vAlign w:val="top"/>
          </w:tcPr>
          <w:p w14:paraId="2BBB0957" w14:textId="77777777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公共镜像：</w:t>
            </w:r>
          </w:p>
          <w:p w14:paraId="695E0122" w14:textId="77777777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  <w:color w:val="C7000B"/>
              </w:rPr>
            </w:pPr>
            <w:proofErr w:type="spellStart"/>
            <w:r w:rsidRPr="00DF5691">
              <w:rPr>
                <w:rFonts w:ascii="Huawei Sans" w:hAnsi="Huawei Sans" w:cs="Huawei Sans"/>
                <w:color w:val="C7000B"/>
              </w:rPr>
              <w:t>openEuler</w:t>
            </w:r>
            <w:proofErr w:type="spellEnd"/>
          </w:p>
          <w:p w14:paraId="7F442697" w14:textId="78FA7E6B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proofErr w:type="spellStart"/>
            <w:r w:rsidRPr="00DF5691">
              <w:rPr>
                <w:rFonts w:ascii="Huawei Sans" w:hAnsi="Huawei Sans" w:cs="Huawei Sans"/>
                <w:color w:val="C7000B"/>
              </w:rPr>
              <w:t>openEuler</w:t>
            </w:r>
            <w:proofErr w:type="spellEnd"/>
            <w:r w:rsidRPr="00DF5691">
              <w:rPr>
                <w:rFonts w:ascii="Huawei Sans" w:hAnsi="Huawei Sans" w:cs="Huawei Sans"/>
                <w:color w:val="C7000B"/>
              </w:rPr>
              <w:t xml:space="preserve"> 20.03 64bit with </w:t>
            </w:r>
            <w:proofErr w:type="gramStart"/>
            <w:r w:rsidRPr="00DF5691">
              <w:rPr>
                <w:rFonts w:ascii="Huawei Sans" w:hAnsi="Huawei Sans" w:cs="Huawei Sans"/>
                <w:color w:val="C7000B"/>
              </w:rPr>
              <w:t>ARM(</w:t>
            </w:r>
            <w:proofErr w:type="gramEnd"/>
            <w:r w:rsidRPr="00DF5691">
              <w:rPr>
                <w:rFonts w:ascii="Huawei Sans" w:hAnsi="Huawei Sans" w:cs="Huawei Sans"/>
                <w:color w:val="C7000B"/>
              </w:rPr>
              <w:t xml:space="preserve">40GB) </w:t>
            </w:r>
          </w:p>
        </w:tc>
      </w:tr>
    </w:tbl>
    <w:p w14:paraId="0CC85D69" w14:textId="77777777" w:rsidR="00F4029A" w:rsidRPr="00DF5691" w:rsidRDefault="00F4029A" w:rsidP="00B63F93">
      <w:pPr>
        <w:pStyle w:val="1e"/>
      </w:pPr>
    </w:p>
    <w:p w14:paraId="6D5D6B42" w14:textId="182D5424" w:rsidR="00F4029A" w:rsidRPr="00DF5691" w:rsidRDefault="00F4029A" w:rsidP="00B63F93">
      <w:pPr>
        <w:pStyle w:val="1e"/>
      </w:pPr>
    </w:p>
    <w:p w14:paraId="606F86E7" w14:textId="35884F2F" w:rsidR="00DD50CF" w:rsidRPr="00DF5691" w:rsidRDefault="00DD50CF" w:rsidP="00B63F93">
      <w:pPr>
        <w:pStyle w:val="1e"/>
      </w:pPr>
    </w:p>
    <w:p w14:paraId="604DB719" w14:textId="40D274FF" w:rsidR="00A45C65" w:rsidRPr="00DF5691" w:rsidRDefault="00A45C65" w:rsidP="00B63F93">
      <w:pPr>
        <w:pStyle w:val="1e"/>
      </w:pPr>
      <w:r w:rsidRPr="00DF5691"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21BA003" wp14:editId="0125F3C7">
                <wp:simplePos x="0" y="0"/>
                <wp:positionH relativeFrom="column">
                  <wp:posOffset>1381760</wp:posOffset>
                </wp:positionH>
                <wp:positionV relativeFrom="paragraph">
                  <wp:posOffset>1351915</wp:posOffset>
                </wp:positionV>
                <wp:extent cx="114300" cy="126853"/>
                <wp:effectExtent l="0" t="0" r="19050" b="2603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F0BD1" id="矩形 34" o:spid="_x0000_s1026" style="position:absolute;left:0;text-align:left;margin-left:108.8pt;margin-top:106.45pt;width:9pt;height:1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" filled="f" strokecolor="#c7000b" strokeweight="2pt"/>
            </w:pict>
          </mc:Fallback>
        </mc:AlternateContent>
      </w:r>
    </w:p>
    <w:p w14:paraId="661E3966" w14:textId="263BCCA3" w:rsidR="00A81A5C" w:rsidRPr="0053549F" w:rsidRDefault="00C515FC" w:rsidP="00A81A5C">
      <w:pPr>
        <w:pStyle w:val="1e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B15757C" wp14:editId="444186F4">
                <wp:simplePos x="0" y="0"/>
                <wp:positionH relativeFrom="column">
                  <wp:posOffset>1644650</wp:posOffset>
                </wp:positionH>
                <wp:positionV relativeFrom="paragraph">
                  <wp:posOffset>1665605</wp:posOffset>
                </wp:positionV>
                <wp:extent cx="487315" cy="213215"/>
                <wp:effectExtent l="0" t="0" r="27305" b="1587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315" cy="213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0F25B" id="矩形 53" o:spid="_x0000_s1026" style="position:absolute;left:0;text-align:left;margin-left:129.5pt;margin-top:131.15pt;width:38.35pt;height:16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" filled="f" strokecolor="#c7000b" strokeweight="2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B75BE4A" wp14:editId="3604CFB8">
                <wp:simplePos x="0" y="0"/>
                <wp:positionH relativeFrom="column">
                  <wp:posOffset>1660525</wp:posOffset>
                </wp:positionH>
                <wp:positionV relativeFrom="paragraph">
                  <wp:posOffset>655320</wp:posOffset>
                </wp:positionV>
                <wp:extent cx="487315" cy="213215"/>
                <wp:effectExtent l="0" t="0" r="27305" b="158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315" cy="213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E3CD5" id="矩形 61" o:spid="_x0000_s1026" style="position:absolute;left:0;text-align:left;margin-left:130.75pt;margin-top:51.6pt;width:38.35pt;height:16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" filled="f" strokecolor="#c7000b" strokeweight="2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0A9113D" wp14:editId="477BDDBC">
                <wp:simplePos x="0" y="0"/>
                <wp:positionH relativeFrom="column">
                  <wp:posOffset>1342390</wp:posOffset>
                </wp:positionH>
                <wp:positionV relativeFrom="paragraph">
                  <wp:posOffset>2218055</wp:posOffset>
                </wp:positionV>
                <wp:extent cx="114300" cy="126853"/>
                <wp:effectExtent l="0" t="0" r="19050" b="2603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B5340" id="矩形 48" o:spid="_x0000_s1026" style="position:absolute;left:0;text-align:left;margin-left:105.7pt;margin-top:174.65pt;width:9pt;height:10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F34617" wp14:editId="32905F30">
                <wp:simplePos x="0" y="0"/>
                <wp:positionH relativeFrom="column">
                  <wp:posOffset>1940559</wp:posOffset>
                </wp:positionH>
                <wp:positionV relativeFrom="paragraph">
                  <wp:posOffset>297179</wp:posOffset>
                </wp:positionV>
                <wp:extent cx="793115" cy="93345"/>
                <wp:effectExtent l="38100" t="38100" r="6985" b="9715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115" cy="933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AAB67" id="直接箭头连接符 31" o:spid="_x0000_s1026" type="#_x0000_t32" style="position:absolute;left:0;text-align:left;margin-left:152.8pt;margin-top:23.4pt;width:62.45pt;height:7.3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1796A3" wp14:editId="12DE538A">
                <wp:simplePos x="0" y="0"/>
                <wp:positionH relativeFrom="column">
                  <wp:posOffset>1267460</wp:posOffset>
                </wp:positionH>
                <wp:positionV relativeFrom="paragraph">
                  <wp:posOffset>393064</wp:posOffset>
                </wp:positionV>
                <wp:extent cx="673100" cy="201295"/>
                <wp:effectExtent l="0" t="0" r="12700" b="273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732BC" id="矩形 30" o:spid="_x0000_s1026" style="position:absolute;left:0;text-align:left;margin-left:99.8pt;margin-top:30.95pt;width:53pt;height:15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486405" wp14:editId="4BAA588E">
                <wp:simplePos x="0" y="0"/>
                <wp:positionH relativeFrom="column">
                  <wp:posOffset>3265170</wp:posOffset>
                </wp:positionH>
                <wp:positionV relativeFrom="paragraph">
                  <wp:posOffset>1587500</wp:posOffset>
                </wp:positionV>
                <wp:extent cx="264277" cy="221993"/>
                <wp:effectExtent l="38100" t="19050" r="21590" b="4508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277" cy="22199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71DBD" id="直接箭头连接符 33" o:spid="_x0000_s1026" type="#_x0000_t32" style="position:absolute;left:0;text-align:left;margin-left:257.1pt;margin-top:125pt;width:20.8pt;height:17.5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DFEFF2" wp14:editId="56EC0657">
                <wp:simplePos x="0" y="0"/>
                <wp:positionH relativeFrom="column">
                  <wp:posOffset>2200909</wp:posOffset>
                </wp:positionH>
                <wp:positionV relativeFrom="paragraph">
                  <wp:posOffset>1885315</wp:posOffset>
                </wp:positionV>
                <wp:extent cx="1732915" cy="153670"/>
                <wp:effectExtent l="0" t="0" r="19685" b="1778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915" cy="153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DE73E" id="矩形 32" o:spid="_x0000_s1026" style="position:absolute;left:0;text-align:left;margin-left:173.3pt;margin-top:148.45pt;width:136.45pt;height:12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" filled="f" strokecolor="#c7000b" strokeweight="2pt"/>
            </w:pict>
          </mc:Fallback>
        </mc:AlternateContent>
      </w:r>
      <w:r w:rsidR="00A81A5C">
        <w:rPr>
          <w:noProof/>
        </w:rPr>
        <w:drawing>
          <wp:inline distT="0" distB="0" distL="0" distR="0" wp14:anchorId="308CE874" wp14:editId="61D22CAE">
            <wp:extent cx="5432342" cy="2520025"/>
            <wp:effectExtent l="19050" t="19050" r="16510" b="139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2335" cy="25246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DE7AEB" w14:textId="6196265A" w:rsidR="00A81A5C" w:rsidRPr="00DF5691" w:rsidRDefault="00C515FC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22253D" wp14:editId="5C111EE4">
                <wp:simplePos x="0" y="0"/>
                <wp:positionH relativeFrom="column">
                  <wp:posOffset>1400810</wp:posOffset>
                </wp:positionH>
                <wp:positionV relativeFrom="paragraph">
                  <wp:posOffset>272415</wp:posOffset>
                </wp:positionV>
                <wp:extent cx="809625" cy="177165"/>
                <wp:effectExtent l="0" t="0" r="28575" b="1333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77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6EAB2" id="矩形 35" o:spid="_x0000_s1026" style="position:absolute;left:0;text-align:left;margin-left:110.3pt;margin-top:21.45pt;width:63.75pt;height:13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3F4880" wp14:editId="1A14B065">
                <wp:simplePos x="0" y="0"/>
                <wp:positionH relativeFrom="column">
                  <wp:posOffset>2213609</wp:posOffset>
                </wp:positionH>
                <wp:positionV relativeFrom="paragraph">
                  <wp:posOffset>272415</wp:posOffset>
                </wp:positionV>
                <wp:extent cx="1720215" cy="177165"/>
                <wp:effectExtent l="0" t="0" r="13335" b="1333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215" cy="177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E965C" id="矩形 36" o:spid="_x0000_s1026" style="position:absolute;left:0;text-align:left;margin-left:174.3pt;margin-top:21.45pt;width:135.45pt;height:13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70A462" wp14:editId="265017E1">
                <wp:simplePos x="0" y="0"/>
                <wp:positionH relativeFrom="column">
                  <wp:posOffset>1880235</wp:posOffset>
                </wp:positionH>
                <wp:positionV relativeFrom="paragraph">
                  <wp:posOffset>905510</wp:posOffset>
                </wp:positionV>
                <wp:extent cx="327163" cy="274471"/>
                <wp:effectExtent l="38100" t="19050" r="15875" b="4953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163" cy="27447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A9C5C" id="直接箭头连接符 37" o:spid="_x0000_s1026" type="#_x0000_t32" style="position:absolute;left:0;text-align:left;margin-left:148.05pt;margin-top:71.3pt;width:25.75pt;height:21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E8748A" wp14:editId="51CBB975">
            <wp:extent cx="5415915" cy="1761661"/>
            <wp:effectExtent l="19050" t="19050" r="133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2584" cy="1763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09576" w14:textId="101EF557" w:rsidR="002A4C55" w:rsidRPr="00DF5691" w:rsidRDefault="002A4C55" w:rsidP="00B63F93">
      <w:pPr>
        <w:pStyle w:val="1e"/>
      </w:pPr>
      <w:r w:rsidRPr="00DF5691">
        <w:t>其余默认即可，</w:t>
      </w:r>
      <w:r w:rsidR="00E9223A" w:rsidRPr="00DF5691">
        <w:t>单击</w:t>
      </w:r>
      <w:r w:rsidR="009B5EE6">
        <w:rPr>
          <w:rFonts w:hint="eastAsia"/>
        </w:rPr>
        <w:t>“</w:t>
      </w:r>
      <w:r w:rsidRPr="00DF5691">
        <w:t>下一步网络配置</w:t>
      </w:r>
      <w:r w:rsidR="009B5EE6">
        <w:rPr>
          <w:rFonts w:hint="eastAsia"/>
        </w:rPr>
        <w:t>”</w:t>
      </w:r>
      <w:r w:rsidRPr="00DF5691">
        <w:t>。</w:t>
      </w:r>
    </w:p>
    <w:p w14:paraId="2A0A0B37" w14:textId="165E245D" w:rsidR="002A4C55" w:rsidRPr="00DF5691" w:rsidRDefault="00E8697B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自定义购买进行网路配置。</w:t>
      </w:r>
    </w:p>
    <w:p w14:paraId="1D25FE11" w14:textId="77777777" w:rsidR="00E62DC1" w:rsidRPr="00DF5691" w:rsidRDefault="00E62DC1" w:rsidP="00E62DC1">
      <w:pPr>
        <w:pStyle w:val="50"/>
        <w:rPr>
          <w:rFonts w:ascii="Huawei Sans" w:hAnsi="Huawei Sans" w:cs="Huawei Sans"/>
        </w:rPr>
      </w:pPr>
      <w:r w:rsidRPr="00DF5691">
        <w:rPr>
          <w:rFonts w:ascii="Huawei Sans" w:hAnsi="Huawei Sans" w:cs="Huawei Sans"/>
        </w:rPr>
        <w:t>ECS</w:t>
      </w:r>
      <w:r w:rsidRPr="00DF5691">
        <w:rPr>
          <w:rFonts w:ascii="Huawei Sans" w:hAnsi="Huawei Sans" w:cs="Huawei Sans"/>
        </w:rPr>
        <w:t>网络配置</w:t>
      </w:r>
    </w:p>
    <w:tbl>
      <w:tblPr>
        <w:tblStyle w:val="V30"/>
        <w:tblW w:w="7186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941"/>
        <w:gridCol w:w="5245"/>
      </w:tblGrid>
      <w:tr w:rsidR="002A4C55" w:rsidRPr="00DF5691" w14:paraId="7B15B757" w14:textId="77777777" w:rsidTr="00847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5E5D0549" w14:textId="77777777" w:rsidR="002A4C55" w:rsidRPr="00DF5691" w:rsidRDefault="002A4C55" w:rsidP="003C60D4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配置选项</w:t>
            </w:r>
          </w:p>
        </w:tc>
        <w:tc>
          <w:tcPr>
            <w:tcW w:w="5245" w:type="dxa"/>
            <w:vAlign w:val="top"/>
          </w:tcPr>
          <w:p w14:paraId="31A0A639" w14:textId="77777777" w:rsidR="002A4C55" w:rsidRPr="00DF5691" w:rsidRDefault="002A4C55" w:rsidP="003C60D4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配置值</w:t>
            </w:r>
          </w:p>
        </w:tc>
      </w:tr>
      <w:tr w:rsidR="002A4C55" w:rsidRPr="00DF5691" w14:paraId="7D1BA1AB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6FD3B1C8" w14:textId="77777777" w:rsidR="002A4C55" w:rsidRPr="00DF5691" w:rsidRDefault="002A4C55" w:rsidP="003C60D4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网络</w:t>
            </w:r>
          </w:p>
        </w:tc>
        <w:tc>
          <w:tcPr>
            <w:tcW w:w="5245" w:type="dxa"/>
          </w:tcPr>
          <w:p w14:paraId="27582F4F" w14:textId="4264F6E6" w:rsidR="002A4C55" w:rsidRPr="00DF5691" w:rsidRDefault="00E9223A" w:rsidP="003C60D4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proofErr w:type="spellStart"/>
            <w:r w:rsidRPr="00DF5691">
              <w:rPr>
                <w:rFonts w:ascii="Huawei Sans" w:hAnsi="Huawei Sans" w:cs="Huawei Sans"/>
              </w:rPr>
              <w:t>v</w:t>
            </w:r>
            <w:r w:rsidR="00617EA5" w:rsidRPr="00DF5691">
              <w:rPr>
                <w:rFonts w:ascii="Huawei Sans" w:hAnsi="Huawei Sans" w:cs="Huawei Sans"/>
              </w:rPr>
              <w:t>pc</w:t>
            </w:r>
            <w:proofErr w:type="spellEnd"/>
            <w:r w:rsidR="00617EA5" w:rsidRPr="00DF5691">
              <w:rPr>
                <w:rFonts w:ascii="Huawei Sans" w:hAnsi="Huawei Sans" w:cs="Huawei Sans"/>
              </w:rPr>
              <w:t>-default</w:t>
            </w:r>
            <w:r w:rsidR="00617EA5" w:rsidRPr="00DF5691">
              <w:rPr>
                <w:rFonts w:ascii="Huawei Sans" w:hAnsi="Huawei Sans" w:cs="Huawei Sans"/>
              </w:rPr>
              <w:t>（</w:t>
            </w:r>
            <w:r w:rsidR="002A4C55" w:rsidRPr="00DF5691">
              <w:rPr>
                <w:rFonts w:ascii="Huawei Sans" w:hAnsi="Huawei Sans" w:cs="Huawei Sans"/>
              </w:rPr>
              <w:t>192.168.0.0/16</w:t>
            </w:r>
            <w:r w:rsidR="00617EA5" w:rsidRPr="00DF5691">
              <w:rPr>
                <w:rFonts w:ascii="Huawei Sans" w:hAnsi="Huawei Sans" w:cs="Huawei Sans"/>
              </w:rPr>
              <w:t>）</w:t>
            </w:r>
            <w:r w:rsidR="00617EA5" w:rsidRPr="00DF5691">
              <w:rPr>
                <w:rFonts w:ascii="Huawei Sans" w:hAnsi="Huawei Sans" w:cs="Huawei Sans"/>
                <w:color w:val="C7000B"/>
              </w:rPr>
              <w:t>（</w:t>
            </w:r>
            <w:proofErr w:type="gramStart"/>
            <w:r w:rsidR="002A4C55" w:rsidRPr="00DF5691">
              <w:rPr>
                <w:rFonts w:ascii="Huawei Sans" w:hAnsi="Huawei Sans" w:cs="Huawei Sans"/>
                <w:color w:val="C7000B"/>
              </w:rPr>
              <w:t>选现有</w:t>
            </w:r>
            <w:proofErr w:type="gramEnd"/>
            <w:r w:rsidR="002A4C55" w:rsidRPr="00DF5691">
              <w:rPr>
                <w:rFonts w:ascii="Huawei Sans" w:hAnsi="Huawei Sans" w:cs="Huawei Sans"/>
                <w:color w:val="C7000B"/>
              </w:rPr>
              <w:t>默认网络即可</w:t>
            </w:r>
            <w:r w:rsidR="00617EA5" w:rsidRPr="00DF5691">
              <w:rPr>
                <w:rFonts w:ascii="Huawei Sans" w:hAnsi="Huawei Sans" w:cs="Huawei Sans"/>
                <w:color w:val="C7000B"/>
              </w:rPr>
              <w:t>）</w:t>
            </w:r>
            <w:r w:rsidR="002A4C55" w:rsidRPr="00DF5691">
              <w:rPr>
                <w:rFonts w:ascii="Huawei Sans" w:hAnsi="Huawei Sans" w:cs="Huawei Sans"/>
              </w:rPr>
              <w:t xml:space="preserve"> </w:t>
            </w:r>
          </w:p>
        </w:tc>
      </w:tr>
      <w:tr w:rsidR="009B5EE6" w:rsidRPr="00DF5691" w14:paraId="3ECDFE4A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4E9B1344" w14:textId="348B6BD1" w:rsidR="009B5EE6" w:rsidRPr="00DF5691" w:rsidRDefault="009B5EE6" w:rsidP="009B5EE6">
            <w:pPr>
              <w:pStyle w:val="59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安全组</w:t>
            </w:r>
          </w:p>
        </w:tc>
        <w:tc>
          <w:tcPr>
            <w:tcW w:w="5245" w:type="dxa"/>
          </w:tcPr>
          <w:p w14:paraId="2E3EEB1A" w14:textId="63B3F855" w:rsidR="009B5EE6" w:rsidRPr="00DF5691" w:rsidRDefault="009B5EE6" w:rsidP="009B5EE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/>
              </w:rPr>
              <w:t>default</w:t>
            </w:r>
            <w:r>
              <w:rPr>
                <w:rFonts w:ascii="Huawei Sans" w:hAnsi="Huawei Sans" w:cs="Huawei Sans"/>
                <w:color w:val="C7000B"/>
              </w:rPr>
              <w:t>（</w:t>
            </w:r>
            <w:proofErr w:type="gramStart"/>
            <w:r w:rsidRPr="00771D22">
              <w:rPr>
                <w:rFonts w:ascii="Huawei Sans" w:hAnsi="Huawei Sans" w:cs="Huawei Sans"/>
                <w:color w:val="C7000B"/>
              </w:rPr>
              <w:t>选现有</w:t>
            </w:r>
            <w:proofErr w:type="gramEnd"/>
            <w:r w:rsidRPr="00771D22">
              <w:rPr>
                <w:rFonts w:ascii="Huawei Sans" w:hAnsi="Huawei Sans" w:cs="Huawei Sans"/>
                <w:color w:val="C7000B"/>
              </w:rPr>
              <w:t>默认</w:t>
            </w:r>
            <w:r>
              <w:rPr>
                <w:rFonts w:ascii="Huawei Sans" w:hAnsi="Huawei Sans" w:cs="Huawei Sans" w:hint="eastAsia"/>
                <w:color w:val="C7000B"/>
              </w:rPr>
              <w:t>安全组</w:t>
            </w:r>
            <w:r w:rsidRPr="00771D22">
              <w:rPr>
                <w:rFonts w:ascii="Huawei Sans" w:hAnsi="Huawei Sans" w:cs="Huawei Sans"/>
                <w:color w:val="C7000B"/>
              </w:rPr>
              <w:t>即可</w:t>
            </w:r>
            <w:r>
              <w:rPr>
                <w:rFonts w:ascii="Huawei Sans" w:hAnsi="Huawei Sans" w:cs="Huawei Sans"/>
                <w:color w:val="C7000B"/>
              </w:rPr>
              <w:t>）</w:t>
            </w:r>
          </w:p>
        </w:tc>
      </w:tr>
      <w:tr w:rsidR="009B5EE6" w:rsidRPr="00DF5691" w14:paraId="48820163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28161143" w14:textId="77777777" w:rsidR="009B5EE6" w:rsidRPr="00DF5691" w:rsidRDefault="009B5EE6" w:rsidP="009B5EE6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弹性公网</w:t>
            </w:r>
            <w:r w:rsidRPr="00DF5691">
              <w:rPr>
                <w:rFonts w:ascii="Huawei Sans" w:hAnsi="Huawei Sans" w:cs="Huawei Sans"/>
              </w:rPr>
              <w:t>IP</w:t>
            </w:r>
          </w:p>
        </w:tc>
        <w:tc>
          <w:tcPr>
            <w:tcW w:w="5245" w:type="dxa"/>
          </w:tcPr>
          <w:p w14:paraId="71A0FFCB" w14:textId="77777777" w:rsidR="009B5EE6" w:rsidRPr="00DF5691" w:rsidRDefault="009B5EE6" w:rsidP="009B5EE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现在购买</w:t>
            </w:r>
          </w:p>
        </w:tc>
      </w:tr>
      <w:tr w:rsidR="009B5EE6" w:rsidRPr="00DF5691" w14:paraId="1A467D6E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3E7C0982" w14:textId="77777777" w:rsidR="009B5EE6" w:rsidRPr="00DF5691" w:rsidRDefault="009B5EE6" w:rsidP="009B5EE6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公网带宽</w:t>
            </w:r>
          </w:p>
        </w:tc>
        <w:tc>
          <w:tcPr>
            <w:tcW w:w="5245" w:type="dxa"/>
          </w:tcPr>
          <w:p w14:paraId="37859233" w14:textId="77777777" w:rsidR="009B5EE6" w:rsidRPr="00DF5691" w:rsidRDefault="009B5EE6" w:rsidP="009B5EE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按流量计费</w:t>
            </w:r>
          </w:p>
        </w:tc>
      </w:tr>
      <w:tr w:rsidR="009B5EE6" w:rsidRPr="00DF5691" w14:paraId="600B97D5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1D46A2B4" w14:textId="77777777" w:rsidR="009B5EE6" w:rsidRPr="00DF5691" w:rsidRDefault="009B5EE6" w:rsidP="009B5EE6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lastRenderedPageBreak/>
              <w:t>带宽大小</w:t>
            </w:r>
          </w:p>
        </w:tc>
        <w:tc>
          <w:tcPr>
            <w:tcW w:w="5245" w:type="dxa"/>
          </w:tcPr>
          <w:p w14:paraId="39DCA0A4" w14:textId="77777777" w:rsidR="009B5EE6" w:rsidRPr="00DF5691" w:rsidRDefault="009B5EE6" w:rsidP="009B5EE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5</w:t>
            </w:r>
          </w:p>
        </w:tc>
      </w:tr>
    </w:tbl>
    <w:p w14:paraId="232F0E3C" w14:textId="77777777" w:rsidR="002A4C55" w:rsidRPr="00DF5691" w:rsidRDefault="002A4C55" w:rsidP="00B63F93">
      <w:pPr>
        <w:pStyle w:val="1e"/>
      </w:pPr>
    </w:p>
    <w:p w14:paraId="38149500" w14:textId="516E3428" w:rsidR="002A4C55" w:rsidRPr="00DF5691" w:rsidRDefault="002A4C55" w:rsidP="00B63F93">
      <w:pPr>
        <w:pStyle w:val="1e"/>
      </w:pPr>
    </w:p>
    <w:p w14:paraId="5DE4814C" w14:textId="01F863E6" w:rsidR="009F2FDF" w:rsidRPr="00DF5691" w:rsidRDefault="009B5EE6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11D2C39" wp14:editId="29187457">
                <wp:simplePos x="0" y="0"/>
                <wp:positionH relativeFrom="column">
                  <wp:posOffset>1203960</wp:posOffset>
                </wp:positionH>
                <wp:positionV relativeFrom="paragraph">
                  <wp:posOffset>906780</wp:posOffset>
                </wp:positionV>
                <wp:extent cx="1329690" cy="144313"/>
                <wp:effectExtent l="0" t="0" r="22860" b="2730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1443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5F323" id="矩形 62" o:spid="_x0000_s1026" style="position:absolute;left:0;text-align:left;margin-left:94.8pt;margin-top:71.4pt;width:104.7pt;height:11.3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" filled="f" strokecolor="#c7000b" strokeweight="2pt"/>
            </w:pict>
          </mc:Fallback>
        </mc:AlternateContent>
      </w:r>
      <w:r w:rsidR="009F2FDF"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DB6F9D" wp14:editId="66CB9061">
                <wp:simplePos x="0" y="0"/>
                <wp:positionH relativeFrom="column">
                  <wp:posOffset>1206681</wp:posOffset>
                </wp:positionH>
                <wp:positionV relativeFrom="paragraph">
                  <wp:posOffset>372848</wp:posOffset>
                </wp:positionV>
                <wp:extent cx="867747" cy="144313"/>
                <wp:effectExtent l="0" t="0" r="27940" b="2730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747" cy="1443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4AD46" id="矩形 38" o:spid="_x0000_s1026" style="position:absolute;left:0;text-align:left;margin-left:95pt;margin-top:29.35pt;width:68.35pt;height:1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" filled="f" strokecolor="#c7000b" strokeweight="2pt"/>
            </w:pict>
          </mc:Fallback>
        </mc:AlternateContent>
      </w:r>
      <w:r w:rsidR="009F2FDF" w:rsidRPr="00DF5691">
        <w:rPr>
          <w:noProof/>
        </w:rPr>
        <w:drawing>
          <wp:inline distT="0" distB="0" distL="0" distR="0" wp14:anchorId="1423CB38" wp14:editId="5C043182">
            <wp:extent cx="5473700" cy="1285792"/>
            <wp:effectExtent l="19050" t="19050" r="1270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1958" cy="129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06FADD" w14:textId="0752921A" w:rsidR="009F2FDF" w:rsidRPr="00DF5691" w:rsidRDefault="009F2FDF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6F54D5" wp14:editId="56F834AF">
                <wp:simplePos x="0" y="0"/>
                <wp:positionH relativeFrom="column">
                  <wp:posOffset>1166980</wp:posOffset>
                </wp:positionH>
                <wp:positionV relativeFrom="paragraph">
                  <wp:posOffset>80047</wp:posOffset>
                </wp:positionV>
                <wp:extent cx="298225" cy="158115"/>
                <wp:effectExtent l="0" t="0" r="26035" b="1333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225" cy="158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98F58" id="矩形 39" o:spid="_x0000_s1026" style="position:absolute;left:0;text-align:left;margin-left:91.9pt;margin-top:6.3pt;width:23.5pt;height:12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FD98A7" wp14:editId="0FC34CDE">
                <wp:simplePos x="0" y="0"/>
                <wp:positionH relativeFrom="column">
                  <wp:posOffset>1888639</wp:posOffset>
                </wp:positionH>
                <wp:positionV relativeFrom="paragraph">
                  <wp:posOffset>470012</wp:posOffset>
                </wp:positionV>
                <wp:extent cx="690283" cy="165847"/>
                <wp:effectExtent l="0" t="0" r="14605" b="2476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83" cy="165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2E4D4" id="矩形 40" o:spid="_x0000_s1026" style="position:absolute;left:0;text-align:left;margin-left:148.7pt;margin-top:37pt;width:54.35pt;height:13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06E08C" wp14:editId="4F23B73A">
                <wp:simplePos x="0" y="0"/>
                <wp:positionH relativeFrom="column">
                  <wp:posOffset>1607410</wp:posOffset>
                </wp:positionH>
                <wp:positionV relativeFrom="paragraph">
                  <wp:posOffset>1051111</wp:posOffset>
                </wp:positionV>
                <wp:extent cx="280134" cy="262835"/>
                <wp:effectExtent l="38100" t="19050" r="24765" b="4254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134" cy="2628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4023" id="直接箭头连接符 42" o:spid="_x0000_s1026" type="#_x0000_t32" style="position:absolute;left:0;text-align:left;margin-left:126.55pt;margin-top:82.75pt;width:22.05pt;height:20.7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19F6B6" wp14:editId="178FF650">
                <wp:simplePos x="0" y="0"/>
                <wp:positionH relativeFrom="column">
                  <wp:posOffset>2305722</wp:posOffset>
                </wp:positionH>
                <wp:positionV relativeFrom="paragraph">
                  <wp:posOffset>1022462</wp:posOffset>
                </wp:positionV>
                <wp:extent cx="306463" cy="290705"/>
                <wp:effectExtent l="38100" t="19050" r="17780" b="5270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463" cy="2907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2F456" id="直接箭头连接符 43" o:spid="_x0000_s1026" type="#_x0000_t32" style="position:absolute;left:0;text-align:left;margin-left:181.55pt;margin-top:80.5pt;width:24.15pt;height:22.9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</w:rPr>
        <w:drawing>
          <wp:inline distT="0" distB="0" distL="0" distR="0" wp14:anchorId="2FE1E8ED" wp14:editId="28142871">
            <wp:extent cx="5491629" cy="1446695"/>
            <wp:effectExtent l="19050" t="19050" r="13970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160" cy="14494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372E9" w14:textId="21C4767D" w:rsidR="00E8697B" w:rsidRPr="00DF5691" w:rsidRDefault="00E8697B" w:rsidP="00B63F93">
      <w:pPr>
        <w:pStyle w:val="1e"/>
      </w:pPr>
      <w:r w:rsidRPr="00DF5691">
        <w:t>其余默认即可，</w:t>
      </w:r>
      <w:r w:rsidR="00E9223A" w:rsidRPr="00DF5691">
        <w:t>单击</w:t>
      </w:r>
      <w:r w:rsidR="009B5EE6">
        <w:rPr>
          <w:rFonts w:hint="eastAsia"/>
        </w:rPr>
        <w:t>“</w:t>
      </w:r>
      <w:r w:rsidRPr="00DF5691">
        <w:t>下一步高级配置</w:t>
      </w:r>
      <w:r w:rsidR="009B5EE6">
        <w:rPr>
          <w:rFonts w:hint="eastAsia"/>
        </w:rPr>
        <w:t>”</w:t>
      </w:r>
      <w:r w:rsidRPr="00DF5691">
        <w:t>。</w:t>
      </w:r>
    </w:p>
    <w:p w14:paraId="252A11F4" w14:textId="7BE142C0" w:rsidR="00E8697B" w:rsidRPr="00DF5691" w:rsidRDefault="00E8697B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自定义购买进行高级配置。</w:t>
      </w:r>
    </w:p>
    <w:p w14:paraId="1CCF1C5B" w14:textId="057E54D0" w:rsidR="009F2FDF" w:rsidRPr="00DF5691" w:rsidRDefault="005E5EB7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36F427F" wp14:editId="59995DAA">
                <wp:simplePos x="0" y="0"/>
                <wp:positionH relativeFrom="column">
                  <wp:posOffset>1600200</wp:posOffset>
                </wp:positionH>
                <wp:positionV relativeFrom="paragraph">
                  <wp:posOffset>50240</wp:posOffset>
                </wp:positionV>
                <wp:extent cx="517984" cy="332479"/>
                <wp:effectExtent l="38100" t="19050" r="15875" b="4889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7984" cy="3324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88798" id="直接箭头连接符 45" o:spid="_x0000_s1026" type="#_x0000_t32" style="position:absolute;left:0;text-align:left;margin-left:126pt;margin-top:3.95pt;width:40.8pt;height:26.2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BA5022" wp14:editId="6F7B95B6">
                <wp:simplePos x="0" y="0"/>
                <wp:positionH relativeFrom="column">
                  <wp:posOffset>1138518</wp:posOffset>
                </wp:positionH>
                <wp:positionV relativeFrom="paragraph">
                  <wp:posOffset>699060</wp:posOffset>
                </wp:positionV>
                <wp:extent cx="1306830" cy="528320"/>
                <wp:effectExtent l="0" t="0" r="26670" b="2413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830" cy="528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DAB67C" id="矩形 44" o:spid="_x0000_s1026" style="position:absolute;left:0;text-align:left;margin-left:89.65pt;margin-top:55.05pt;width:102.9pt;height:41.6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" filled="f" strokecolor="#c7000b" strokeweight="2pt"/>
            </w:pict>
          </mc:Fallback>
        </mc:AlternateContent>
      </w:r>
      <w:r w:rsidRPr="00DF5691">
        <w:rPr>
          <w:noProof/>
        </w:rPr>
        <w:drawing>
          <wp:inline distT="0" distB="0" distL="0" distR="0" wp14:anchorId="21033AF9" wp14:editId="7859FA08">
            <wp:extent cx="5453069" cy="2711824"/>
            <wp:effectExtent l="19050" t="19050" r="1460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3565" cy="2717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2BDB6E" w14:textId="77777777" w:rsidR="009B5EE6" w:rsidRDefault="009B5EE6" w:rsidP="009B5EE6">
      <w:pPr>
        <w:pStyle w:val="1e"/>
      </w:pPr>
      <w:r>
        <w:rPr>
          <w:rFonts w:hint="eastAsia"/>
        </w:rPr>
        <w:t>云服务器名称选择</w:t>
      </w:r>
      <w:r w:rsidRPr="0053549F">
        <w:t>默认</w:t>
      </w:r>
      <w:r>
        <w:rPr>
          <w:rFonts w:hint="eastAsia"/>
        </w:rPr>
        <w:t>。</w:t>
      </w:r>
    </w:p>
    <w:p w14:paraId="77961B0B" w14:textId="13B42CA4" w:rsidR="00E8697B" w:rsidRPr="00DF5691" w:rsidRDefault="00E8697B" w:rsidP="00B63F93">
      <w:pPr>
        <w:pStyle w:val="1e"/>
      </w:pPr>
      <w:r w:rsidRPr="00DF5691">
        <w:t>记住用户名为</w:t>
      </w:r>
      <w:r w:rsidRPr="00DF5691">
        <w:t>root</w:t>
      </w:r>
      <w:r w:rsidRPr="00DF5691">
        <w:t>，然后输入自定义密码和确认密码，其余默认即可</w:t>
      </w:r>
      <w:r w:rsidR="00E128CF" w:rsidRPr="00DF5691">
        <w:t>，</w:t>
      </w:r>
      <w:r w:rsidR="00E9223A" w:rsidRPr="00DF5691">
        <w:t>单击</w:t>
      </w:r>
      <w:r w:rsidR="009B5EE6">
        <w:rPr>
          <w:rFonts w:hint="eastAsia"/>
        </w:rPr>
        <w:t>“</w:t>
      </w:r>
      <w:r w:rsidRPr="00DF5691">
        <w:t>下一步确认设置</w:t>
      </w:r>
      <w:r w:rsidR="009B5EE6">
        <w:rPr>
          <w:rFonts w:hint="eastAsia"/>
        </w:rPr>
        <w:t>”</w:t>
      </w:r>
      <w:r w:rsidRPr="00DF5691">
        <w:t>。</w:t>
      </w:r>
    </w:p>
    <w:p w14:paraId="6E97D9B0" w14:textId="77777777" w:rsidR="00857891" w:rsidRPr="00DF5691" w:rsidRDefault="00857891" w:rsidP="00B63F93">
      <w:pPr>
        <w:pStyle w:val="1e"/>
      </w:pPr>
    </w:p>
    <w:p w14:paraId="212048DC" w14:textId="77777777" w:rsidR="00857891" w:rsidRPr="00DF5691" w:rsidRDefault="00857891" w:rsidP="00B63F93">
      <w:pPr>
        <w:pStyle w:val="1e"/>
      </w:pPr>
    </w:p>
    <w:p w14:paraId="300A6CA5" w14:textId="77777777" w:rsidR="00933F51" w:rsidRPr="00DF5691" w:rsidRDefault="00933F51" w:rsidP="00B63F93">
      <w:pPr>
        <w:pStyle w:val="1e"/>
      </w:pPr>
    </w:p>
    <w:p w14:paraId="1AF6BFC0" w14:textId="77777777" w:rsidR="00933F51" w:rsidRPr="00DF5691" w:rsidRDefault="00933F51" w:rsidP="00B63F93">
      <w:pPr>
        <w:pStyle w:val="1e"/>
      </w:pPr>
    </w:p>
    <w:p w14:paraId="0726D902" w14:textId="77777777" w:rsidR="00933F51" w:rsidRPr="00DF5691" w:rsidRDefault="00933F51" w:rsidP="00B63F93">
      <w:pPr>
        <w:pStyle w:val="1e"/>
      </w:pPr>
    </w:p>
    <w:p w14:paraId="785FD44D" w14:textId="77777777" w:rsidR="00933F51" w:rsidRPr="00DF5691" w:rsidRDefault="00933F51" w:rsidP="00B63F93">
      <w:pPr>
        <w:pStyle w:val="1e"/>
      </w:pPr>
    </w:p>
    <w:p w14:paraId="749B5284" w14:textId="57DDD9FA" w:rsidR="00E8697B" w:rsidRPr="00DF5691" w:rsidRDefault="00E8697B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确认配置购买成功。</w:t>
      </w:r>
    </w:p>
    <w:p w14:paraId="4CC25DFD" w14:textId="0C45AF60" w:rsidR="00B80A59" w:rsidRPr="00DF5691" w:rsidRDefault="00B80A59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C104E2" wp14:editId="63438321">
                <wp:simplePos x="0" y="0"/>
                <wp:positionH relativeFrom="column">
                  <wp:posOffset>1397000</wp:posOffset>
                </wp:positionH>
                <wp:positionV relativeFrom="paragraph">
                  <wp:posOffset>1088390</wp:posOffset>
                </wp:positionV>
                <wp:extent cx="332982" cy="369988"/>
                <wp:effectExtent l="38100" t="19050" r="29210" b="4953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982" cy="3699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6C75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6" o:spid="_x0000_s1026" type="#_x0000_t32" style="position:absolute;left:0;text-align:left;margin-left:110pt;margin-top:85.7pt;width:26.2pt;height:29.15pt;flip:x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</w:rPr>
        <w:drawing>
          <wp:inline distT="0" distB="0" distL="0" distR="0" wp14:anchorId="7099EC3A" wp14:editId="751A7736">
            <wp:extent cx="4863465" cy="2379253"/>
            <wp:effectExtent l="19050" t="19050" r="1333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0503" cy="239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A4B531" w14:textId="47CE20C8" w:rsidR="00E8697B" w:rsidRPr="00DF5691" w:rsidRDefault="00E8697B" w:rsidP="00B63F93">
      <w:pPr>
        <w:pStyle w:val="1e"/>
      </w:pPr>
      <w:r w:rsidRPr="00DF5691">
        <w:t>确认设置信息，尤其是配置费用，</w:t>
      </w:r>
      <w:proofErr w:type="gramStart"/>
      <w:r w:rsidRPr="00DF5691">
        <w:t>然后勾选协议</w:t>
      </w:r>
      <w:proofErr w:type="gramEnd"/>
      <w:r w:rsidR="009B5EE6">
        <w:rPr>
          <w:rFonts w:hint="eastAsia"/>
        </w:rPr>
        <w:t>“</w:t>
      </w:r>
      <w:r w:rsidR="00E9223A" w:rsidRPr="00DF5691">
        <w:t>我已经阅读并同意《</w:t>
      </w:r>
      <w:r w:rsidRPr="00DF5691">
        <w:t>镜像免责声明》</w:t>
      </w:r>
      <w:r w:rsidR="009B5EE6">
        <w:rPr>
          <w:rFonts w:hint="eastAsia"/>
        </w:rPr>
        <w:t>”</w:t>
      </w:r>
      <w:r w:rsidRPr="00DF5691">
        <w:t>，</w:t>
      </w:r>
      <w:r w:rsidR="00E9223A" w:rsidRPr="00DF5691">
        <w:t>单击</w:t>
      </w:r>
      <w:r w:rsidR="00E9223A" w:rsidRPr="00DF5691">
        <w:t xml:space="preserve"> </w:t>
      </w:r>
      <w:r w:rsidR="009B5EE6">
        <w:rPr>
          <w:rFonts w:hint="eastAsia"/>
        </w:rPr>
        <w:t>“</w:t>
      </w:r>
      <w:r w:rsidRPr="00DF5691">
        <w:t>立即购买</w:t>
      </w:r>
      <w:r w:rsidR="009B5EE6">
        <w:rPr>
          <w:rFonts w:hint="eastAsia"/>
        </w:rPr>
        <w:t>”</w:t>
      </w:r>
      <w:r w:rsidRPr="00DF5691">
        <w:t>。</w:t>
      </w:r>
    </w:p>
    <w:p w14:paraId="3DBAD064" w14:textId="42D96CE9" w:rsidR="00DD50CF" w:rsidRPr="00DF5691" w:rsidRDefault="00DD50CF" w:rsidP="00B63F93">
      <w:pPr>
        <w:pStyle w:val="1e"/>
      </w:pPr>
      <w:r w:rsidRPr="00DF5691">
        <w:rPr>
          <w:noProof/>
        </w:rPr>
        <w:drawing>
          <wp:inline distT="0" distB="0" distL="0" distR="0" wp14:anchorId="2A3405A8" wp14:editId="6D6C2734">
            <wp:extent cx="4062960" cy="2647772"/>
            <wp:effectExtent l="19050" t="19050" r="13970" b="19685"/>
            <wp:docPr id="65" name="图片 65" descr="C:\Users\swx941157\AppData\Roaming\eSpace_Desktop\UserData\swx941157\imagefiles\1E60F597-9ECC-4378-9847-4EEC8DFB0C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60F597-9ECC-4378-9847-4EEC8DFB0C71" descr="C:\Users\swx941157\AppData\Roaming\eSpace_Desktop\UserData\swx941157\imagefiles\1E60F597-9ECC-4378-9847-4EEC8DFB0C7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95" cy="2666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2DF70D" w14:textId="0BA56419" w:rsidR="00147F3A" w:rsidRPr="00DF5691" w:rsidRDefault="009B5EE6" w:rsidP="00B63F93">
      <w:pPr>
        <w:pStyle w:val="1e"/>
      </w:pPr>
      <w:r>
        <w:rPr>
          <w:rFonts w:hint="eastAsia"/>
        </w:rPr>
        <w:lastRenderedPageBreak/>
        <w:t>点击“返回</w:t>
      </w:r>
      <w:r w:rsidRPr="0053549F">
        <w:t>云服务器列表</w:t>
      </w:r>
      <w:r>
        <w:rPr>
          <w:rFonts w:hint="eastAsia"/>
        </w:rPr>
        <w:t>”。</w:t>
      </w:r>
      <w:r w:rsidR="00147F3A" w:rsidRPr="00DF5691">
        <w:rPr>
          <w:noProof/>
        </w:rPr>
        <w:drawing>
          <wp:inline distT="0" distB="0" distL="0" distR="0" wp14:anchorId="6CC7EDC6" wp14:editId="78C4327F">
            <wp:extent cx="5099538" cy="1391569"/>
            <wp:effectExtent l="19050" t="19050" r="2540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2576" cy="1395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536E39" w14:textId="3E6E195C" w:rsidR="00E8697B" w:rsidRPr="00DF5691" w:rsidRDefault="009B5EE6" w:rsidP="00B63F93">
      <w:pPr>
        <w:pStyle w:val="1e"/>
      </w:pPr>
      <w:proofErr w:type="gramStart"/>
      <w:r>
        <w:rPr>
          <w:rFonts w:hint="eastAsia"/>
        </w:rPr>
        <w:t>当</w:t>
      </w:r>
      <w:r w:rsidR="00B81763" w:rsidRPr="00DF5691">
        <w:t>状态列</w:t>
      </w:r>
      <w:proofErr w:type="gramEnd"/>
      <w:r>
        <w:rPr>
          <w:rFonts w:hint="eastAsia"/>
        </w:rPr>
        <w:t>显示</w:t>
      </w:r>
      <w:r w:rsidR="000D7967" w:rsidRPr="00DF5691">
        <w:t>＂</w:t>
      </w:r>
      <w:r w:rsidR="00B81763" w:rsidRPr="00DF5691">
        <w:t>运行中</w:t>
      </w:r>
      <w:r w:rsidR="000D7967" w:rsidRPr="00DF5691">
        <w:t>＂</w:t>
      </w:r>
      <w:r w:rsidR="00E9223A" w:rsidRPr="00DF5691">
        <w:t>，</w:t>
      </w:r>
      <w:r w:rsidR="00B81763" w:rsidRPr="00DF5691">
        <w:t>则</w:t>
      </w:r>
      <w:r>
        <w:rPr>
          <w:rFonts w:hint="eastAsia"/>
        </w:rPr>
        <w:t>表示</w:t>
      </w:r>
      <w:r w:rsidR="00E8697B" w:rsidRPr="00DF5691">
        <w:t>购买成功！</w:t>
      </w:r>
    </w:p>
    <w:p w14:paraId="4F9A8D37" w14:textId="44C5F287" w:rsidR="00E8697B" w:rsidRPr="00DF5691" w:rsidRDefault="00E8697B" w:rsidP="00B63F93">
      <w:pPr>
        <w:pStyle w:val="1e"/>
      </w:pPr>
      <w:r w:rsidRPr="00DF5691">
        <w:t>注意：本次购买鲲鹏服务器价格为公测价格，具体价格以</w:t>
      </w:r>
      <w:proofErr w:type="gramStart"/>
      <w:r w:rsidRPr="00DF5691">
        <w:t>华为云官网为准</w:t>
      </w:r>
      <w:proofErr w:type="gramEnd"/>
      <w:r w:rsidR="00B05E0B" w:rsidRPr="00DF5691">
        <w:t>。</w:t>
      </w:r>
    </w:p>
    <w:p w14:paraId="17C96D51" w14:textId="136F5196" w:rsidR="00DC6966" w:rsidRPr="00DF5691" w:rsidRDefault="00C0062F" w:rsidP="00107519">
      <w:pPr>
        <w:pStyle w:val="2"/>
        <w:rPr>
          <w:rFonts w:ascii="Huawei Sans" w:hAnsi="Huawei Sans" w:cs="Huawei Sans"/>
        </w:rPr>
      </w:pPr>
      <w:bookmarkStart w:id="50" w:name="_Toc81317830"/>
      <w:r w:rsidRPr="00DF5691">
        <w:rPr>
          <w:rFonts w:ascii="Huawei Sans" w:hAnsi="Huawei Sans" w:cs="Huawei Sans"/>
        </w:rPr>
        <w:t>安装前准备</w:t>
      </w:r>
      <w:bookmarkEnd w:id="50"/>
    </w:p>
    <w:p w14:paraId="011074B0" w14:textId="59309516" w:rsidR="0084224B" w:rsidRPr="00DF5691" w:rsidRDefault="0084224B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连接服务器</w:t>
      </w:r>
    </w:p>
    <w:p w14:paraId="234373D5" w14:textId="0D3599AD" w:rsidR="00C55E73" w:rsidRPr="00DF5691" w:rsidRDefault="00C55E73" w:rsidP="00B63F93">
      <w:pPr>
        <w:pStyle w:val="1e"/>
      </w:pPr>
      <w:r w:rsidRPr="00DF5691">
        <w:t>有以下</w:t>
      </w:r>
      <w:r w:rsidR="00A806F9" w:rsidRPr="00DF5691">
        <w:t>二</w:t>
      </w:r>
      <w:r w:rsidRPr="00DF5691">
        <w:t>种方式来连接</w:t>
      </w:r>
      <w:r w:rsidRPr="00DF5691">
        <w:t>ECS</w:t>
      </w:r>
      <w:r w:rsidRPr="00DF5691">
        <w:t>服务器，可以任选其中一种。</w:t>
      </w:r>
    </w:p>
    <w:p w14:paraId="6DBF8399" w14:textId="0B3DB40A" w:rsidR="00C55E73" w:rsidRPr="00DF5691" w:rsidRDefault="00C55E73" w:rsidP="00B63F93">
      <w:pPr>
        <w:pStyle w:val="1e"/>
      </w:pPr>
      <w:r w:rsidRPr="00DF5691">
        <w:t>方式</w:t>
      </w:r>
      <w:proofErr w:type="gramStart"/>
      <w:r w:rsidRPr="00DF5691">
        <w:t>一</w:t>
      </w:r>
      <w:proofErr w:type="gramEnd"/>
      <w:r w:rsidRPr="00DF5691">
        <w:t>：</w:t>
      </w:r>
    </w:p>
    <w:p w14:paraId="22520635" w14:textId="0060C64E" w:rsidR="00C55E73" w:rsidRPr="00DF5691" w:rsidRDefault="0084224B" w:rsidP="00B63F93">
      <w:pPr>
        <w:pStyle w:val="1e"/>
      </w:pPr>
      <w:r w:rsidRPr="00DF5691">
        <w:t>单击</w:t>
      </w:r>
      <w:r w:rsidR="000707DA" w:rsidRPr="00DF5691">
        <w:t>服务列表上的</w:t>
      </w:r>
      <w:r w:rsidR="000D7967" w:rsidRPr="00DF5691">
        <w:t>＂</w:t>
      </w:r>
      <w:r w:rsidR="000707DA" w:rsidRPr="00DF5691">
        <w:t>远程登录</w:t>
      </w:r>
      <w:r w:rsidR="000D7967" w:rsidRPr="00DF5691">
        <w:t>＂</w:t>
      </w:r>
      <w:r w:rsidR="000707DA" w:rsidRPr="00DF5691">
        <w:t>按钮进行登录，具体如下：</w:t>
      </w:r>
    </w:p>
    <w:p w14:paraId="312CF286" w14:textId="465EDE01" w:rsidR="000707DA" w:rsidRPr="00DF5691" w:rsidRDefault="000707DA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D45DCE" wp14:editId="766D51DA">
                <wp:simplePos x="0" y="0"/>
                <wp:positionH relativeFrom="column">
                  <wp:posOffset>695242</wp:posOffset>
                </wp:positionH>
                <wp:positionV relativeFrom="paragraph">
                  <wp:posOffset>429426</wp:posOffset>
                </wp:positionV>
                <wp:extent cx="477078" cy="174929"/>
                <wp:effectExtent l="19050" t="19050" r="18415" b="158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174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969DA" id="矩形 16" o:spid="_x0000_s1026" style="position:absolute;left:0;text-align:left;margin-left:54.75pt;margin-top:33.8pt;width:37.55pt;height:13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" filled="f" strokecolor="#c7000b" strokeweight="2.25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C676DA8" wp14:editId="76E64A43">
                <wp:simplePos x="0" y="0"/>
                <wp:positionH relativeFrom="column">
                  <wp:posOffset>5313100</wp:posOffset>
                </wp:positionH>
                <wp:positionV relativeFrom="paragraph">
                  <wp:posOffset>841430</wp:posOffset>
                </wp:positionV>
                <wp:extent cx="381662" cy="174929"/>
                <wp:effectExtent l="19050" t="19050" r="18415" b="158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2" cy="174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4214F" id="矩形 14" o:spid="_x0000_s1026" style="position:absolute;left:0;text-align:left;margin-left:418.35pt;margin-top:66.25pt;width:30.05pt;height:13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" filled="f" strokecolor="#c7000b" strokeweight="2.25pt"/>
            </w:pict>
          </mc:Fallback>
        </mc:AlternateContent>
      </w:r>
      <w:r w:rsidRPr="00DF5691">
        <w:rPr>
          <w:noProof/>
        </w:rPr>
        <w:drawing>
          <wp:inline distT="0" distB="0" distL="0" distR="0" wp14:anchorId="37B0706C" wp14:editId="3EC96C56">
            <wp:extent cx="5367130" cy="1062511"/>
            <wp:effectExtent l="19050" t="19050" r="24130" b="234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6456" cy="107029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013E15" w14:textId="372D4948" w:rsidR="000707DA" w:rsidRPr="00DF5691" w:rsidRDefault="00403A3E" w:rsidP="00B63F93">
      <w:pPr>
        <w:pStyle w:val="1e"/>
      </w:pPr>
      <w:r w:rsidRPr="00DF5691">
        <w:t>单击</w:t>
      </w:r>
      <w:r w:rsidR="00DA1B61">
        <w:rPr>
          <w:rFonts w:hint="eastAsia"/>
        </w:rPr>
        <w:t>“</w:t>
      </w:r>
      <w:proofErr w:type="spellStart"/>
      <w:r w:rsidR="004026CE" w:rsidRPr="00DF5691">
        <w:t>CloudShell</w:t>
      </w:r>
      <w:proofErr w:type="spellEnd"/>
      <w:r w:rsidR="004026CE" w:rsidRPr="00DF5691">
        <w:t>登录</w:t>
      </w:r>
      <w:r w:rsidR="00DA1B61">
        <w:rPr>
          <w:rFonts w:hint="eastAsia"/>
        </w:rPr>
        <w:t>”</w:t>
      </w:r>
      <w:r w:rsidR="004026CE" w:rsidRPr="00DF5691">
        <w:t>，</w:t>
      </w:r>
      <w:r w:rsidR="00752DE4" w:rsidRPr="00DF5691">
        <w:t>等加载完成后，输入</w:t>
      </w:r>
      <w:r w:rsidR="00560E6C" w:rsidRPr="00DF5691">
        <w:t>root</w:t>
      </w:r>
      <w:r w:rsidR="00752DE4" w:rsidRPr="00DF5691">
        <w:t>用户密码后</w:t>
      </w:r>
      <w:r w:rsidRPr="00DF5691">
        <w:t>单击</w:t>
      </w:r>
      <w:r w:rsidR="00DA1B61">
        <w:rPr>
          <w:rFonts w:hint="eastAsia"/>
        </w:rPr>
        <w:t>“</w:t>
      </w:r>
      <w:r w:rsidR="00752DE4" w:rsidRPr="00DF5691">
        <w:t>连接</w:t>
      </w:r>
      <w:r w:rsidR="00DA1B61">
        <w:rPr>
          <w:rFonts w:hint="eastAsia"/>
        </w:rPr>
        <w:t>”</w:t>
      </w:r>
      <w:r w:rsidR="00752DE4" w:rsidRPr="00DF5691">
        <w:t>按钮即可登录。</w:t>
      </w:r>
    </w:p>
    <w:p w14:paraId="751BAFCE" w14:textId="3133BD12" w:rsidR="00672220" w:rsidRPr="00DF5691" w:rsidRDefault="00672220" w:rsidP="00B63F93">
      <w:pPr>
        <w:pStyle w:val="1e"/>
      </w:pPr>
      <w:r w:rsidRPr="00DF5691"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98AE5A" wp14:editId="4D1AC080">
                <wp:simplePos x="0" y="0"/>
                <wp:positionH relativeFrom="column">
                  <wp:posOffset>1028700</wp:posOffset>
                </wp:positionH>
                <wp:positionV relativeFrom="paragraph">
                  <wp:posOffset>1629741</wp:posOffset>
                </wp:positionV>
                <wp:extent cx="1049573" cy="270345"/>
                <wp:effectExtent l="19050" t="19050" r="17780" b="158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3" cy="2703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E2008" id="矩形 22" o:spid="_x0000_s1026" style="position:absolute;left:0;text-align:left;margin-left:81pt;margin-top:128.35pt;width:82.65pt;height:21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" filled="f" strokecolor="#c7000b" strokeweight="2.25pt"/>
            </w:pict>
          </mc:Fallback>
        </mc:AlternateContent>
      </w:r>
      <w:r w:rsidRPr="00DF5691">
        <w:rPr>
          <w:noProof/>
        </w:rPr>
        <w:drawing>
          <wp:inline distT="0" distB="0" distL="0" distR="0" wp14:anchorId="6DF36343" wp14:editId="036FB456">
            <wp:extent cx="5314500" cy="4071068"/>
            <wp:effectExtent l="19050" t="19050" r="19685" b="247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1332" cy="40992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4E22A" w14:textId="5C553998" w:rsidR="00C55E73" w:rsidRPr="00DF5691" w:rsidRDefault="00D117EA" w:rsidP="00B63F93">
      <w:pPr>
        <w:pStyle w:val="1e"/>
      </w:pPr>
      <w:r w:rsidRPr="00DF5691">
        <w:t>方式二</w:t>
      </w:r>
      <w:r w:rsidR="00C55E73" w:rsidRPr="00DF5691">
        <w:t>：</w:t>
      </w:r>
    </w:p>
    <w:p w14:paraId="227DB783" w14:textId="4E7F39B4" w:rsidR="00DE569A" w:rsidRPr="00DF5691" w:rsidRDefault="0017335A" w:rsidP="00B63F93">
      <w:pPr>
        <w:pStyle w:val="1e"/>
      </w:pPr>
      <w:r w:rsidRPr="00DF5691">
        <w:t>也</w:t>
      </w:r>
      <w:r w:rsidR="00DE569A" w:rsidRPr="00DF5691">
        <w:t>可以使用</w:t>
      </w:r>
      <w:r w:rsidR="00DE569A" w:rsidRPr="00DF5691">
        <w:t>SSH</w:t>
      </w:r>
      <w:r w:rsidR="00DE569A" w:rsidRPr="00DF5691">
        <w:t>工具（比如：</w:t>
      </w:r>
      <w:r w:rsidR="00A145CE" w:rsidRPr="00DF5691">
        <w:t>PuTTY</w:t>
      </w:r>
      <w:r w:rsidR="00DE569A" w:rsidRPr="00DF5691">
        <w:t>等）从本地电脑通过配置弹性云服务器的</w:t>
      </w:r>
      <w:r w:rsidR="00607C1C" w:rsidRPr="00DF5691">
        <w:t>弹性公网</w:t>
      </w:r>
      <w:r w:rsidR="00DE569A" w:rsidRPr="00DF5691">
        <w:t>IP</w:t>
      </w:r>
      <w:r w:rsidR="00DE569A" w:rsidRPr="00DF5691">
        <w:t>地址</w:t>
      </w:r>
      <w:r w:rsidR="00771D22" w:rsidRPr="00DF5691">
        <w:t>（如</w:t>
      </w:r>
      <w:r w:rsidR="00E9768C" w:rsidRPr="00DF5691">
        <w:t>：</w:t>
      </w:r>
      <w:r w:rsidR="00E9768C" w:rsidRPr="00DF5691">
        <w:t>124.70.222.222</w:t>
      </w:r>
      <w:r w:rsidR="00DE569A" w:rsidRPr="00DF5691">
        <w:t>）来连接</w:t>
      </w:r>
      <w:r w:rsidR="00A12F37" w:rsidRPr="00DF5691">
        <w:t>ECS</w:t>
      </w:r>
      <w:r w:rsidR="00DE569A" w:rsidRPr="00DF5691">
        <w:t>，并使用</w:t>
      </w:r>
      <w:r w:rsidR="00560E6C" w:rsidRPr="00DF5691">
        <w:t xml:space="preserve"> root </w:t>
      </w:r>
      <w:r w:rsidR="00DE569A" w:rsidRPr="00DF5691">
        <w:t>用户</w:t>
      </w:r>
      <w:bookmarkStart w:id="51" w:name="_Hlk163050473"/>
      <w:r w:rsidR="00823572">
        <w:rPr>
          <w:rFonts w:hint="eastAsia"/>
        </w:rPr>
        <w:t>及对应密码</w:t>
      </w:r>
      <w:bookmarkEnd w:id="51"/>
      <w:r w:rsidR="00DE569A" w:rsidRPr="00DF5691">
        <w:t>来登录。</w:t>
      </w:r>
    </w:p>
    <w:p w14:paraId="70930556" w14:textId="757DAD17" w:rsidR="00DE569A" w:rsidRDefault="00A145CE" w:rsidP="00B63F93">
      <w:pPr>
        <w:pStyle w:val="1e"/>
      </w:pPr>
      <w:r w:rsidRPr="00DF5691"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A1F76C" wp14:editId="7DD1EEA8">
                <wp:simplePos x="0" y="0"/>
                <wp:positionH relativeFrom="column">
                  <wp:posOffset>2223134</wp:posOffset>
                </wp:positionH>
                <wp:positionV relativeFrom="paragraph">
                  <wp:posOffset>786765</wp:posOffset>
                </wp:positionV>
                <wp:extent cx="942975" cy="187570"/>
                <wp:effectExtent l="19050" t="19050" r="28575" b="2222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875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50CF6" id="矩形 49" o:spid="_x0000_s1026" style="position:absolute;left:0;text-align:left;margin-left:175.05pt;margin-top:61.95pt;width:74.25pt;height:14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" filled="f" strokecolor="#c7000b" strokeweight="2.25pt"/>
            </w:pict>
          </mc:Fallback>
        </mc:AlternateContent>
      </w:r>
      <w:r w:rsidR="00E9768C" w:rsidRPr="00DF5691">
        <w:rPr>
          <w:noProof/>
        </w:rPr>
        <w:drawing>
          <wp:inline distT="0" distB="0" distL="0" distR="0" wp14:anchorId="678CD7C2" wp14:editId="213E1ED8">
            <wp:extent cx="4248150" cy="3886200"/>
            <wp:effectExtent l="19050" t="19050" r="1905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886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6F3E5A" w14:textId="516F5D86" w:rsidR="00DA1B61" w:rsidRPr="00DF5691" w:rsidRDefault="00DA1B61" w:rsidP="00B63F93">
      <w:pPr>
        <w:pStyle w:val="1e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A6FA6F7" wp14:editId="1C15A12C">
                <wp:simplePos x="0" y="0"/>
                <wp:positionH relativeFrom="column">
                  <wp:posOffset>3069590</wp:posOffset>
                </wp:positionH>
                <wp:positionV relativeFrom="paragraph">
                  <wp:posOffset>681355</wp:posOffset>
                </wp:positionV>
                <wp:extent cx="374650" cy="217170"/>
                <wp:effectExtent l="38100" t="19050" r="25400" b="4953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2171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7789D" id="直接箭头连接符 66" o:spid="_x0000_s1026" type="#_x0000_t32" style="position:absolute;left:0;text-align:left;margin-left:241.7pt;margin-top:53.65pt;width:29.5pt;height:17.1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F899992" wp14:editId="0AF44CC0">
                <wp:simplePos x="0" y="0"/>
                <wp:positionH relativeFrom="column">
                  <wp:posOffset>1821815</wp:posOffset>
                </wp:positionH>
                <wp:positionV relativeFrom="paragraph">
                  <wp:posOffset>19050</wp:posOffset>
                </wp:positionV>
                <wp:extent cx="374650" cy="217170"/>
                <wp:effectExtent l="38100" t="19050" r="25400" b="4953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2171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C5FB3" id="直接箭头连接符 63" o:spid="_x0000_s1026" type="#_x0000_t32" style="position:absolute;left:0;text-align:left;margin-left:143.45pt;margin-top:1.5pt;width:29.5pt;height:17.1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835298" wp14:editId="219D8565">
            <wp:extent cx="5238750" cy="1523575"/>
            <wp:effectExtent l="19050" t="19050" r="19050" b="196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2555" cy="15363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D9DC33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数据库的安装用户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及其属组</w:t>
      </w:r>
      <w:proofErr w:type="spellStart"/>
      <w:r w:rsidRPr="00DF5691">
        <w:rPr>
          <w:rFonts w:ascii="Huawei Sans" w:hAnsi="Huawei Sans"/>
        </w:rPr>
        <w:t>dbgrp</w:t>
      </w:r>
      <w:proofErr w:type="spellEnd"/>
      <w:r w:rsidRPr="00DF5691">
        <w:rPr>
          <w:rFonts w:ascii="Huawei Sans" w:hAnsi="Huawei Sans"/>
        </w:rPr>
        <w:t>。</w:t>
      </w:r>
    </w:p>
    <w:p w14:paraId="5FE1517D" w14:textId="758A254C" w:rsidR="00C0062F" w:rsidRPr="00DF5691" w:rsidRDefault="00367B75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groupadd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-g 1000 </w:t>
      </w:r>
      <w:proofErr w:type="spellStart"/>
      <w:r w:rsidR="00C0062F" w:rsidRPr="00DF5691">
        <w:rPr>
          <w:rFonts w:eastAsia="方正兰亭黑简体"/>
          <w:b/>
          <w:color w:val="C7000B"/>
        </w:rPr>
        <w:t>dbgrp</w:t>
      </w:r>
      <w:proofErr w:type="spellEnd"/>
    </w:p>
    <w:p w14:paraId="620014C1" w14:textId="71C47547" w:rsidR="00C0062F" w:rsidRPr="00DF5691" w:rsidRDefault="00367B75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useradd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-g </w:t>
      </w:r>
      <w:proofErr w:type="spellStart"/>
      <w:r w:rsidR="00C0062F" w:rsidRPr="00DF5691">
        <w:rPr>
          <w:rFonts w:eastAsia="方正兰亭黑简体"/>
          <w:b/>
          <w:color w:val="C7000B"/>
        </w:rPr>
        <w:t>dbgrp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-u 1000 -d /home/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</w:p>
    <w:p w14:paraId="382922FB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修改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用户密码。</w:t>
      </w:r>
    </w:p>
    <w:p w14:paraId="1D2FBC1F" w14:textId="1B885463" w:rsidR="00C0062F" w:rsidRPr="00DF5691" w:rsidRDefault="00367B75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 xml:space="preserve">passwd 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</w:p>
    <w:p w14:paraId="4B50A8EF" w14:textId="77777777" w:rsidR="00C0062F" w:rsidRPr="00DF5691" w:rsidRDefault="00C0062F" w:rsidP="00C0062F">
      <w:pPr>
        <w:pStyle w:val="1e"/>
      </w:pPr>
      <w:r w:rsidRPr="00DF5691">
        <w:t>输入修改的</w:t>
      </w:r>
      <w:proofErr w:type="spellStart"/>
      <w:r w:rsidRPr="00DF5691">
        <w:t>omm</w:t>
      </w:r>
      <w:proofErr w:type="spellEnd"/>
      <w:r w:rsidRPr="00DF5691">
        <w:t>用户密码，建议设置成复杂密码。</w:t>
      </w:r>
    </w:p>
    <w:p w14:paraId="706DB116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安装路径。</w:t>
      </w:r>
    </w:p>
    <w:p w14:paraId="3B2F9825" w14:textId="49B07FF0" w:rsidR="00C0062F" w:rsidRDefault="00367B75" w:rsidP="00C0062F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  <w:b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mkdir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-p /opt/software/</w:t>
      </w:r>
      <w:proofErr w:type="spellStart"/>
      <w:r w:rsidR="00C0062F" w:rsidRPr="00DF5691">
        <w:rPr>
          <w:rFonts w:eastAsia="方正兰亭黑简体"/>
          <w:b/>
          <w:color w:val="C7000B"/>
        </w:rPr>
        <w:t>openGauss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</w:p>
    <w:p w14:paraId="1328FD2C" w14:textId="51F8E612" w:rsidR="00A00A60" w:rsidRDefault="00A00A60" w:rsidP="00A00A60">
      <w:pPr>
        <w:pStyle w:val="1e"/>
        <w:rPr>
          <w:snapToGrid w:val="0"/>
        </w:rPr>
      </w:pPr>
    </w:p>
    <w:p w14:paraId="549F1FC6" w14:textId="77777777" w:rsidR="00A00A60" w:rsidRPr="00DF5691" w:rsidRDefault="00A00A60" w:rsidP="00A00A60">
      <w:pPr>
        <w:pStyle w:val="1e"/>
        <w:rPr>
          <w:snapToGrid w:val="0"/>
        </w:rPr>
      </w:pPr>
    </w:p>
    <w:p w14:paraId="2BECA6B9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使用</w:t>
      </w:r>
      <w:r w:rsidRPr="00DF5691">
        <w:rPr>
          <w:rFonts w:ascii="Huawei Sans" w:hAnsi="Huawei Sans"/>
        </w:rPr>
        <w:t>yum</w:t>
      </w:r>
      <w:r w:rsidRPr="00DF5691">
        <w:rPr>
          <w:rFonts w:ascii="Huawei Sans" w:hAnsi="Huawei Sans"/>
        </w:rPr>
        <w:t>安装依赖包。</w:t>
      </w:r>
    </w:p>
    <w:p w14:paraId="30C4D489" w14:textId="6BF637C1" w:rsidR="00C0062F" w:rsidRPr="00DF5691" w:rsidRDefault="00367B75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 xml:space="preserve">yum install -y </w:t>
      </w:r>
      <w:proofErr w:type="spellStart"/>
      <w:r w:rsidR="00C0062F" w:rsidRPr="00DF5691">
        <w:rPr>
          <w:rFonts w:eastAsia="方正兰亭黑简体"/>
          <w:b/>
          <w:color w:val="C7000B"/>
        </w:rPr>
        <w:t>libaio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-devel </w:t>
      </w:r>
      <w:proofErr w:type="spellStart"/>
      <w:r w:rsidR="00C0062F" w:rsidRPr="00DF5691">
        <w:rPr>
          <w:rFonts w:eastAsia="方正兰亭黑简体"/>
          <w:b/>
          <w:color w:val="C7000B"/>
        </w:rPr>
        <w:t>ncurses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-devel pam-devel </w:t>
      </w:r>
      <w:proofErr w:type="spellStart"/>
      <w:r w:rsidR="00C0062F" w:rsidRPr="00DF5691">
        <w:rPr>
          <w:rFonts w:eastAsia="方正兰亭黑简体"/>
          <w:b/>
          <w:color w:val="C7000B"/>
        </w:rPr>
        <w:t>libffi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-devel </w:t>
      </w:r>
      <w:proofErr w:type="spellStart"/>
      <w:r w:rsidR="00C0062F" w:rsidRPr="00DF5691">
        <w:rPr>
          <w:rFonts w:eastAsia="方正兰亭黑简体"/>
          <w:b/>
          <w:color w:val="C7000B"/>
        </w:rPr>
        <w:t>libtool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libtool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-devel </w:t>
      </w:r>
      <w:proofErr w:type="spellStart"/>
      <w:r w:rsidR="00C0062F" w:rsidRPr="00DF5691">
        <w:rPr>
          <w:rFonts w:eastAsia="方正兰亭黑简体"/>
          <w:b/>
          <w:color w:val="C7000B"/>
        </w:rPr>
        <w:t>libtool-ltdl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openssl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-devel bison </w:t>
      </w:r>
      <w:proofErr w:type="spellStart"/>
      <w:r w:rsidR="00C0062F" w:rsidRPr="00DF5691">
        <w:rPr>
          <w:rFonts w:eastAsia="方正兰亭黑简体"/>
          <w:b/>
          <w:color w:val="C7000B"/>
        </w:rPr>
        <w:t>golang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flex dkms-2.6.1-5.oe1.noarch python3-devel patch</w:t>
      </w:r>
      <w:r w:rsidR="0070515C" w:rsidRPr="00DF5691">
        <w:rPr>
          <w:rFonts w:eastAsia="方正兰亭黑简体"/>
          <w:b/>
          <w:color w:val="C7000B"/>
        </w:rPr>
        <w:t xml:space="preserve"> --</w:t>
      </w:r>
      <w:proofErr w:type="spellStart"/>
      <w:r w:rsidR="0070515C" w:rsidRPr="00DF5691">
        <w:rPr>
          <w:rFonts w:eastAsia="方正兰亭黑简体"/>
          <w:b/>
          <w:color w:val="C7000B"/>
        </w:rPr>
        <w:t>nogpgcheck</w:t>
      </w:r>
      <w:proofErr w:type="spellEnd"/>
    </w:p>
    <w:p w14:paraId="0A1A50A2" w14:textId="24D37653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替换</w:t>
      </w:r>
      <w:r w:rsidR="00FF20A7" w:rsidRPr="00DF5691">
        <w:rPr>
          <w:rFonts w:ascii="Huawei Sans" w:hAnsi="Huawei Sans"/>
        </w:rPr>
        <w:t>P</w:t>
      </w:r>
      <w:r w:rsidRPr="00DF5691">
        <w:rPr>
          <w:rFonts w:ascii="Huawei Sans" w:hAnsi="Huawei Sans"/>
        </w:rPr>
        <w:t>ython</w:t>
      </w:r>
      <w:r w:rsidRPr="00DF5691">
        <w:rPr>
          <w:rFonts w:ascii="Huawei Sans" w:hAnsi="Huawei Sans"/>
        </w:rPr>
        <w:t>版本，将</w:t>
      </w:r>
      <w:r w:rsidRPr="00DF5691">
        <w:rPr>
          <w:rFonts w:ascii="Huawei Sans" w:hAnsi="Huawei Sans"/>
        </w:rPr>
        <w:t>python3</w:t>
      </w:r>
      <w:r w:rsidRPr="00DF5691">
        <w:rPr>
          <w:rFonts w:ascii="Huawei Sans" w:hAnsi="Huawei Sans"/>
        </w:rPr>
        <w:t>的链接设置为</w:t>
      </w:r>
      <w:r w:rsidRPr="00DF5691">
        <w:rPr>
          <w:rFonts w:ascii="Huawei Sans" w:hAnsi="Huawei Sans"/>
        </w:rPr>
        <w:t>python</w:t>
      </w:r>
      <w:r w:rsidRPr="00DF5691">
        <w:rPr>
          <w:rFonts w:ascii="Huawei Sans" w:hAnsi="Huawei Sans"/>
        </w:rPr>
        <w:t>的。</w:t>
      </w:r>
    </w:p>
    <w:p w14:paraId="2E94078E" w14:textId="01E27E64" w:rsidR="00C0062F" w:rsidRPr="00DF5691" w:rsidRDefault="00367B75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  <w:color w:val="C7000B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cd /</w:t>
      </w:r>
      <w:proofErr w:type="spellStart"/>
      <w:r w:rsidR="00C0062F" w:rsidRPr="00DF5691">
        <w:rPr>
          <w:rFonts w:eastAsia="方正兰亭黑简体"/>
          <w:b/>
          <w:color w:val="C7000B"/>
        </w:rPr>
        <w:t>usr</w:t>
      </w:r>
      <w:proofErr w:type="spellEnd"/>
      <w:r w:rsidR="00C0062F" w:rsidRPr="00DF5691">
        <w:rPr>
          <w:rFonts w:eastAsia="方正兰亭黑简体"/>
          <w:b/>
          <w:color w:val="C7000B"/>
        </w:rPr>
        <w:t>/bin</w:t>
      </w:r>
    </w:p>
    <w:p w14:paraId="7FF2AEF8" w14:textId="1A0DC33D" w:rsidR="00C0062F" w:rsidRPr="00DF5691" w:rsidRDefault="00367B75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 xml:space="preserve">mv python </w:t>
      </w:r>
      <w:proofErr w:type="spellStart"/>
      <w:r w:rsidR="00C0062F" w:rsidRPr="00DF5691">
        <w:rPr>
          <w:rFonts w:eastAsia="方正兰亭黑简体"/>
          <w:b/>
          <w:color w:val="C7000B"/>
        </w:rPr>
        <w:t>python.bak</w:t>
      </w:r>
      <w:proofErr w:type="spellEnd"/>
    </w:p>
    <w:p w14:paraId="1C2F5EE0" w14:textId="78CFAC94" w:rsidR="00C0062F" w:rsidRPr="00DF5691" w:rsidRDefault="00367B75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ln -s python3 /</w:t>
      </w:r>
      <w:proofErr w:type="spellStart"/>
      <w:r w:rsidR="00C0062F" w:rsidRPr="00DF5691">
        <w:rPr>
          <w:rFonts w:eastAsia="方正兰亭黑简体"/>
          <w:b/>
          <w:color w:val="C7000B"/>
        </w:rPr>
        <w:t>usr</w:t>
      </w:r>
      <w:proofErr w:type="spellEnd"/>
      <w:r w:rsidR="00C0062F" w:rsidRPr="00DF5691">
        <w:rPr>
          <w:rFonts w:eastAsia="方正兰亭黑简体"/>
          <w:b/>
          <w:color w:val="C7000B"/>
        </w:rPr>
        <w:t>/bin/python</w:t>
      </w:r>
    </w:p>
    <w:p w14:paraId="605777BD" w14:textId="43F128E1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检查</w:t>
      </w:r>
      <w:r w:rsidR="00FF20A7" w:rsidRPr="00DF5691">
        <w:rPr>
          <w:rFonts w:ascii="Huawei Sans" w:hAnsi="Huawei Sans"/>
        </w:rPr>
        <w:t>P</w:t>
      </w:r>
      <w:r w:rsidRPr="00DF5691">
        <w:rPr>
          <w:rFonts w:ascii="Huawei Sans" w:hAnsi="Huawei Sans"/>
        </w:rPr>
        <w:t>ython</w:t>
      </w:r>
      <w:r w:rsidRPr="00DF5691">
        <w:rPr>
          <w:rFonts w:ascii="Huawei Sans" w:hAnsi="Huawei Sans"/>
        </w:rPr>
        <w:t>的版本。</w:t>
      </w:r>
    </w:p>
    <w:p w14:paraId="169968A0" w14:textId="631785C0" w:rsidR="00C0062F" w:rsidRPr="00DF5691" w:rsidRDefault="00367B75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python -V</w:t>
      </w:r>
    </w:p>
    <w:p w14:paraId="164F893C" w14:textId="610C0CF0" w:rsidR="00C0062F" w:rsidRPr="00DF5691" w:rsidRDefault="00FF20A7" w:rsidP="00C0062F">
      <w:pPr>
        <w:pStyle w:val="1e"/>
      </w:pPr>
      <w:r w:rsidRPr="00DF5691">
        <w:t>命令回</w:t>
      </w:r>
      <w:proofErr w:type="gramStart"/>
      <w:r w:rsidRPr="00DF5691">
        <w:t>显信息</w:t>
      </w:r>
      <w:proofErr w:type="gramEnd"/>
      <w:r w:rsidRPr="00DF5691">
        <w:t>为</w:t>
      </w:r>
      <w:r w:rsidR="00C0062F" w:rsidRPr="00DF5691">
        <w:t>：</w:t>
      </w:r>
      <w:r w:rsidR="00C0062F" w:rsidRPr="00DF5691">
        <w:t>Python 3.7.</w:t>
      </w:r>
      <w:r w:rsidR="00B20F94" w:rsidRPr="00DF5691">
        <w:t>9</w:t>
      </w:r>
    </w:p>
    <w:p w14:paraId="045084BD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使用</w:t>
      </w:r>
      <w:r w:rsidRPr="00DF5691">
        <w:rPr>
          <w:rFonts w:ascii="Huawei Sans" w:hAnsi="Huawei Sans"/>
        </w:rPr>
        <w:t>vi</w:t>
      </w:r>
      <w:r w:rsidRPr="00DF5691">
        <w:rPr>
          <w:rFonts w:ascii="Huawei Sans" w:hAnsi="Huawei Sans"/>
        </w:rPr>
        <w:t>打开</w:t>
      </w:r>
      <w:proofErr w:type="spellStart"/>
      <w:r w:rsidRPr="00DF5691">
        <w:rPr>
          <w:rFonts w:ascii="Huawei Sans" w:hAnsi="Huawei Sans"/>
        </w:rPr>
        <w:t>logind.conf</w:t>
      </w:r>
      <w:proofErr w:type="spellEnd"/>
      <w:r w:rsidRPr="00DF5691">
        <w:rPr>
          <w:rFonts w:ascii="Huawei Sans" w:hAnsi="Huawei Sans"/>
        </w:rPr>
        <w:t>文件。</w:t>
      </w:r>
    </w:p>
    <w:p w14:paraId="2000F425" w14:textId="6F23A9E0" w:rsidR="00C0062F" w:rsidRPr="00DF5691" w:rsidRDefault="00294623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vi  /</w:t>
      </w:r>
      <w:proofErr w:type="spellStart"/>
      <w:r w:rsidR="00C0062F" w:rsidRPr="00DF5691">
        <w:rPr>
          <w:rFonts w:eastAsia="方正兰亭黑简体"/>
          <w:b/>
          <w:color w:val="C7000B"/>
        </w:rPr>
        <w:t>etc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  <w:proofErr w:type="spellStart"/>
      <w:r w:rsidR="00C0062F" w:rsidRPr="00DF5691">
        <w:rPr>
          <w:rFonts w:eastAsia="方正兰亭黑简体"/>
          <w:b/>
          <w:color w:val="C7000B"/>
        </w:rPr>
        <w:t>systemd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  <w:proofErr w:type="spellStart"/>
      <w:r w:rsidR="00C0062F" w:rsidRPr="00DF5691">
        <w:rPr>
          <w:rFonts w:eastAsia="方正兰亭黑简体"/>
          <w:b/>
          <w:color w:val="C7000B"/>
        </w:rPr>
        <w:t>logind.conf</w:t>
      </w:r>
      <w:proofErr w:type="spellEnd"/>
    </w:p>
    <w:p w14:paraId="5FA2ECBB" w14:textId="3CC56458" w:rsidR="00C0062F" w:rsidRPr="00DF5691" w:rsidRDefault="00C0062F" w:rsidP="00C0062F">
      <w:pPr>
        <w:pStyle w:val="1e"/>
      </w:pPr>
      <w:r w:rsidRPr="00DF5691">
        <w:t>按下</w:t>
      </w:r>
      <w:proofErr w:type="spellStart"/>
      <w:r w:rsidRPr="00DF5691">
        <w:t>i</w:t>
      </w:r>
      <w:proofErr w:type="spellEnd"/>
      <w:r w:rsidRPr="00DF5691">
        <w:t>字母键</w:t>
      </w:r>
      <w:r w:rsidR="00FF20A7" w:rsidRPr="00DF5691">
        <w:t>进入命令插入模式，</w:t>
      </w:r>
      <w:r w:rsidRPr="00DF5691">
        <w:t>修改</w:t>
      </w:r>
      <w:proofErr w:type="spellStart"/>
      <w:r w:rsidRPr="00DF5691">
        <w:t>RemoveIPC</w:t>
      </w:r>
      <w:proofErr w:type="spellEnd"/>
      <w:r w:rsidRPr="00DF5691">
        <w:t>的值为</w:t>
      </w:r>
      <w:r w:rsidRPr="00DF5691">
        <w:t>no</w:t>
      </w:r>
      <w:r w:rsidR="00253677" w:rsidRPr="00DF5691">
        <w:t xml:space="preserve"> </w:t>
      </w:r>
      <w:r w:rsidRPr="00DF5691">
        <w:t>并去掉前面的</w:t>
      </w:r>
      <w:r w:rsidR="00253677" w:rsidRPr="00DF5691">
        <w:t xml:space="preserve"> </w:t>
      </w:r>
      <w:r w:rsidRPr="00DF5691">
        <w:t>#</w:t>
      </w:r>
      <w:r w:rsidR="00253677" w:rsidRPr="00DF5691">
        <w:t xml:space="preserve"> </w:t>
      </w:r>
      <w:r w:rsidR="00253677" w:rsidRPr="00DF5691">
        <w:t>号</w:t>
      </w:r>
      <w:r w:rsidRPr="00DF5691">
        <w:t>。</w:t>
      </w:r>
    </w:p>
    <w:p w14:paraId="0860B21B" w14:textId="77777777" w:rsidR="00C0062F" w:rsidRPr="00DF5691" w:rsidRDefault="00C0062F" w:rsidP="006A154F">
      <w:pPr>
        <w:pStyle w:val="1e"/>
      </w:pPr>
      <w:proofErr w:type="spellStart"/>
      <w:r w:rsidRPr="00DF5691">
        <w:t>RemoveIPC</w:t>
      </w:r>
      <w:proofErr w:type="spellEnd"/>
      <w:r w:rsidRPr="00DF5691">
        <w:t>=no</w:t>
      </w:r>
    </w:p>
    <w:p w14:paraId="009D6611" w14:textId="57EDAE03" w:rsidR="00C0062F" w:rsidRPr="00DF5691" w:rsidRDefault="00764AE7" w:rsidP="00C0062F">
      <w:pPr>
        <w:pStyle w:val="1e"/>
      </w:pPr>
      <w:r w:rsidRPr="00DF5691">
        <w:t>接着</w:t>
      </w:r>
      <w:r w:rsidR="00C0062F" w:rsidRPr="00DF5691">
        <w:t>按</w:t>
      </w:r>
      <w:r w:rsidRPr="00DF5691">
        <w:t>下键盘上的</w:t>
      </w:r>
      <w:r w:rsidRPr="00DF5691">
        <w:t>E</w:t>
      </w:r>
      <w:r w:rsidR="00C0062F" w:rsidRPr="00DF5691">
        <w:t>sc</w:t>
      </w:r>
      <w:r w:rsidR="00C0062F" w:rsidRPr="00DF5691">
        <w:t>键，然后输入</w:t>
      </w:r>
      <w:r w:rsidR="00C0062F" w:rsidRPr="00DF5691">
        <w:t>:</w:t>
      </w:r>
      <w:proofErr w:type="spellStart"/>
      <w:r w:rsidR="00C0062F" w:rsidRPr="00DF5691">
        <w:t>wq</w:t>
      </w:r>
      <w:proofErr w:type="spellEnd"/>
      <w:r w:rsidR="00C0062F" w:rsidRPr="00DF5691">
        <w:t>退出并保存。</w:t>
      </w:r>
    </w:p>
    <w:p w14:paraId="31614CC1" w14:textId="77777777" w:rsidR="00C0062F" w:rsidRPr="00DF5691" w:rsidRDefault="00C0062F" w:rsidP="00C0062F">
      <w:pPr>
        <w:pStyle w:val="afffff2"/>
        <w:rPr>
          <w:rFonts w:eastAsia="方正兰亭黑简体"/>
          <w:szCs w:val="22"/>
        </w:rPr>
      </w:pPr>
      <w:proofErr w:type="gramStart"/>
      <w:r w:rsidRPr="00DF5691">
        <w:rPr>
          <w:rFonts w:eastAsia="方正兰亭黑简体"/>
          <w:snapToGrid w:val="0"/>
        </w:rPr>
        <w:t>:</w:t>
      </w:r>
      <w:proofErr w:type="spellStart"/>
      <w:r w:rsidRPr="00DF5691">
        <w:rPr>
          <w:rFonts w:eastAsia="方正兰亭黑简体"/>
          <w:snapToGrid w:val="0"/>
        </w:rPr>
        <w:t>wq</w:t>
      </w:r>
      <w:proofErr w:type="spellEnd"/>
      <w:proofErr w:type="gramEnd"/>
    </w:p>
    <w:p w14:paraId="7CCA52E4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重新加载配置参数。</w:t>
      </w:r>
    </w:p>
    <w:p w14:paraId="78DAE4CE" w14:textId="6A0398A7" w:rsidR="00C0062F" w:rsidRPr="00DF5691" w:rsidRDefault="00294623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systemctl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daemon-reload</w:t>
      </w:r>
    </w:p>
    <w:p w14:paraId="0088B1B2" w14:textId="27042D30" w:rsidR="00C0062F" w:rsidRPr="00DF5691" w:rsidRDefault="00294623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systemctl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restart </w:t>
      </w:r>
      <w:proofErr w:type="spellStart"/>
      <w:r w:rsidR="00C0062F" w:rsidRPr="00DF5691">
        <w:rPr>
          <w:rFonts w:eastAsia="方正兰亭黑简体"/>
          <w:b/>
          <w:color w:val="C7000B"/>
        </w:rPr>
        <w:t>systemd-logind</w:t>
      </w:r>
      <w:proofErr w:type="spellEnd"/>
    </w:p>
    <w:p w14:paraId="17159AB6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检查</w:t>
      </w:r>
      <w:proofErr w:type="spellStart"/>
      <w:r w:rsidRPr="00DF5691">
        <w:rPr>
          <w:rFonts w:ascii="Huawei Sans" w:hAnsi="Huawei Sans"/>
        </w:rPr>
        <w:t>RemoveIPC</w:t>
      </w:r>
      <w:proofErr w:type="spellEnd"/>
      <w:r w:rsidRPr="00DF5691">
        <w:rPr>
          <w:rFonts w:ascii="Huawei Sans" w:hAnsi="Huawei Sans"/>
        </w:rPr>
        <w:t>是否关闭。</w:t>
      </w:r>
    </w:p>
    <w:p w14:paraId="32DCEF91" w14:textId="66466134" w:rsidR="00C0062F" w:rsidRPr="00DF5691" w:rsidRDefault="00294623" w:rsidP="00C0062F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systemctl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show </w:t>
      </w:r>
      <w:proofErr w:type="spellStart"/>
      <w:r w:rsidR="00C0062F" w:rsidRPr="00DF5691">
        <w:rPr>
          <w:rFonts w:eastAsia="方正兰亭黑简体"/>
          <w:b/>
          <w:color w:val="C7000B"/>
        </w:rPr>
        <w:t>systemd-logind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| grep </w:t>
      </w:r>
      <w:proofErr w:type="spellStart"/>
      <w:r w:rsidR="00C0062F" w:rsidRPr="00DF5691">
        <w:rPr>
          <w:rFonts w:eastAsia="方正兰亭黑简体"/>
          <w:b/>
          <w:color w:val="C7000B"/>
        </w:rPr>
        <w:t>RemoveIPC</w:t>
      </w:r>
      <w:proofErr w:type="spellEnd"/>
    </w:p>
    <w:p w14:paraId="60DF5C89" w14:textId="40A8784C" w:rsidR="00C0062F" w:rsidRPr="00DF5691" w:rsidRDefault="00F21DB8" w:rsidP="00C0062F">
      <w:pPr>
        <w:pStyle w:val="1e"/>
      </w:pPr>
      <w:r w:rsidRPr="00DF5691">
        <w:t>命令回</w:t>
      </w:r>
      <w:proofErr w:type="gramStart"/>
      <w:r w:rsidRPr="00DF5691">
        <w:t>显信息</w:t>
      </w:r>
      <w:proofErr w:type="gramEnd"/>
      <w:r w:rsidRPr="00DF5691">
        <w:t>为</w:t>
      </w:r>
      <w:r w:rsidR="00C0062F" w:rsidRPr="00DF5691">
        <w:t>：</w:t>
      </w:r>
      <w:proofErr w:type="spellStart"/>
      <w:r w:rsidR="00C0062F" w:rsidRPr="00DF5691">
        <w:t>RemoveIPC</w:t>
      </w:r>
      <w:proofErr w:type="spellEnd"/>
      <w:r w:rsidR="00C0062F" w:rsidRPr="00DF5691">
        <w:t>=no</w:t>
      </w:r>
    </w:p>
    <w:p w14:paraId="73EDE791" w14:textId="222A81D4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修改</w:t>
      </w:r>
      <w:r w:rsidR="00F21DB8" w:rsidRPr="00DF5691">
        <w:rPr>
          <w:rFonts w:ascii="Huawei Sans" w:hAnsi="Huawei Sans"/>
        </w:rPr>
        <w:t xml:space="preserve"> /opt/software </w:t>
      </w:r>
      <w:r w:rsidRPr="00DF5691">
        <w:rPr>
          <w:rFonts w:ascii="Huawei Sans" w:hAnsi="Huawei Sans"/>
        </w:rPr>
        <w:t>路径的用户属组及权限。</w:t>
      </w:r>
    </w:p>
    <w:p w14:paraId="08D9AE80" w14:textId="3CACA7B9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chown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omm:dbgrp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-R /opt/software</w:t>
      </w:r>
    </w:p>
    <w:p w14:paraId="22080BB1" w14:textId="25D3BE1B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chmod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755 -R /opt/software</w:t>
      </w:r>
    </w:p>
    <w:p w14:paraId="29B538B4" w14:textId="18C497EC" w:rsidR="00C0062F" w:rsidRPr="00DF5691" w:rsidRDefault="00C0062F" w:rsidP="00107519">
      <w:pPr>
        <w:pStyle w:val="2"/>
        <w:rPr>
          <w:rFonts w:ascii="Huawei Sans" w:hAnsi="Huawei Sans" w:cs="Huawei Sans"/>
        </w:rPr>
      </w:pPr>
      <w:bookmarkStart w:id="52" w:name="_Toc70252449"/>
      <w:bookmarkStart w:id="53" w:name="_Toc30239"/>
      <w:bookmarkStart w:id="54" w:name="_Toc81317831"/>
      <w:r w:rsidRPr="00DF5691">
        <w:rPr>
          <w:rFonts w:ascii="Huawei Sans" w:hAnsi="Huawei Sans" w:cs="Huawei Sans"/>
        </w:rPr>
        <w:t>数据库安装</w:t>
      </w:r>
      <w:bookmarkEnd w:id="52"/>
      <w:bookmarkEnd w:id="53"/>
      <w:bookmarkEnd w:id="54"/>
    </w:p>
    <w:p w14:paraId="284D1C19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切换到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用户。</w:t>
      </w:r>
    </w:p>
    <w:p w14:paraId="313BA23B" w14:textId="4730D0AC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su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 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</w:p>
    <w:p w14:paraId="57CB7F48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进入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文件夹。</w:t>
      </w:r>
    </w:p>
    <w:p w14:paraId="34DEE2CB" w14:textId="6914C9BA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lastRenderedPageBreak/>
        <w:t xml:space="preserve">[omm@ecs-c9bf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cd /opt/software/</w:t>
      </w:r>
      <w:proofErr w:type="spellStart"/>
      <w:r w:rsidR="00C0062F" w:rsidRPr="00DF5691">
        <w:rPr>
          <w:rFonts w:eastAsia="方正兰亭黑简体"/>
          <w:b/>
          <w:color w:val="C7000B"/>
        </w:rPr>
        <w:t>openGauss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</w:p>
    <w:p w14:paraId="65AF6654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下载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安装包。</w:t>
      </w:r>
    </w:p>
    <w:p w14:paraId="635BA87C" w14:textId="38E4795D" w:rsidR="00051EDF" w:rsidRPr="00DF5691" w:rsidRDefault="00294623" w:rsidP="00051EDF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wget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r w:rsidR="003A359A" w:rsidRPr="00DF5691">
        <w:rPr>
          <w:rFonts w:eastAsia="方正兰亭黑简体"/>
          <w:b/>
          <w:color w:val="C7000B"/>
        </w:rPr>
        <w:t>https://opengauss.obs.cn-south-1.myhuaweicloud.com/5.0.1/arm/openGauss-5.0.1-openEuler-64bit.tar.bz2</w:t>
      </w:r>
    </w:p>
    <w:p w14:paraId="29C391CF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解压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压缩包。</w:t>
      </w:r>
    </w:p>
    <w:p w14:paraId="4EBD7BC7" w14:textId="18407593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</w:rPr>
        <w:t xml:space="preserve"> </w:t>
      </w:r>
      <w:r w:rsidR="00C45716" w:rsidRPr="00DF5691">
        <w:rPr>
          <w:rFonts w:eastAsia="方正兰亭黑简体"/>
          <w:b/>
          <w:color w:val="C7000B"/>
        </w:rPr>
        <w:t>tar -</w:t>
      </w:r>
      <w:proofErr w:type="spellStart"/>
      <w:r w:rsidR="00C45716" w:rsidRPr="00DF5691">
        <w:rPr>
          <w:rFonts w:eastAsia="方正兰亭黑简体"/>
          <w:b/>
          <w:color w:val="C7000B"/>
        </w:rPr>
        <w:t>jxf</w:t>
      </w:r>
      <w:proofErr w:type="spellEnd"/>
      <w:r w:rsidR="00C45716" w:rsidRPr="00DF5691">
        <w:rPr>
          <w:rFonts w:eastAsia="方正兰亭黑简体"/>
          <w:b/>
          <w:color w:val="C7000B"/>
        </w:rPr>
        <w:t xml:space="preserve"> openGauss-</w:t>
      </w:r>
      <w:r w:rsidR="00042538" w:rsidRPr="00DF5691">
        <w:rPr>
          <w:rFonts w:eastAsia="方正兰亭黑简体"/>
          <w:b/>
          <w:color w:val="C7000B"/>
        </w:rPr>
        <w:t>5.0</w:t>
      </w:r>
      <w:r w:rsidR="00C45716" w:rsidRPr="00DF5691">
        <w:rPr>
          <w:rFonts w:eastAsia="方正兰亭黑简体"/>
          <w:b/>
          <w:color w:val="C7000B"/>
        </w:rPr>
        <w:t>.</w:t>
      </w:r>
      <w:r w:rsidR="00042538" w:rsidRPr="00DF5691">
        <w:rPr>
          <w:rFonts w:eastAsia="方正兰亭黑简体"/>
          <w:b/>
          <w:color w:val="C7000B"/>
        </w:rPr>
        <w:t>1</w:t>
      </w:r>
      <w:r w:rsidR="00C0062F" w:rsidRPr="00DF5691">
        <w:rPr>
          <w:rFonts w:eastAsia="方正兰亭黑简体"/>
          <w:b/>
          <w:color w:val="C7000B"/>
        </w:rPr>
        <w:t>-openEuler-64bit.tar.bz2 -C /opt/software/</w:t>
      </w:r>
      <w:proofErr w:type="spellStart"/>
      <w:r w:rsidR="00C0062F" w:rsidRPr="00DF5691">
        <w:rPr>
          <w:rFonts w:eastAsia="方正兰亭黑简体"/>
          <w:b/>
          <w:color w:val="C7000B"/>
        </w:rPr>
        <w:t>openGauss</w:t>
      </w:r>
      <w:proofErr w:type="spellEnd"/>
    </w:p>
    <w:p w14:paraId="5642695E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进入安装脚本目录。</w:t>
      </w:r>
    </w:p>
    <w:p w14:paraId="4CD12073" w14:textId="29028E84" w:rsidR="00C0062F" w:rsidRPr="00DF5691" w:rsidRDefault="00294623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cd /opt/software/</w:t>
      </w:r>
      <w:proofErr w:type="spellStart"/>
      <w:r w:rsidR="00C0062F" w:rsidRPr="00DF5691">
        <w:rPr>
          <w:rFonts w:eastAsia="方正兰亭黑简体"/>
          <w:b/>
          <w:color w:val="C7000B"/>
        </w:rPr>
        <w:t>openGauss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  <w:proofErr w:type="spellStart"/>
      <w:r w:rsidR="00C0062F" w:rsidRPr="00DF5691">
        <w:rPr>
          <w:rFonts w:eastAsia="方正兰亭黑简体"/>
          <w:b/>
          <w:color w:val="C7000B"/>
        </w:rPr>
        <w:t>simpleInstall</w:t>
      </w:r>
      <w:proofErr w:type="spellEnd"/>
    </w:p>
    <w:p w14:paraId="0DD6CBCC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执行</w:t>
      </w:r>
      <w:r w:rsidRPr="00DF5691">
        <w:rPr>
          <w:rFonts w:ascii="Huawei Sans" w:hAnsi="Huawei Sans"/>
        </w:rPr>
        <w:t>install.sh</w:t>
      </w:r>
      <w:r w:rsidRPr="00DF5691">
        <w:rPr>
          <w:rFonts w:ascii="Huawei Sans" w:hAnsi="Huawei Sans"/>
        </w:rPr>
        <w:t>脚本安装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。</w:t>
      </w:r>
    </w:p>
    <w:p w14:paraId="4FCB3B90" w14:textId="48100CD8" w:rsidR="00C0062F" w:rsidRPr="00DF5691" w:rsidRDefault="00294623" w:rsidP="00567D91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simpleInstall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sh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install.sh -w </w:t>
      </w:r>
      <w:r w:rsidR="008B6B37" w:rsidRPr="00DF5691">
        <w:rPr>
          <w:rFonts w:eastAsia="方正兰亭黑简体"/>
          <w:b/>
          <w:color w:val="C7000B"/>
        </w:rPr>
        <w:t>GaussDB@123</w:t>
      </w:r>
      <w:r w:rsidR="000E2E99" w:rsidRPr="00DF5691">
        <w:rPr>
          <w:rFonts w:eastAsia="方正兰亭黑简体"/>
          <w:b/>
          <w:color w:val="C7000B"/>
        </w:rPr>
        <w:t xml:space="preserve"> -p 26000</w:t>
      </w:r>
    </w:p>
    <w:p w14:paraId="5A242392" w14:textId="0C9D960D" w:rsidR="00567D91" w:rsidRPr="00DF5691" w:rsidRDefault="00567D91" w:rsidP="00C0062F">
      <w:pPr>
        <w:pStyle w:val="1e"/>
        <w:rPr>
          <w:szCs w:val="22"/>
        </w:rPr>
      </w:pPr>
      <w:r w:rsidRPr="00DF5691">
        <w:t>在脚本执行过程中输入</w:t>
      </w:r>
      <w:r w:rsidRPr="00DF5691">
        <w:rPr>
          <w:b/>
          <w:bCs/>
          <w:color w:val="C7000B"/>
        </w:rPr>
        <w:t>yes</w:t>
      </w:r>
      <w:r w:rsidRPr="00DF5691">
        <w:rPr>
          <w:szCs w:val="22"/>
        </w:rPr>
        <w:t>，按回车继续。</w:t>
      </w:r>
    </w:p>
    <w:p w14:paraId="1564E25D" w14:textId="5A4CC1FB" w:rsidR="0044723D" w:rsidRPr="00DF5691" w:rsidRDefault="0044723D" w:rsidP="00C0062F">
      <w:pPr>
        <w:pStyle w:val="1e"/>
        <w:rPr>
          <w:szCs w:val="22"/>
        </w:rPr>
      </w:pPr>
      <w:r w:rsidRPr="00DF5691">
        <w:rPr>
          <w:noProof/>
        </w:rPr>
        <w:drawing>
          <wp:inline distT="0" distB="0" distL="0" distR="0" wp14:anchorId="4DBA9CDD" wp14:editId="4918D74A">
            <wp:extent cx="4638095" cy="371429"/>
            <wp:effectExtent l="19050" t="1905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7142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97A2A4" w14:textId="5EBC94DC" w:rsidR="001F4481" w:rsidRPr="00DF5691" w:rsidRDefault="001F4481" w:rsidP="00C0062F">
      <w:pPr>
        <w:pStyle w:val="1e"/>
      </w:pPr>
      <w:r w:rsidRPr="00DF5691">
        <w:t>说明：</w:t>
      </w:r>
    </w:p>
    <w:p w14:paraId="5479DB00" w14:textId="41D713A3" w:rsidR="001F4481" w:rsidRPr="00DF5691" w:rsidRDefault="001F4481" w:rsidP="00C0062F">
      <w:pPr>
        <w:pStyle w:val="1e"/>
      </w:pPr>
      <w:r w:rsidRPr="00DF5691">
        <w:t xml:space="preserve">-w  </w:t>
      </w:r>
      <w:r w:rsidRPr="00DF5691">
        <w:t>为密码参数</w:t>
      </w:r>
    </w:p>
    <w:p w14:paraId="4DBF829D" w14:textId="1B2CB733" w:rsidR="001F4481" w:rsidRPr="00DF5691" w:rsidRDefault="001F4481" w:rsidP="00C0062F">
      <w:pPr>
        <w:pStyle w:val="1e"/>
      </w:pPr>
      <w:r w:rsidRPr="00DF5691">
        <w:t xml:space="preserve">-p  </w:t>
      </w:r>
      <w:r w:rsidRPr="00DF5691">
        <w:t>为数据库端口参数</w:t>
      </w:r>
    </w:p>
    <w:p w14:paraId="5941940A" w14:textId="01673F43" w:rsidR="003A6DB1" w:rsidRPr="00DF5691" w:rsidRDefault="003A6DB1" w:rsidP="00C0062F">
      <w:pPr>
        <w:pStyle w:val="1e"/>
      </w:pPr>
      <w:r w:rsidRPr="00DF5691">
        <w:t>GaussDB@123</w:t>
      </w:r>
      <w:r w:rsidRPr="00DF5691">
        <w:t>为数据库用户设置的密码（</w:t>
      </w:r>
      <w:r w:rsidRPr="00DF5691">
        <w:rPr>
          <w:b/>
          <w:color w:val="C7000B"/>
        </w:rPr>
        <w:t>建议用户自定义设置密码</w:t>
      </w:r>
      <w:r w:rsidRPr="00DF5691">
        <w:t>）。</w:t>
      </w:r>
    </w:p>
    <w:p w14:paraId="2B7EDE36" w14:textId="77777777" w:rsidR="00F63D18" w:rsidRPr="00DF5691" w:rsidRDefault="00F63D1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修改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用户的环境变量。</w:t>
      </w:r>
    </w:p>
    <w:p w14:paraId="3D1F96DB" w14:textId="77777777" w:rsidR="00F63D18" w:rsidRPr="00DF5691" w:rsidRDefault="00F63D18" w:rsidP="00F63D18">
      <w:pPr>
        <w:pStyle w:val="1e"/>
        <w:rPr>
          <w:szCs w:val="20"/>
        </w:rPr>
      </w:pPr>
      <w:r w:rsidRPr="00DF5691">
        <w:rPr>
          <w:szCs w:val="20"/>
        </w:rPr>
        <w:t>使用</w:t>
      </w:r>
      <w:r w:rsidRPr="00DF5691">
        <w:rPr>
          <w:szCs w:val="20"/>
        </w:rPr>
        <w:t>vi</w:t>
      </w:r>
      <w:r w:rsidRPr="00DF5691">
        <w:rPr>
          <w:szCs w:val="20"/>
        </w:rPr>
        <w:t>打开</w:t>
      </w:r>
      <w:r w:rsidRPr="00DF5691">
        <w:t xml:space="preserve"> ~/.</w:t>
      </w:r>
      <w:proofErr w:type="spellStart"/>
      <w:r w:rsidRPr="00DF5691">
        <w:t>bashrc</w:t>
      </w:r>
      <w:proofErr w:type="spellEnd"/>
      <w:r w:rsidRPr="00DF5691">
        <w:t xml:space="preserve"> </w:t>
      </w:r>
      <w:r w:rsidRPr="00DF5691">
        <w:rPr>
          <w:szCs w:val="20"/>
        </w:rPr>
        <w:t>文件。</w:t>
      </w:r>
    </w:p>
    <w:p w14:paraId="7FEB3635" w14:textId="77777777" w:rsidR="00F63D18" w:rsidRPr="00DF5691" w:rsidRDefault="00F63D18" w:rsidP="00F63D18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>[</w:t>
      </w:r>
      <w:proofErr w:type="spellStart"/>
      <w:proofErr w:type="gramStart"/>
      <w:r w:rsidRPr="00DF5691">
        <w:rPr>
          <w:rFonts w:eastAsia="方正兰亭黑简体"/>
        </w:rPr>
        <w:t>omm</w:t>
      </w:r>
      <w:proofErr w:type="spellEnd"/>
      <w:r w:rsidRPr="00DF5691">
        <w:rPr>
          <w:rFonts w:eastAsia="方正兰亭黑简体"/>
        </w:rPr>
        <w:t>@</w:t>
      </w:r>
      <w:proofErr w:type="gramEnd"/>
      <w:r w:rsidRPr="00DF5691">
        <w:rPr>
          <w:rFonts w:eastAsia="方正兰亭黑简体"/>
        </w:rPr>
        <w:t xml:space="preserve"> ecs-c9bf </w:t>
      </w:r>
      <w:proofErr w:type="spellStart"/>
      <w:proofErr w:type="gramStart"/>
      <w:r w:rsidRPr="00DF5691">
        <w:rPr>
          <w:rFonts w:eastAsia="方正兰亭黑简体"/>
        </w:rPr>
        <w:t>simpleInstall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  <w:snapToGrid w:val="0"/>
          <w:color w:val="C7000B"/>
        </w:rPr>
        <w:t xml:space="preserve"> vi ~/.</w:t>
      </w:r>
      <w:proofErr w:type="spellStart"/>
      <w:r w:rsidRPr="00DF5691">
        <w:rPr>
          <w:rFonts w:eastAsia="方正兰亭黑简体"/>
          <w:b/>
          <w:snapToGrid w:val="0"/>
          <w:color w:val="C7000B"/>
        </w:rPr>
        <w:t>bashrc</w:t>
      </w:r>
      <w:proofErr w:type="spellEnd"/>
    </w:p>
    <w:p w14:paraId="4841A684" w14:textId="138B7577" w:rsidR="00F63D18" w:rsidRPr="00DF5691" w:rsidRDefault="00F63D18" w:rsidP="00F63D18">
      <w:pPr>
        <w:pStyle w:val="1e"/>
      </w:pPr>
      <w:r w:rsidRPr="00DF5691">
        <w:t>按下</w:t>
      </w:r>
      <w:proofErr w:type="spellStart"/>
      <w:r w:rsidRPr="00DF5691">
        <w:t>i</w:t>
      </w:r>
      <w:proofErr w:type="spellEnd"/>
      <w:r w:rsidRPr="00DF5691">
        <w:t>字母键进入命令插入模式，在</w:t>
      </w:r>
      <w:proofErr w:type="spellStart"/>
      <w:r w:rsidRPr="00DF5691">
        <w:t>ulimit</w:t>
      </w:r>
      <w:proofErr w:type="spellEnd"/>
      <w:r w:rsidRPr="00DF5691">
        <w:t xml:space="preserve"> -n 1000000</w:t>
      </w:r>
      <w:r w:rsidRPr="00DF5691">
        <w:t>这行前面插入</w:t>
      </w:r>
      <w:r w:rsidRPr="00DF5691">
        <w:t xml:space="preserve"># </w:t>
      </w:r>
      <w:r w:rsidRPr="00DF5691">
        <w:t>号，把</w:t>
      </w:r>
      <w:r w:rsidR="00737412" w:rsidRPr="00DF5691">
        <w:t>这行注释掉。</w:t>
      </w:r>
    </w:p>
    <w:p w14:paraId="68260FD9" w14:textId="7CF3D33E" w:rsidR="00737412" w:rsidRPr="00DF5691" w:rsidRDefault="007411E6" w:rsidP="00F63D18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CFF7749" wp14:editId="7AC080BA">
                <wp:simplePos x="0" y="0"/>
                <wp:positionH relativeFrom="column">
                  <wp:posOffset>657860</wp:posOffset>
                </wp:positionH>
                <wp:positionV relativeFrom="paragraph">
                  <wp:posOffset>1701165</wp:posOffset>
                </wp:positionV>
                <wp:extent cx="2142490" cy="296545"/>
                <wp:effectExtent l="19050" t="19050" r="10160" b="2730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490" cy="296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9A8EF" id="矩形 67" o:spid="_x0000_s1026" style="position:absolute;left:0;text-align:left;margin-left:51.8pt;margin-top:133.95pt;width:168.7pt;height:23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" filled="f" strokecolor="#c7000b" strokeweight="2.25pt"/>
            </w:pict>
          </mc:Fallback>
        </mc:AlternateContent>
      </w:r>
      <w:r w:rsidR="00737412" w:rsidRPr="00DF5691">
        <w:rPr>
          <w:noProof/>
        </w:rPr>
        <w:drawing>
          <wp:inline distT="0" distB="0" distL="0" distR="0" wp14:anchorId="08AC52CE" wp14:editId="43F82716">
            <wp:extent cx="5130165" cy="2127011"/>
            <wp:effectExtent l="19050" t="19050" r="13335" b="260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0496" cy="21395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2B2D36" w14:textId="551E0D5F" w:rsidR="00F63D18" w:rsidRPr="00DF5691" w:rsidRDefault="00737412" w:rsidP="00F63D18">
      <w:pPr>
        <w:pStyle w:val="1e"/>
      </w:pPr>
      <w:r w:rsidRPr="00DF5691">
        <w:t>接着</w:t>
      </w:r>
      <w:r w:rsidR="00F63D18" w:rsidRPr="00DF5691">
        <w:t>按</w:t>
      </w:r>
      <w:r w:rsidRPr="00DF5691">
        <w:t>键盘上的</w:t>
      </w:r>
      <w:r w:rsidRPr="00DF5691">
        <w:t>E</w:t>
      </w:r>
      <w:r w:rsidR="00F63D18" w:rsidRPr="00DF5691">
        <w:t>sc</w:t>
      </w:r>
      <w:r w:rsidR="00F63D18" w:rsidRPr="00DF5691">
        <w:t>键，然后输入</w:t>
      </w:r>
      <w:r w:rsidR="00F63D18" w:rsidRPr="00DF5691">
        <w:t>:</w:t>
      </w:r>
      <w:proofErr w:type="spellStart"/>
      <w:r w:rsidR="00F63D18" w:rsidRPr="00DF5691">
        <w:t>wq</w:t>
      </w:r>
      <w:proofErr w:type="spellEnd"/>
      <w:r w:rsidR="00F63D18" w:rsidRPr="00DF5691">
        <w:t>退出并保存。</w:t>
      </w:r>
    </w:p>
    <w:p w14:paraId="1D13C7E7" w14:textId="3AD2F291" w:rsidR="00567D91" w:rsidRPr="00DF5691" w:rsidRDefault="00567D91" w:rsidP="00F63D18">
      <w:pPr>
        <w:pStyle w:val="1e"/>
      </w:pPr>
      <w:r w:rsidRPr="00DF5691">
        <w:lastRenderedPageBreak/>
        <w:t>使用修改的环境变量生效</w:t>
      </w:r>
      <w:r w:rsidR="00A00A60">
        <w:rPr>
          <w:rFonts w:hint="eastAsia"/>
        </w:rPr>
        <w:t>。</w:t>
      </w:r>
    </w:p>
    <w:p w14:paraId="78724AE7" w14:textId="62DEFDBF" w:rsidR="00F63D18" w:rsidRPr="00DF5691" w:rsidRDefault="00737412" w:rsidP="00F63D18">
      <w:pPr>
        <w:pStyle w:val="afffff2"/>
        <w:rPr>
          <w:rFonts w:eastAsia="方正兰亭黑简体"/>
          <w:szCs w:val="22"/>
        </w:rPr>
      </w:pPr>
      <w:r w:rsidRPr="00DF5691">
        <w:rPr>
          <w:rFonts w:eastAsia="方正兰亭黑简体"/>
        </w:rPr>
        <w:t>[</w:t>
      </w:r>
      <w:proofErr w:type="spellStart"/>
      <w:proofErr w:type="gramStart"/>
      <w:r w:rsidRPr="00DF5691">
        <w:rPr>
          <w:rFonts w:eastAsia="方正兰亭黑简体"/>
        </w:rPr>
        <w:t>omm</w:t>
      </w:r>
      <w:proofErr w:type="spellEnd"/>
      <w:r w:rsidRPr="00DF5691">
        <w:rPr>
          <w:rFonts w:eastAsia="方正兰亭黑简体"/>
        </w:rPr>
        <w:t>@</w:t>
      </w:r>
      <w:proofErr w:type="gramEnd"/>
      <w:r w:rsidRPr="00DF5691">
        <w:rPr>
          <w:rFonts w:eastAsia="方正兰亭黑简体"/>
        </w:rPr>
        <w:t xml:space="preserve"> ecs-c9bf </w:t>
      </w:r>
      <w:proofErr w:type="spellStart"/>
      <w:proofErr w:type="gramStart"/>
      <w:r w:rsidRPr="00DF5691">
        <w:rPr>
          <w:rFonts w:eastAsia="方正兰亭黑简体"/>
        </w:rPr>
        <w:t>simpleInstall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  <w:color w:val="C7000B"/>
        </w:rPr>
        <w:t xml:space="preserve"> source ~/.</w:t>
      </w:r>
      <w:proofErr w:type="spellStart"/>
      <w:r w:rsidRPr="00DF5691">
        <w:rPr>
          <w:rFonts w:eastAsia="方正兰亭黑简体"/>
          <w:b/>
          <w:color w:val="C7000B"/>
        </w:rPr>
        <w:t>bashrc</w:t>
      </w:r>
      <w:proofErr w:type="spellEnd"/>
    </w:p>
    <w:p w14:paraId="42B8F3B5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数据库登录。</w:t>
      </w:r>
    </w:p>
    <w:p w14:paraId="4C6A2BEA" w14:textId="3434A862" w:rsidR="00C0062F" w:rsidRPr="00DF5691" w:rsidRDefault="00F0694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simpleInstall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exit</w:t>
      </w:r>
    </w:p>
    <w:p w14:paraId="20237C96" w14:textId="2166EA29" w:rsidR="00C0062F" w:rsidRPr="00DF5691" w:rsidRDefault="00F06943" w:rsidP="00C0062F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  <w:snapToGrid w:val="0"/>
        </w:rPr>
        <w:t>~</w:t>
      </w:r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su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 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</w:p>
    <w:p w14:paraId="0C6F5266" w14:textId="3D9816C9" w:rsidR="00C0062F" w:rsidRPr="00DF5691" w:rsidRDefault="00F06943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[omm@ecs-c9bf </w:t>
      </w:r>
      <w:proofErr w:type="gramStart"/>
      <w:r w:rsidRPr="00DF5691">
        <w:rPr>
          <w:rFonts w:eastAsia="方正兰亭黑简体"/>
          <w:snapToGrid w:val="0"/>
        </w:rPr>
        <w:t>~</w:t>
      </w:r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0E2E99" w:rsidRPr="00DF5691">
        <w:rPr>
          <w:rFonts w:eastAsia="方正兰亭黑简体"/>
          <w:b/>
          <w:snapToGrid w:val="0"/>
          <w:color w:val="C7000B"/>
        </w:rPr>
        <w:t>gsql</w:t>
      </w:r>
      <w:proofErr w:type="spellEnd"/>
      <w:r w:rsidR="000E2E99" w:rsidRPr="00DF5691">
        <w:rPr>
          <w:rFonts w:eastAsia="方正兰亭黑简体"/>
          <w:b/>
          <w:snapToGrid w:val="0"/>
          <w:color w:val="C7000B"/>
        </w:rPr>
        <w:t xml:space="preserve"> -d </w:t>
      </w:r>
      <w:proofErr w:type="spellStart"/>
      <w:r w:rsidR="000E2E99" w:rsidRPr="00DF5691">
        <w:rPr>
          <w:rFonts w:eastAsia="方正兰亭黑简体"/>
          <w:b/>
          <w:snapToGrid w:val="0"/>
          <w:color w:val="C7000B"/>
        </w:rPr>
        <w:t>postgres</w:t>
      </w:r>
      <w:proofErr w:type="spellEnd"/>
      <w:r w:rsidR="000E2E99" w:rsidRPr="00DF5691">
        <w:rPr>
          <w:rFonts w:eastAsia="方正兰亭黑简体"/>
          <w:b/>
          <w:snapToGrid w:val="0"/>
          <w:color w:val="C7000B"/>
        </w:rPr>
        <w:t xml:space="preserve"> -p 26000</w:t>
      </w:r>
      <w:r w:rsidR="00C0062F" w:rsidRPr="00DF5691">
        <w:rPr>
          <w:rFonts w:eastAsia="方正兰亭黑简体"/>
          <w:b/>
          <w:snapToGrid w:val="0"/>
          <w:color w:val="C7000B"/>
        </w:rPr>
        <w:t xml:space="preserve"> -r</w:t>
      </w:r>
    </w:p>
    <w:p w14:paraId="25B8C69B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查询数据库版本。</w:t>
      </w:r>
    </w:p>
    <w:p w14:paraId="3CA800F3" w14:textId="437B03C9" w:rsidR="00C0062F" w:rsidRPr="00DF5691" w:rsidRDefault="00F06D87" w:rsidP="00C0062F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=</w:t>
      </w:r>
      <w:r w:rsidR="00F3441C" w:rsidRPr="00DF5691">
        <w:rPr>
          <w:rFonts w:eastAsia="方正兰亭黑简体"/>
        </w:rPr>
        <w:t>#</w:t>
      </w:r>
      <w:r w:rsidR="00F3441C" w:rsidRPr="00DF5691">
        <w:rPr>
          <w:rFonts w:eastAsia="方正兰亭黑简体"/>
          <w:b/>
          <w:color w:val="C7000B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 xml:space="preserve">select </w:t>
      </w:r>
      <w:proofErr w:type="gramStart"/>
      <w:r w:rsidR="00C0062F" w:rsidRPr="00DF5691">
        <w:rPr>
          <w:rFonts w:eastAsia="方正兰亭黑简体"/>
          <w:b/>
          <w:color w:val="C7000B"/>
        </w:rPr>
        <w:t>version(</w:t>
      </w:r>
      <w:proofErr w:type="gramEnd"/>
      <w:r w:rsidR="00C0062F" w:rsidRPr="00DF5691">
        <w:rPr>
          <w:rFonts w:eastAsia="方正兰亭黑简体"/>
          <w:b/>
          <w:color w:val="C7000B"/>
        </w:rPr>
        <w:t>);</w:t>
      </w:r>
    </w:p>
    <w:p w14:paraId="6832AB39" w14:textId="3AEA1277" w:rsidR="00B24DC6" w:rsidRPr="00DF5691" w:rsidRDefault="00B24DC6" w:rsidP="00B24DC6">
      <w:pPr>
        <w:pStyle w:val="1e"/>
      </w:pPr>
      <w:r w:rsidRPr="00DF5691">
        <w:t>查询返回如下：</w:t>
      </w:r>
    </w:p>
    <w:p w14:paraId="7ADF88CA" w14:textId="766053F9" w:rsidR="00B24DC6" w:rsidRPr="00DF5691" w:rsidRDefault="00F96495" w:rsidP="00B24DC6">
      <w:pPr>
        <w:pStyle w:val="1e"/>
      </w:pPr>
      <w:r>
        <w:rPr>
          <w:noProof/>
        </w:rPr>
        <w:drawing>
          <wp:inline distT="0" distB="0" distL="0" distR="0" wp14:anchorId="68826693" wp14:editId="6775B03A">
            <wp:extent cx="5349240" cy="608297"/>
            <wp:effectExtent l="19050" t="19050" r="22860" b="209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5839" cy="6170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393F8C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退出数据库。</w:t>
      </w:r>
    </w:p>
    <w:p w14:paraId="7347AC75" w14:textId="2CD9BC23" w:rsidR="00C0062F" w:rsidRPr="00DF5691" w:rsidRDefault="001742FC" w:rsidP="00C0062F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="00F3441C" w:rsidRPr="00DF5691">
        <w:rPr>
          <w:rFonts w:eastAsia="方正兰亭黑简体"/>
        </w:rPr>
        <w:t>=#</w:t>
      </w:r>
      <w:r w:rsidR="00F3441C" w:rsidRPr="00DF5691">
        <w:rPr>
          <w:rFonts w:eastAsia="方正兰亭黑简体"/>
          <w:b/>
          <w:color w:val="C7000B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\q</w:t>
      </w:r>
    </w:p>
    <w:p w14:paraId="33183F2B" w14:textId="7D348140" w:rsidR="00892090" w:rsidRPr="00DF5691" w:rsidRDefault="0089209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color w:val="000000"/>
          <w:sz w:val="21"/>
          <w:szCs w:val="21"/>
          <w:shd w:val="clear" w:color="auto" w:fill="FFFFFF"/>
        </w:rPr>
      </w:pPr>
      <w:r w:rsidRPr="00DF5691">
        <w:rPr>
          <w:rFonts w:ascii="Huawei Sans" w:eastAsia="方正兰亭黑简体" w:hAnsi="Huawei Sans" w:cs="Huawei Sans"/>
        </w:rPr>
        <w:br w:type="page"/>
      </w:r>
    </w:p>
    <w:p w14:paraId="393D9520" w14:textId="77777777" w:rsidR="007C4494" w:rsidRPr="00DF5691" w:rsidRDefault="007C4494" w:rsidP="00F7725D">
      <w:pPr>
        <w:pStyle w:val="1"/>
      </w:pPr>
      <w:bookmarkStart w:id="55" w:name="_Toc47516447"/>
      <w:bookmarkStart w:id="56" w:name="_Toc81317832"/>
      <w:r w:rsidRPr="00DF5691">
        <w:lastRenderedPageBreak/>
        <w:t>数据库使用</w:t>
      </w:r>
      <w:bookmarkEnd w:id="55"/>
      <w:bookmarkEnd w:id="56"/>
    </w:p>
    <w:p w14:paraId="0A8EADAB" w14:textId="77777777" w:rsidR="007C4494" w:rsidRPr="00DF5691" w:rsidRDefault="007C4494" w:rsidP="00B63F93">
      <w:pPr>
        <w:pStyle w:val="1e"/>
      </w:pPr>
      <w:r w:rsidRPr="00DF5691">
        <w:t>本节描述使用数据库的基本操作。通过此节您可以完成创建数据库、创建表及向表中插入数据和查询表中数据等操作。</w:t>
      </w:r>
    </w:p>
    <w:p w14:paraId="1EA91FB6" w14:textId="5A6062BB" w:rsidR="007C4494" w:rsidRPr="00DF5691" w:rsidRDefault="007C4494" w:rsidP="007C4494">
      <w:pPr>
        <w:pStyle w:val="2"/>
        <w:rPr>
          <w:rFonts w:ascii="Huawei Sans" w:hAnsi="Huawei Sans" w:cs="Huawei Sans"/>
        </w:rPr>
      </w:pPr>
      <w:bookmarkStart w:id="57" w:name="_Toc47516448"/>
      <w:bookmarkStart w:id="58" w:name="_Toc81317833"/>
      <w:r w:rsidRPr="00DF5691">
        <w:rPr>
          <w:rFonts w:ascii="Huawei Sans" w:hAnsi="Huawei Sans" w:cs="Huawei Sans"/>
        </w:rPr>
        <w:t>前提条件</w:t>
      </w:r>
      <w:bookmarkEnd w:id="57"/>
      <w:bookmarkEnd w:id="58"/>
    </w:p>
    <w:p w14:paraId="5932517F" w14:textId="4B21FA34" w:rsidR="007C4494" w:rsidRPr="00DF5691" w:rsidRDefault="007C4494" w:rsidP="00FC6E03">
      <w:pPr>
        <w:pStyle w:val="41"/>
        <w:rPr>
          <w:rFonts w:cs="Huawei Sans"/>
        </w:rPr>
      </w:pP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正常运行。</w:t>
      </w:r>
    </w:p>
    <w:p w14:paraId="42C980FF" w14:textId="393F77D7" w:rsidR="00F7272E" w:rsidRPr="00DF5691" w:rsidRDefault="00F7272E" w:rsidP="00FC6E03">
      <w:pPr>
        <w:pStyle w:val="41"/>
        <w:rPr>
          <w:rFonts w:cs="Huawei Sans"/>
        </w:rPr>
      </w:pPr>
      <w:r w:rsidRPr="00DF5691">
        <w:rPr>
          <w:rFonts w:cs="Huawei Sans"/>
        </w:rPr>
        <w:t>由于本实验是对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数据库的基本使用，需要掌握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数据库的基本操作和</w:t>
      </w:r>
      <w:r w:rsidRPr="00DF5691">
        <w:rPr>
          <w:rFonts w:cs="Huawei Sans"/>
        </w:rPr>
        <w:t>SQL</w:t>
      </w:r>
      <w:r w:rsidRPr="00DF5691">
        <w:rPr>
          <w:rFonts w:cs="Huawei Sans"/>
        </w:rPr>
        <w:t>语法，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</w:t>
      </w:r>
      <w:r w:rsidR="007A08C6" w:rsidRPr="00DF5691">
        <w:rPr>
          <w:rFonts w:cs="Huawei Sans"/>
        </w:rPr>
        <w:t>支持</w:t>
      </w:r>
      <w:r w:rsidR="007A08C6" w:rsidRPr="00DF5691">
        <w:rPr>
          <w:rFonts w:cs="Huawei Sans"/>
        </w:rPr>
        <w:t>SQL2003</w:t>
      </w:r>
      <w:r w:rsidR="007A08C6" w:rsidRPr="00DF5691">
        <w:rPr>
          <w:rFonts w:cs="Huawei Sans"/>
        </w:rPr>
        <w:t>标准语法</w:t>
      </w:r>
      <w:r w:rsidR="00FC0E8D" w:rsidRPr="00DF5691">
        <w:rPr>
          <w:rFonts w:cs="Huawei Sans"/>
        </w:rPr>
        <w:t>，</w:t>
      </w:r>
      <w:r w:rsidRPr="00DF5691">
        <w:rPr>
          <w:rFonts w:cs="Huawei Sans"/>
        </w:rPr>
        <w:t>数据库基本操作参见</w:t>
      </w:r>
      <w:hyperlink w:anchor="_附录二：openGauss数据库基本操作" w:history="1">
        <w:r w:rsidRPr="00DF5691">
          <w:rPr>
            <w:rStyle w:val="af"/>
            <w:rFonts w:cs="Huawei Sans"/>
            <w:b/>
          </w:rPr>
          <w:t>附录二</w:t>
        </w:r>
      </w:hyperlink>
      <w:r w:rsidRPr="00DF5691">
        <w:rPr>
          <w:rFonts w:cs="Huawei Sans"/>
        </w:rPr>
        <w:t>。</w:t>
      </w:r>
    </w:p>
    <w:p w14:paraId="09BEAC7E" w14:textId="50CCC46A" w:rsidR="007C4494" w:rsidRPr="00DF5691" w:rsidRDefault="007C4494" w:rsidP="007C4494">
      <w:pPr>
        <w:pStyle w:val="2"/>
        <w:rPr>
          <w:rFonts w:ascii="Huawei Sans" w:hAnsi="Huawei Sans" w:cs="Huawei Sans"/>
        </w:rPr>
      </w:pPr>
      <w:bookmarkStart w:id="59" w:name="_Toc81317834"/>
      <w:r w:rsidRPr="00DF5691">
        <w:rPr>
          <w:rFonts w:ascii="Huawei Sans" w:hAnsi="Huawei Sans" w:cs="Huawei Sans"/>
        </w:rPr>
        <w:t>操作步骤</w:t>
      </w:r>
      <w:bookmarkEnd w:id="59"/>
    </w:p>
    <w:p w14:paraId="5D6DCF69" w14:textId="68CA64EC" w:rsidR="007C4494" w:rsidRPr="00DF5691" w:rsidRDefault="00054A1A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在数据库主节点服务器上，切换</w:t>
      </w:r>
      <w:r w:rsidR="00F160BF" w:rsidRPr="00DF5691">
        <w:rPr>
          <w:rFonts w:ascii="Huawei Sans" w:hAnsi="Huawei Sans"/>
        </w:rPr>
        <w:t>至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="007C4494" w:rsidRPr="00DF5691">
        <w:rPr>
          <w:rFonts w:ascii="Huawei Sans" w:hAnsi="Huawei Sans"/>
        </w:rPr>
        <w:t>操作系统用户</w:t>
      </w:r>
      <w:r w:rsidRPr="00DF5691">
        <w:rPr>
          <w:rFonts w:ascii="Huawei Sans" w:hAnsi="Huawei Sans"/>
        </w:rPr>
        <w:t>环境</w:t>
      </w:r>
      <w:r w:rsidR="007C4494" w:rsidRPr="00DF5691">
        <w:rPr>
          <w:rFonts w:ascii="Huawei Sans" w:hAnsi="Huawei Sans"/>
        </w:rPr>
        <w:t>。</w:t>
      </w:r>
    </w:p>
    <w:p w14:paraId="58BAC78F" w14:textId="30C3F6C8" w:rsidR="007C4494" w:rsidRPr="00DF5691" w:rsidRDefault="003B661F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script]#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107578" w:rsidRPr="00DF5691">
        <w:rPr>
          <w:rFonts w:eastAsia="方正兰亭黑简体"/>
          <w:b/>
          <w:color w:val="C7000B"/>
        </w:rPr>
        <w:t>su</w:t>
      </w:r>
      <w:proofErr w:type="spellEnd"/>
      <w:r w:rsidR="00107578" w:rsidRPr="00DF5691">
        <w:rPr>
          <w:rFonts w:eastAsia="方正兰亭黑简体"/>
          <w:b/>
          <w:color w:val="C7000B"/>
        </w:rPr>
        <w:t xml:space="preserve"> - </w:t>
      </w:r>
      <w:proofErr w:type="spellStart"/>
      <w:r w:rsidR="00107578" w:rsidRPr="00DF5691">
        <w:rPr>
          <w:rFonts w:eastAsia="方正兰亭黑简体"/>
          <w:b/>
          <w:color w:val="C7000B"/>
        </w:rPr>
        <w:t>omm</w:t>
      </w:r>
      <w:proofErr w:type="spellEnd"/>
      <w:r w:rsidR="007C4494" w:rsidRPr="00DF5691">
        <w:rPr>
          <w:rFonts w:eastAsia="方正兰亭黑简体"/>
          <w:lang w:eastAsia="zh-CN"/>
        </w:rPr>
        <w:t xml:space="preserve"> </w:t>
      </w:r>
    </w:p>
    <w:p w14:paraId="63B9A85E" w14:textId="55B84D99" w:rsidR="004F6F00" w:rsidRPr="00DF5691" w:rsidRDefault="004F6F00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查看服务是否启动。</w:t>
      </w:r>
    </w:p>
    <w:p w14:paraId="647CF969" w14:textId="77777777" w:rsidR="004F6F00" w:rsidRPr="00DF5691" w:rsidRDefault="004F6F00" w:rsidP="004F6F00">
      <w:pPr>
        <w:pStyle w:val="afffff2"/>
        <w:rPr>
          <w:rFonts w:eastAsia="方正兰亭黑简体"/>
          <w:b/>
          <w:snapToGrid w:val="0"/>
          <w:color w:val="C7000B"/>
        </w:rPr>
      </w:pPr>
      <w:r w:rsidRPr="00DF5691">
        <w:rPr>
          <w:rFonts w:eastAsia="方正兰亭黑简体"/>
          <w:snapToGrid w:val="0"/>
        </w:rPr>
        <w:t xml:space="preserve">[omm@ecs-9a68 </w:t>
      </w:r>
      <w:proofErr w:type="gramStart"/>
      <w:r w:rsidRPr="00DF5691">
        <w:rPr>
          <w:rFonts w:eastAsia="方正兰亭黑简体"/>
          <w:snapToGrid w:val="0"/>
        </w:rPr>
        <w:t>~]$</w:t>
      </w:r>
      <w:proofErr w:type="gramEnd"/>
      <w:r w:rsidRPr="00DF5691">
        <w:rPr>
          <w:rFonts w:eastAsia="方正兰亭黑简体"/>
          <w:snapToGrid w:val="0"/>
        </w:rPr>
        <w:t xml:space="preserve"> </w:t>
      </w:r>
      <w:proofErr w:type="spellStart"/>
      <w:r w:rsidRPr="00DF5691">
        <w:rPr>
          <w:rFonts w:eastAsia="方正兰亭黑简体"/>
          <w:b/>
          <w:snapToGrid w:val="0"/>
          <w:color w:val="C7000B"/>
        </w:rPr>
        <w:t>gs_ctl</w:t>
      </w:r>
      <w:proofErr w:type="spellEnd"/>
      <w:r w:rsidRPr="00DF5691">
        <w:rPr>
          <w:rFonts w:eastAsia="方正兰亭黑简体"/>
          <w:b/>
          <w:snapToGrid w:val="0"/>
          <w:color w:val="C7000B"/>
        </w:rPr>
        <w:t xml:space="preserve"> status -D $GAUSSHOME/data/</w:t>
      </w:r>
      <w:proofErr w:type="spellStart"/>
      <w:r w:rsidRPr="00DF5691">
        <w:rPr>
          <w:rFonts w:eastAsia="方正兰亭黑简体"/>
          <w:b/>
          <w:snapToGrid w:val="0"/>
          <w:color w:val="C7000B"/>
        </w:rPr>
        <w:t>single_node</w:t>
      </w:r>
      <w:proofErr w:type="spellEnd"/>
      <w:r w:rsidRPr="00DF5691">
        <w:rPr>
          <w:rFonts w:eastAsia="方正兰亭黑简体"/>
          <w:b/>
          <w:snapToGrid w:val="0"/>
          <w:color w:val="C7000B"/>
        </w:rPr>
        <w:t xml:space="preserve"> -Z </w:t>
      </w:r>
      <w:proofErr w:type="spellStart"/>
      <w:r w:rsidRPr="00DF5691">
        <w:rPr>
          <w:rFonts w:eastAsia="方正兰亭黑简体"/>
          <w:b/>
          <w:snapToGrid w:val="0"/>
          <w:color w:val="C7000B"/>
        </w:rPr>
        <w:t>single_node</w:t>
      </w:r>
      <w:proofErr w:type="spellEnd"/>
    </w:p>
    <w:p w14:paraId="70AB4D97" w14:textId="11AAA4D0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[2024-04-03 14:58:17.</w:t>
      </w:r>
      <w:proofErr w:type="gramStart"/>
      <w:r w:rsidRPr="00F96495">
        <w:rPr>
          <w:rFonts w:eastAsia="方正兰亭黑简体"/>
          <w:snapToGrid w:val="0"/>
        </w:rPr>
        <w:t>740][</w:t>
      </w:r>
      <w:proofErr w:type="gramEnd"/>
      <w:r w:rsidRPr="00F96495">
        <w:rPr>
          <w:rFonts w:eastAsia="方正兰亭黑简体"/>
          <w:snapToGrid w:val="0"/>
        </w:rPr>
        <w:t>8117][][</w:t>
      </w:r>
      <w:proofErr w:type="spellStart"/>
      <w:r w:rsidRPr="00F96495">
        <w:rPr>
          <w:rFonts w:eastAsia="方正兰亭黑简体"/>
          <w:snapToGrid w:val="0"/>
        </w:rPr>
        <w:t>gs_ctl</w:t>
      </w:r>
      <w:proofErr w:type="spellEnd"/>
      <w:r w:rsidRPr="00F96495">
        <w:rPr>
          <w:rFonts w:eastAsia="方正兰亭黑简体"/>
          <w:snapToGrid w:val="0"/>
        </w:rPr>
        <w:t xml:space="preserve">]: </w:t>
      </w:r>
      <w:proofErr w:type="spellStart"/>
      <w:r w:rsidRPr="00F96495">
        <w:rPr>
          <w:rFonts w:eastAsia="方正兰亭黑简体"/>
          <w:snapToGrid w:val="0"/>
        </w:rPr>
        <w:t>gs_ctl</w:t>
      </w:r>
      <w:proofErr w:type="spellEnd"/>
      <w:r w:rsidRPr="00F96495">
        <w:rPr>
          <w:rFonts w:eastAsia="方正兰亭黑简体"/>
          <w:snapToGrid w:val="0"/>
        </w:rPr>
        <w:t xml:space="preserve"> </w:t>
      </w:r>
      <w:proofErr w:type="spellStart"/>
      <w:r w:rsidRPr="00F96495">
        <w:rPr>
          <w:rFonts w:eastAsia="方正兰亭黑简体"/>
          <w:snapToGrid w:val="0"/>
        </w:rPr>
        <w:t>status,datadir</w:t>
      </w:r>
      <w:proofErr w:type="spellEnd"/>
      <w:r w:rsidRPr="00F96495">
        <w:rPr>
          <w:rFonts w:eastAsia="方正兰亭黑简体"/>
          <w:snapToGrid w:val="0"/>
        </w:rPr>
        <w:t xml:space="preserve"> is /opt/software/</w:t>
      </w:r>
      <w:proofErr w:type="spellStart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>/data/</w:t>
      </w:r>
      <w:proofErr w:type="spellStart"/>
      <w:r w:rsidRPr="00F96495">
        <w:rPr>
          <w:rFonts w:eastAsia="方正兰亭黑简体"/>
          <w:snapToGrid w:val="0"/>
        </w:rPr>
        <w:t>single_node</w:t>
      </w:r>
      <w:proofErr w:type="spellEnd"/>
    </w:p>
    <w:p w14:paraId="76CC7CE8" w14:textId="77777777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proofErr w:type="spellStart"/>
      <w:r w:rsidRPr="00F96495">
        <w:rPr>
          <w:rFonts w:eastAsia="方正兰亭黑简体"/>
          <w:snapToGrid w:val="0"/>
        </w:rPr>
        <w:t>gs_ctl</w:t>
      </w:r>
      <w:proofErr w:type="spellEnd"/>
      <w:r w:rsidRPr="00F96495">
        <w:rPr>
          <w:rFonts w:eastAsia="方正兰亭黑简体"/>
          <w:snapToGrid w:val="0"/>
        </w:rPr>
        <w:t>: server is running (PID: 6111)</w:t>
      </w:r>
    </w:p>
    <w:p w14:paraId="7F6A6343" w14:textId="1DE0D595" w:rsidR="00F96495" w:rsidRPr="00DF5691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/opt/software/</w:t>
      </w:r>
      <w:proofErr w:type="spellStart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>/bin/</w:t>
      </w:r>
      <w:proofErr w:type="spellStart"/>
      <w:r w:rsidRPr="00F96495">
        <w:rPr>
          <w:rFonts w:eastAsia="方正兰亭黑简体"/>
          <w:snapToGrid w:val="0"/>
        </w:rPr>
        <w:t>gaussdb</w:t>
      </w:r>
      <w:proofErr w:type="spellEnd"/>
      <w:r w:rsidRPr="00F96495">
        <w:rPr>
          <w:rFonts w:eastAsia="方正兰亭黑简体"/>
          <w:snapToGrid w:val="0"/>
        </w:rPr>
        <w:t xml:space="preserve"> "-D" "/opt/software/</w:t>
      </w:r>
      <w:proofErr w:type="spellStart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>/data/</w:t>
      </w:r>
      <w:proofErr w:type="spellStart"/>
      <w:r w:rsidRPr="00F96495">
        <w:rPr>
          <w:rFonts w:eastAsia="方正兰亭黑简体"/>
          <w:snapToGrid w:val="0"/>
        </w:rPr>
        <w:t>single_node</w:t>
      </w:r>
      <w:proofErr w:type="spellEnd"/>
      <w:r w:rsidRPr="00F96495">
        <w:rPr>
          <w:rFonts w:eastAsia="方正兰亭黑简体"/>
          <w:snapToGrid w:val="0"/>
        </w:rPr>
        <w:t>"</w:t>
      </w:r>
    </w:p>
    <w:p w14:paraId="6E8CAF64" w14:textId="132525D8" w:rsidR="004F6F00" w:rsidRPr="00DF5691" w:rsidRDefault="004F6F00" w:rsidP="004F6F00">
      <w:pPr>
        <w:pStyle w:val="afffff2"/>
        <w:rPr>
          <w:rFonts w:eastAsia="方正兰亭黑简体"/>
          <w:snapToGrid w:val="0"/>
        </w:rPr>
      </w:pPr>
    </w:p>
    <w:p w14:paraId="4D3672D5" w14:textId="67E2639E" w:rsidR="007C4494" w:rsidRPr="00DF5691" w:rsidRDefault="007C4494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启动</w:t>
      </w:r>
      <w:r w:rsidR="006A25E4" w:rsidRPr="00DF5691">
        <w:rPr>
          <w:rFonts w:ascii="Huawei Sans" w:hAnsi="Huawei Sans"/>
        </w:rPr>
        <w:t>数据库</w:t>
      </w:r>
      <w:r w:rsidRPr="00DF5691">
        <w:rPr>
          <w:rFonts w:ascii="Huawei Sans" w:hAnsi="Huawei Sans"/>
        </w:rPr>
        <w:t>服务</w:t>
      </w:r>
      <w:r w:rsidR="006A25E4" w:rsidRPr="00DF5691">
        <w:rPr>
          <w:rFonts w:ascii="Huawei Sans" w:hAnsi="Huawei Sans"/>
        </w:rPr>
        <w:t>（可选操作，如未启动，请按此步骤启动）</w:t>
      </w:r>
      <w:r w:rsidR="009F0322" w:rsidRPr="00DF5691">
        <w:rPr>
          <w:rFonts w:ascii="Huawei Sans" w:hAnsi="Huawei Sans"/>
        </w:rPr>
        <w:t>。</w:t>
      </w:r>
    </w:p>
    <w:p w14:paraId="773FCC6B" w14:textId="6E44B6BB" w:rsidR="007C4494" w:rsidRPr="00DF5691" w:rsidRDefault="007C4494" w:rsidP="00B63F93">
      <w:pPr>
        <w:pStyle w:val="1e"/>
      </w:pPr>
      <w:r w:rsidRPr="00DF5691">
        <w:t>启动服务命令：</w:t>
      </w:r>
    </w:p>
    <w:p w14:paraId="409B218A" w14:textId="65A43DB2" w:rsidR="00892090" w:rsidRPr="00DF5691" w:rsidRDefault="007C4494" w:rsidP="00892090">
      <w:pPr>
        <w:pStyle w:val="afffff2"/>
        <w:rPr>
          <w:rFonts w:eastAsia="方正兰亭黑简体"/>
          <w:snapToGrid w:val="0"/>
          <w:color w:val="C7000B"/>
        </w:rPr>
      </w:pPr>
      <w:r w:rsidRPr="00DF5691">
        <w:rPr>
          <w:rFonts w:eastAsia="方正兰亭黑简体"/>
          <w:snapToGrid w:val="0"/>
        </w:rPr>
        <w:t xml:space="preserve">[omm@ecs-c9bf </w:t>
      </w:r>
      <w:proofErr w:type="gramStart"/>
      <w:r w:rsidRPr="00DF5691">
        <w:rPr>
          <w:rFonts w:eastAsia="方正兰亭黑简体"/>
          <w:snapToGrid w:val="0"/>
        </w:rPr>
        <w:t>~]$</w:t>
      </w:r>
      <w:proofErr w:type="gramEnd"/>
      <w:r w:rsidRPr="00DF5691">
        <w:rPr>
          <w:rFonts w:eastAsia="方正兰亭黑简体"/>
          <w:snapToGrid w:val="0"/>
        </w:rPr>
        <w:t xml:space="preserve"> </w:t>
      </w:r>
      <w:proofErr w:type="spellStart"/>
      <w:r w:rsidR="00892090" w:rsidRPr="00DF5691">
        <w:rPr>
          <w:rFonts w:eastAsia="方正兰亭黑简体"/>
          <w:b/>
          <w:color w:val="C7000B"/>
        </w:rPr>
        <w:t>gs_ctl</w:t>
      </w:r>
      <w:proofErr w:type="spellEnd"/>
      <w:r w:rsidR="00892090" w:rsidRPr="00DF5691">
        <w:rPr>
          <w:rFonts w:eastAsia="方正兰亭黑简体"/>
          <w:b/>
          <w:color w:val="C7000B"/>
        </w:rPr>
        <w:t xml:space="preserve"> start -D $GAUSSHOME/data/</w:t>
      </w:r>
      <w:proofErr w:type="spellStart"/>
      <w:r w:rsidR="00892090" w:rsidRPr="00DF5691">
        <w:rPr>
          <w:rFonts w:eastAsia="方正兰亭黑简体"/>
          <w:b/>
          <w:color w:val="C7000B"/>
        </w:rPr>
        <w:t>single_node</w:t>
      </w:r>
      <w:proofErr w:type="spellEnd"/>
      <w:r w:rsidR="00892090" w:rsidRPr="00DF5691">
        <w:rPr>
          <w:rFonts w:eastAsia="方正兰亭黑简体"/>
          <w:b/>
          <w:color w:val="C7000B"/>
        </w:rPr>
        <w:t xml:space="preserve"> -Z </w:t>
      </w:r>
      <w:proofErr w:type="spellStart"/>
      <w:r w:rsidR="00892090" w:rsidRPr="00DF5691">
        <w:rPr>
          <w:rFonts w:eastAsia="方正兰亭黑简体"/>
          <w:b/>
          <w:color w:val="C7000B"/>
        </w:rPr>
        <w:t>single_node</w:t>
      </w:r>
      <w:proofErr w:type="spellEnd"/>
    </w:p>
    <w:p w14:paraId="3E783AE5" w14:textId="654168FB" w:rsidR="007C4494" w:rsidRPr="00DF5691" w:rsidRDefault="00642270" w:rsidP="00B63F93">
      <w:pPr>
        <w:pStyle w:val="afffff2"/>
        <w:rPr>
          <w:rFonts w:eastAsia="方正兰亭黑简体"/>
          <w:snapToGrid w:val="0"/>
          <w:lang w:eastAsia="zh-CN"/>
        </w:rPr>
      </w:pPr>
      <w:r w:rsidRPr="00DF5691">
        <w:rPr>
          <w:rFonts w:eastAsia="方正兰亭黑简体"/>
          <w:snapToGrid w:val="0"/>
          <w:lang w:eastAsia="zh-CN"/>
        </w:rPr>
        <w:t>……………………………….</w:t>
      </w:r>
    </w:p>
    <w:p w14:paraId="4C47279F" w14:textId="76529821" w:rsidR="00642270" w:rsidRPr="00DF5691" w:rsidRDefault="00642270" w:rsidP="00642270">
      <w:pPr>
        <w:pStyle w:val="afffff2"/>
        <w:rPr>
          <w:rFonts w:eastAsia="方正兰亭黑简体"/>
          <w:snapToGrid w:val="0"/>
          <w:lang w:eastAsia="zh-CN"/>
        </w:rPr>
      </w:pPr>
      <w:r w:rsidRPr="00DF5691">
        <w:rPr>
          <w:rFonts w:eastAsia="方正兰亭黑简体"/>
          <w:snapToGrid w:val="0"/>
          <w:lang w:eastAsia="zh-CN"/>
        </w:rPr>
        <w:t>[</w:t>
      </w:r>
      <w:r w:rsidR="00F96495" w:rsidRPr="00F96495">
        <w:rPr>
          <w:rFonts w:eastAsia="方正兰亭黑简体"/>
          <w:snapToGrid w:val="0"/>
          <w:lang w:eastAsia="zh-CN"/>
        </w:rPr>
        <w:t>2024-04-03</w:t>
      </w:r>
      <w:r w:rsidRPr="00DF5691">
        <w:rPr>
          <w:rFonts w:eastAsia="方正兰亭黑简体"/>
          <w:snapToGrid w:val="0"/>
          <w:lang w:eastAsia="zh-CN"/>
        </w:rPr>
        <w:t xml:space="preserve"> 11:05:22.</w:t>
      </w:r>
      <w:proofErr w:type="gramStart"/>
      <w:r w:rsidRPr="00DF5691">
        <w:rPr>
          <w:rFonts w:eastAsia="方正兰亭黑简体"/>
          <w:snapToGrid w:val="0"/>
          <w:lang w:eastAsia="zh-CN"/>
        </w:rPr>
        <w:t>435][</w:t>
      </w:r>
      <w:proofErr w:type="gramEnd"/>
      <w:r w:rsidRPr="00DF5691">
        <w:rPr>
          <w:rFonts w:eastAsia="方正兰亭黑简体"/>
          <w:snapToGrid w:val="0"/>
          <w:lang w:eastAsia="zh-CN"/>
        </w:rPr>
        <w:t>4269][][</w:t>
      </w:r>
      <w:proofErr w:type="spellStart"/>
      <w:r w:rsidRPr="00DF5691">
        <w:rPr>
          <w:rFonts w:eastAsia="方正兰亭黑简体"/>
          <w:snapToGrid w:val="0"/>
          <w:lang w:eastAsia="zh-CN"/>
        </w:rPr>
        <w:t>gs_ctl</w:t>
      </w:r>
      <w:proofErr w:type="spellEnd"/>
      <w:r w:rsidRPr="00DF5691">
        <w:rPr>
          <w:rFonts w:eastAsia="方正兰亭黑简体"/>
          <w:snapToGrid w:val="0"/>
          <w:lang w:eastAsia="zh-CN"/>
        </w:rPr>
        <w:t>]</w:t>
      </w:r>
      <w:proofErr w:type="gramStart"/>
      <w:r w:rsidRPr="00DF5691">
        <w:rPr>
          <w:rFonts w:eastAsia="方正兰亭黑简体"/>
          <w:snapToGrid w:val="0"/>
          <w:lang w:eastAsia="zh-CN"/>
        </w:rPr>
        <w:t>:  done</w:t>
      </w:r>
      <w:proofErr w:type="gramEnd"/>
    </w:p>
    <w:p w14:paraId="19655CEC" w14:textId="3BD37C52" w:rsidR="00642270" w:rsidRPr="00DF5691" w:rsidRDefault="00642270" w:rsidP="00642270">
      <w:pPr>
        <w:pStyle w:val="afffff2"/>
        <w:rPr>
          <w:rFonts w:eastAsia="方正兰亭黑简体"/>
          <w:snapToGrid w:val="0"/>
          <w:lang w:eastAsia="zh-CN"/>
        </w:rPr>
      </w:pPr>
      <w:r w:rsidRPr="00DF5691">
        <w:rPr>
          <w:rFonts w:eastAsia="方正兰亭黑简体"/>
          <w:snapToGrid w:val="0"/>
          <w:lang w:eastAsia="zh-CN"/>
        </w:rPr>
        <w:t>[</w:t>
      </w:r>
      <w:r w:rsidR="00F96495" w:rsidRPr="00F96495">
        <w:rPr>
          <w:rFonts w:eastAsia="方正兰亭黑简体"/>
          <w:snapToGrid w:val="0"/>
          <w:lang w:eastAsia="zh-CN"/>
        </w:rPr>
        <w:t>2024-04-03</w:t>
      </w:r>
      <w:r w:rsidRPr="00DF5691">
        <w:rPr>
          <w:rFonts w:eastAsia="方正兰亭黑简体"/>
          <w:snapToGrid w:val="0"/>
          <w:lang w:eastAsia="zh-CN"/>
        </w:rPr>
        <w:t xml:space="preserve"> 11:05:22.</w:t>
      </w:r>
      <w:proofErr w:type="gramStart"/>
      <w:r w:rsidRPr="00DF5691">
        <w:rPr>
          <w:rFonts w:eastAsia="方正兰亭黑简体"/>
          <w:snapToGrid w:val="0"/>
          <w:lang w:eastAsia="zh-CN"/>
        </w:rPr>
        <w:t>435][</w:t>
      </w:r>
      <w:proofErr w:type="gramEnd"/>
      <w:r w:rsidRPr="00DF5691">
        <w:rPr>
          <w:rFonts w:eastAsia="方正兰亭黑简体"/>
          <w:snapToGrid w:val="0"/>
          <w:lang w:eastAsia="zh-CN"/>
        </w:rPr>
        <w:t>4269][][</w:t>
      </w:r>
      <w:proofErr w:type="spellStart"/>
      <w:r w:rsidRPr="00DF5691">
        <w:rPr>
          <w:rFonts w:eastAsia="方正兰亭黑简体"/>
          <w:snapToGrid w:val="0"/>
          <w:lang w:eastAsia="zh-CN"/>
        </w:rPr>
        <w:t>gs_ctl</w:t>
      </w:r>
      <w:proofErr w:type="spellEnd"/>
      <w:r w:rsidRPr="00DF5691">
        <w:rPr>
          <w:rFonts w:eastAsia="方正兰亭黑简体"/>
          <w:snapToGrid w:val="0"/>
          <w:lang w:eastAsia="zh-CN"/>
        </w:rPr>
        <w:t>]: server started (/opt/software/</w:t>
      </w:r>
      <w:proofErr w:type="spellStart"/>
      <w:r w:rsidRPr="00DF5691">
        <w:rPr>
          <w:rFonts w:eastAsia="方正兰亭黑简体"/>
          <w:snapToGrid w:val="0"/>
          <w:lang w:eastAsia="zh-CN"/>
        </w:rPr>
        <w:t>openGauss</w:t>
      </w:r>
      <w:proofErr w:type="spellEnd"/>
      <w:r w:rsidRPr="00DF5691">
        <w:rPr>
          <w:rFonts w:eastAsia="方正兰亭黑简体"/>
          <w:snapToGrid w:val="0"/>
          <w:lang w:eastAsia="zh-CN"/>
        </w:rPr>
        <w:t>/data/</w:t>
      </w:r>
      <w:proofErr w:type="spellStart"/>
      <w:r w:rsidRPr="00DF5691">
        <w:rPr>
          <w:rFonts w:eastAsia="方正兰亭黑简体"/>
          <w:snapToGrid w:val="0"/>
          <w:lang w:eastAsia="zh-CN"/>
        </w:rPr>
        <w:t>single_node</w:t>
      </w:r>
      <w:proofErr w:type="spellEnd"/>
      <w:r w:rsidRPr="00DF5691">
        <w:rPr>
          <w:rFonts w:eastAsia="方正兰亭黑简体"/>
          <w:snapToGrid w:val="0"/>
          <w:lang w:eastAsia="zh-CN"/>
        </w:rPr>
        <w:t>)</w:t>
      </w:r>
    </w:p>
    <w:p w14:paraId="7158CB71" w14:textId="77777777" w:rsidR="00602CAA" w:rsidRPr="00DF5691" w:rsidRDefault="00602CAA" w:rsidP="00602CAA">
      <w:pPr>
        <w:pStyle w:val="1e"/>
      </w:pPr>
      <w:r w:rsidRPr="00DF5691">
        <w:t>说明：</w:t>
      </w:r>
    </w:p>
    <w:p w14:paraId="5D232123" w14:textId="0EC464B7" w:rsidR="00602CAA" w:rsidRPr="00DF5691" w:rsidRDefault="00602CAA" w:rsidP="00602CAA">
      <w:pPr>
        <w:pStyle w:val="1e"/>
      </w:pPr>
      <w:proofErr w:type="spellStart"/>
      <w:r w:rsidRPr="00DF5691">
        <w:t>gs_ctl</w:t>
      </w:r>
      <w:proofErr w:type="spellEnd"/>
      <w:r w:rsidRPr="00DF5691">
        <w:t xml:space="preserve"> stop -D $GAUSSHOME/data/</w:t>
      </w:r>
      <w:proofErr w:type="spellStart"/>
      <w:r w:rsidRPr="00DF5691">
        <w:t>single_node</w:t>
      </w:r>
      <w:proofErr w:type="spellEnd"/>
      <w:r w:rsidRPr="00DF5691">
        <w:t xml:space="preserve"> -Z </w:t>
      </w:r>
      <w:proofErr w:type="spellStart"/>
      <w:r w:rsidRPr="00DF5691">
        <w:t>single_node</w:t>
      </w:r>
      <w:proofErr w:type="spellEnd"/>
      <w:r w:rsidRPr="00DF5691">
        <w:t xml:space="preserve">    </w:t>
      </w:r>
      <w:r w:rsidRPr="00DF5691">
        <w:t>停止数据库服务</w:t>
      </w:r>
    </w:p>
    <w:p w14:paraId="4424BDA1" w14:textId="095EA3F3" w:rsidR="00602CAA" w:rsidRPr="00DF5691" w:rsidRDefault="00602CAA" w:rsidP="00602CAA">
      <w:pPr>
        <w:pStyle w:val="1e"/>
      </w:pPr>
      <w:proofErr w:type="spellStart"/>
      <w:r w:rsidRPr="00DF5691">
        <w:t>gs_ctl</w:t>
      </w:r>
      <w:proofErr w:type="spellEnd"/>
      <w:r w:rsidRPr="00DF5691">
        <w:t xml:space="preserve"> restart -D $GAUSSHOME/data/</w:t>
      </w:r>
      <w:proofErr w:type="spellStart"/>
      <w:r w:rsidRPr="00DF5691">
        <w:t>single_node</w:t>
      </w:r>
      <w:proofErr w:type="spellEnd"/>
      <w:r w:rsidRPr="00DF5691">
        <w:t xml:space="preserve"> -Z </w:t>
      </w:r>
      <w:proofErr w:type="spellStart"/>
      <w:r w:rsidRPr="00DF5691">
        <w:t>single_node</w:t>
      </w:r>
      <w:proofErr w:type="spellEnd"/>
      <w:r w:rsidRPr="00DF5691">
        <w:t xml:space="preserve">  </w:t>
      </w:r>
      <w:r w:rsidRPr="00DF5691">
        <w:t>重启数据库服务</w:t>
      </w:r>
    </w:p>
    <w:p w14:paraId="25782A73" w14:textId="77777777" w:rsidR="007C4494" w:rsidRPr="00DF5691" w:rsidRDefault="007C4494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连接数据库。</w:t>
      </w:r>
    </w:p>
    <w:p w14:paraId="0E014DA7" w14:textId="2423B68F" w:rsidR="007C4494" w:rsidRPr="00DF5691" w:rsidRDefault="00B975DB" w:rsidP="00B63F93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  <w:snapToGrid w:val="0"/>
        </w:rPr>
        <w:t xml:space="preserve">[omm@ecs-c9bf </w:t>
      </w:r>
      <w:proofErr w:type="gramStart"/>
      <w:r w:rsidRPr="00DF5691">
        <w:rPr>
          <w:rFonts w:eastAsia="方正兰亭黑简体"/>
          <w:snapToGrid w:val="0"/>
        </w:rPr>
        <w:t>~]$</w:t>
      </w:r>
      <w:proofErr w:type="gramEnd"/>
      <w:r w:rsidR="002B15E5" w:rsidRPr="00DF5691">
        <w:rPr>
          <w:rFonts w:eastAsia="方正兰亭黑简体"/>
          <w:snapToGrid w:val="0"/>
        </w:rPr>
        <w:t xml:space="preserve"> </w:t>
      </w:r>
      <w:proofErr w:type="spellStart"/>
      <w:r w:rsidR="007C4494" w:rsidRPr="00DF5691">
        <w:rPr>
          <w:rFonts w:eastAsia="方正兰亭黑简体"/>
          <w:b/>
          <w:color w:val="C7000B"/>
        </w:rPr>
        <w:t>gsql</w:t>
      </w:r>
      <w:proofErr w:type="spellEnd"/>
      <w:r w:rsidR="007C4494" w:rsidRPr="00DF5691">
        <w:rPr>
          <w:rFonts w:eastAsia="方正兰亭黑简体"/>
          <w:b/>
          <w:color w:val="C7000B"/>
        </w:rPr>
        <w:t xml:space="preserve"> -d </w:t>
      </w:r>
      <w:proofErr w:type="spellStart"/>
      <w:r w:rsidR="007C4494" w:rsidRPr="00DF5691">
        <w:rPr>
          <w:rFonts w:eastAsia="方正兰亭黑简体"/>
          <w:b/>
          <w:color w:val="C7000B"/>
        </w:rPr>
        <w:t>postgres</w:t>
      </w:r>
      <w:proofErr w:type="spellEnd"/>
      <w:r w:rsidR="007C4494" w:rsidRPr="00DF5691">
        <w:rPr>
          <w:rFonts w:eastAsia="方正兰亭黑简体"/>
          <w:b/>
          <w:color w:val="C7000B"/>
        </w:rPr>
        <w:t xml:space="preserve"> -p 26000</w:t>
      </w:r>
      <w:r w:rsidR="00AC720F" w:rsidRPr="00DF5691">
        <w:rPr>
          <w:rFonts w:eastAsia="方正兰亭黑简体"/>
          <w:b/>
          <w:color w:val="C7000B"/>
        </w:rPr>
        <w:t xml:space="preserve"> -r</w:t>
      </w:r>
      <w:r w:rsidR="007C4494" w:rsidRPr="00DF5691">
        <w:rPr>
          <w:rFonts w:eastAsia="方正兰亭黑简体"/>
          <w:b/>
          <w:color w:val="C7000B"/>
        </w:rPr>
        <w:t xml:space="preserve"> </w:t>
      </w:r>
    </w:p>
    <w:p w14:paraId="630CCB45" w14:textId="77777777" w:rsidR="007C4494" w:rsidRPr="00DF5691" w:rsidRDefault="007C4494" w:rsidP="00B63F93">
      <w:pPr>
        <w:pStyle w:val="1e"/>
      </w:pPr>
      <w:r w:rsidRPr="00DF5691">
        <w:t>当结果显示为如下信息，则表示连接成功。</w:t>
      </w:r>
    </w:p>
    <w:p w14:paraId="3CE32123" w14:textId="133CD676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proofErr w:type="spellStart"/>
      <w:proofErr w:type="gramStart"/>
      <w:r w:rsidRPr="00F96495">
        <w:rPr>
          <w:rFonts w:eastAsia="方正兰亭黑简体"/>
          <w:snapToGrid w:val="0"/>
        </w:rPr>
        <w:t>gsql</w:t>
      </w:r>
      <w:proofErr w:type="spellEnd"/>
      <w:r w:rsidRPr="00F96495">
        <w:rPr>
          <w:rFonts w:eastAsia="方正兰亭黑简体"/>
          <w:snapToGrid w:val="0"/>
        </w:rPr>
        <w:t xml:space="preserve"> ((</w:t>
      </w:r>
      <w:proofErr w:type="spellStart"/>
      <w:proofErr w:type="gramEnd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 xml:space="preserve"> 5.0.1 build 33b035fd) compiled at 2023-12-15 20:28:19 commit 0 last </w:t>
      </w:r>
      <w:proofErr w:type="spellStart"/>
      <w:proofErr w:type="gramStart"/>
      <w:r w:rsidRPr="00F96495">
        <w:rPr>
          <w:rFonts w:eastAsia="方正兰亭黑简体"/>
          <w:snapToGrid w:val="0"/>
        </w:rPr>
        <w:t>mr</w:t>
      </w:r>
      <w:proofErr w:type="spellEnd"/>
      <w:r w:rsidRPr="00F96495">
        <w:rPr>
          <w:rFonts w:eastAsia="方正兰亭黑简体"/>
          <w:snapToGrid w:val="0"/>
        </w:rPr>
        <w:t xml:space="preserve">  )</w:t>
      </w:r>
      <w:proofErr w:type="gramEnd"/>
    </w:p>
    <w:p w14:paraId="707B213D" w14:textId="77777777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Non-SSL connection (SSL connection is recommended when requiring high-security)</w:t>
      </w:r>
    </w:p>
    <w:p w14:paraId="7CDEFA78" w14:textId="3EB72615" w:rsidR="007C4494" w:rsidRPr="00DF5691" w:rsidRDefault="00F96495" w:rsidP="00F96495">
      <w:pPr>
        <w:pStyle w:val="afffff2"/>
        <w:rPr>
          <w:rFonts w:eastAsia="方正兰亭黑简体"/>
          <w:snapToGrid w:val="0"/>
          <w:lang w:eastAsia="zh-CN"/>
        </w:rPr>
      </w:pPr>
      <w:r w:rsidRPr="00F96495">
        <w:rPr>
          <w:rFonts w:eastAsia="方正兰亭黑简体"/>
          <w:snapToGrid w:val="0"/>
        </w:rPr>
        <w:t>Type "help" for help.</w:t>
      </w:r>
      <w:r w:rsidR="007C4494" w:rsidRPr="00DF5691">
        <w:rPr>
          <w:rFonts w:eastAsia="方正兰亭黑简体"/>
          <w:snapToGrid w:val="0"/>
        </w:rPr>
        <w:br/>
        <w:t xml:space="preserve"> </w:t>
      </w:r>
      <w:r w:rsidR="007C4494" w:rsidRPr="00DF5691">
        <w:rPr>
          <w:rFonts w:eastAsia="方正兰亭黑简体"/>
          <w:snapToGrid w:val="0"/>
        </w:rPr>
        <w:br/>
      </w:r>
      <w:proofErr w:type="spellStart"/>
      <w:r w:rsidR="00F06D87" w:rsidRPr="00DF5691">
        <w:rPr>
          <w:rFonts w:eastAsia="方正兰亭黑简体"/>
          <w:snapToGrid w:val="0"/>
          <w:lang w:eastAsia="zh-CN"/>
        </w:rPr>
        <w:t>opengauss</w:t>
      </w:r>
      <w:proofErr w:type="spellEnd"/>
      <w:r w:rsidR="00F06D87" w:rsidRPr="00DF5691">
        <w:rPr>
          <w:rFonts w:eastAsia="方正兰亭黑简体"/>
          <w:snapToGrid w:val="0"/>
          <w:lang w:eastAsia="zh-CN"/>
        </w:rPr>
        <w:t>=</w:t>
      </w:r>
      <w:r w:rsidR="007C4494" w:rsidRPr="00DF5691">
        <w:rPr>
          <w:rFonts w:eastAsia="方正兰亭黑简体"/>
          <w:snapToGrid w:val="0"/>
          <w:lang w:eastAsia="zh-CN"/>
        </w:rPr>
        <w:t xml:space="preserve"># </w:t>
      </w:r>
    </w:p>
    <w:p w14:paraId="113BB6B9" w14:textId="028F30F1" w:rsidR="007C4494" w:rsidRPr="00DF5691" w:rsidRDefault="007C4494" w:rsidP="00B63F93">
      <w:pPr>
        <w:pStyle w:val="1e"/>
      </w:pPr>
      <w:r w:rsidRPr="00DF5691">
        <w:t>其中，</w:t>
      </w:r>
      <w:proofErr w:type="spellStart"/>
      <w:r w:rsidRPr="00DF5691">
        <w:t>postgres</w:t>
      </w:r>
      <w:proofErr w:type="spellEnd"/>
      <w:r w:rsidRPr="00DF5691">
        <w:t>为</w:t>
      </w:r>
      <w:proofErr w:type="spellStart"/>
      <w:r w:rsidRPr="00DF5691">
        <w:t>openGauss</w:t>
      </w:r>
      <w:proofErr w:type="spellEnd"/>
      <w:r w:rsidRPr="00DF5691">
        <w:t>安装完成后默认生成的数据库。初始可以连接到此数据库进行新数据库的创建。</w:t>
      </w:r>
      <w:r w:rsidRPr="00DF5691">
        <w:t>26000</w:t>
      </w:r>
      <w:r w:rsidRPr="00DF5691">
        <w:t>为数据库主节点的端口号，需根据</w:t>
      </w:r>
      <w:proofErr w:type="spellStart"/>
      <w:r w:rsidRPr="00DF5691">
        <w:t>openGauss</w:t>
      </w:r>
      <w:proofErr w:type="spellEnd"/>
      <w:r w:rsidRPr="00DF5691">
        <w:t>的实际情况做替换，请确认连接信息获取。</w:t>
      </w:r>
    </w:p>
    <w:p w14:paraId="3ADD84B0" w14:textId="77777777" w:rsidR="007C4494" w:rsidRPr="00DF5691" w:rsidRDefault="007C4494" w:rsidP="007C4494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  <w:b/>
        </w:rPr>
        <w:t>引申信息：</w:t>
      </w:r>
    </w:p>
    <w:p w14:paraId="5F383797" w14:textId="77777777" w:rsidR="007C4494" w:rsidRPr="00DF5691" w:rsidRDefault="007C4494" w:rsidP="00FC6E03">
      <w:pPr>
        <w:pStyle w:val="41"/>
        <w:rPr>
          <w:rFonts w:cs="Huawei Sans"/>
        </w:rPr>
      </w:pPr>
      <w:r w:rsidRPr="00DF5691">
        <w:rPr>
          <w:rFonts w:cs="Huawei Sans"/>
        </w:rPr>
        <w:t>使用数据库前，需先使用客户端程序或工具连接到数据库，然后就可以通过客户端程序或工具执行</w:t>
      </w:r>
      <w:r w:rsidRPr="00DF5691">
        <w:rPr>
          <w:rFonts w:cs="Huawei Sans"/>
        </w:rPr>
        <w:t>SQL</w:t>
      </w:r>
      <w:r w:rsidRPr="00DF5691">
        <w:rPr>
          <w:rFonts w:cs="Huawei Sans"/>
        </w:rPr>
        <w:t>来使用数据库了。</w:t>
      </w:r>
    </w:p>
    <w:p w14:paraId="0AB98C07" w14:textId="0173ACE5" w:rsidR="007C4494" w:rsidRPr="00DF5691" w:rsidRDefault="007C4494" w:rsidP="00FC6E03">
      <w:pPr>
        <w:pStyle w:val="41"/>
        <w:rPr>
          <w:rFonts w:cs="Huawei Sans"/>
        </w:rPr>
      </w:pPr>
      <w:proofErr w:type="spellStart"/>
      <w:r w:rsidRPr="00DF5691">
        <w:rPr>
          <w:rFonts w:cs="Huawei Sans"/>
        </w:rPr>
        <w:t>gsql</w:t>
      </w:r>
      <w:proofErr w:type="spellEnd"/>
      <w:r w:rsidRPr="00DF5691">
        <w:rPr>
          <w:rFonts w:cs="Huawei Sans"/>
        </w:rPr>
        <w:t>是</w:t>
      </w:r>
      <w:proofErr w:type="spellStart"/>
      <w:r w:rsidR="00A91BF8" w:rsidRPr="00DF5691">
        <w:rPr>
          <w:rFonts w:cs="Huawei Sans"/>
        </w:rPr>
        <w:t>openGauss</w:t>
      </w:r>
      <w:proofErr w:type="spellEnd"/>
      <w:r w:rsidR="00A91BF8" w:rsidRPr="00DF5691">
        <w:rPr>
          <w:rFonts w:cs="Huawei Sans"/>
        </w:rPr>
        <w:t>数据库</w:t>
      </w:r>
      <w:r w:rsidRPr="00DF5691">
        <w:rPr>
          <w:rFonts w:cs="Huawei Sans"/>
        </w:rPr>
        <w:t>提供的命令行方式的数据库连接工具。</w:t>
      </w:r>
    </w:p>
    <w:p w14:paraId="4495DFCA" w14:textId="33CEB078" w:rsidR="00AC720F" w:rsidRPr="00DF5691" w:rsidRDefault="00E921E4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（</w:t>
      </w:r>
      <w:r w:rsidRPr="00DF5691">
        <w:rPr>
          <w:rFonts w:ascii="Huawei Sans" w:hAnsi="Huawei Sans"/>
          <w:b/>
          <w:color w:val="C7000B"/>
        </w:rPr>
        <w:t>可选</w:t>
      </w:r>
      <w:r w:rsidRPr="00DF5691">
        <w:rPr>
          <w:rFonts w:ascii="Huawei Sans" w:hAnsi="Huawei Sans"/>
        </w:rPr>
        <w:t>）修改数据库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用户密码，新密码假设修改为</w:t>
      </w:r>
      <w:r w:rsidRPr="00DF5691">
        <w:rPr>
          <w:rFonts w:ascii="Huawei Sans" w:hAnsi="Huawei Sans"/>
        </w:rPr>
        <w:t>Bigdata@123</w:t>
      </w:r>
      <w:r w:rsidRPr="00DF5691">
        <w:rPr>
          <w:rFonts w:ascii="Huawei Sans" w:hAnsi="Huawei Sans"/>
        </w:rPr>
        <w:t>（建议用户自定义密码）</w:t>
      </w:r>
      <w:r w:rsidR="00AC720F" w:rsidRPr="00DF5691">
        <w:rPr>
          <w:rFonts w:ascii="Huawei Sans" w:hAnsi="Huawei Sans"/>
        </w:rPr>
        <w:t>。</w:t>
      </w:r>
    </w:p>
    <w:p w14:paraId="65FF61ED" w14:textId="73C15504" w:rsidR="00AC720F" w:rsidRPr="00DF5691" w:rsidRDefault="00F06D87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=</w:t>
      </w:r>
      <w:r w:rsidR="00AC720F" w:rsidRPr="00DF5691">
        <w:rPr>
          <w:rFonts w:eastAsia="方正兰亭黑简体"/>
        </w:rPr>
        <w:t>#</w:t>
      </w:r>
      <w:r w:rsidR="00AC720F" w:rsidRPr="00DF5691">
        <w:rPr>
          <w:rFonts w:eastAsia="方正兰亭黑简体"/>
          <w:b/>
          <w:color w:val="C7000B"/>
        </w:rPr>
        <w:t xml:space="preserve"> alter role </w:t>
      </w:r>
      <w:proofErr w:type="spellStart"/>
      <w:r w:rsidR="00AC720F" w:rsidRPr="00DF5691">
        <w:rPr>
          <w:rFonts w:eastAsia="方正兰亭黑简体"/>
          <w:b/>
          <w:color w:val="C7000B"/>
        </w:rPr>
        <w:t>omm</w:t>
      </w:r>
      <w:proofErr w:type="spellEnd"/>
      <w:r w:rsidR="00AC720F" w:rsidRPr="00DF5691">
        <w:rPr>
          <w:rFonts w:eastAsia="方正兰亭黑简体"/>
          <w:b/>
          <w:color w:val="C7000B"/>
        </w:rPr>
        <w:t xml:space="preserve"> identified by 'Bigdata@123' replace '</w:t>
      </w:r>
      <w:r w:rsidR="008F704A" w:rsidRPr="00DF5691">
        <w:rPr>
          <w:rFonts w:eastAsia="方正兰亭黑简体"/>
          <w:b/>
          <w:color w:val="C7000B"/>
        </w:rPr>
        <w:t>GaussDB</w:t>
      </w:r>
      <w:r w:rsidR="00AC720F" w:rsidRPr="00DF5691">
        <w:rPr>
          <w:rFonts w:eastAsia="方正兰亭黑简体"/>
          <w:b/>
          <w:color w:val="C7000B"/>
        </w:rPr>
        <w:t>@123';</w:t>
      </w:r>
    </w:p>
    <w:p w14:paraId="7A3D4F75" w14:textId="4E2DEA22" w:rsidR="00775001" w:rsidRPr="00DF5691" w:rsidRDefault="00775001" w:rsidP="00B63F93">
      <w:pPr>
        <w:pStyle w:val="1e"/>
      </w:pPr>
      <w:r w:rsidRPr="00DF5691">
        <w:t>注意：</w:t>
      </w:r>
      <w:r w:rsidRPr="00DF5691">
        <w:rPr>
          <w:b/>
          <w:color w:val="C7000B"/>
        </w:rPr>
        <w:t xml:space="preserve">alter role </w:t>
      </w:r>
      <w:proofErr w:type="spellStart"/>
      <w:r w:rsidRPr="00DF5691">
        <w:rPr>
          <w:b/>
          <w:color w:val="C7000B"/>
        </w:rPr>
        <w:t>omm</w:t>
      </w:r>
      <w:proofErr w:type="spellEnd"/>
      <w:r w:rsidRPr="00DF5691">
        <w:rPr>
          <w:b/>
          <w:color w:val="C7000B"/>
        </w:rPr>
        <w:t xml:space="preserve"> identified by '</w:t>
      </w:r>
      <w:r w:rsidRPr="00DF5691">
        <w:rPr>
          <w:b/>
          <w:color w:val="C7000B"/>
        </w:rPr>
        <w:t>新密码</w:t>
      </w:r>
      <w:r w:rsidRPr="00DF5691">
        <w:rPr>
          <w:b/>
          <w:color w:val="C7000B"/>
        </w:rPr>
        <w:t>' replace '</w:t>
      </w:r>
      <w:r w:rsidRPr="00DF5691">
        <w:rPr>
          <w:b/>
          <w:color w:val="C7000B"/>
        </w:rPr>
        <w:t>原密码</w:t>
      </w:r>
      <w:r w:rsidRPr="00DF5691">
        <w:rPr>
          <w:b/>
          <w:color w:val="C7000B"/>
        </w:rPr>
        <w:t>';</w:t>
      </w:r>
    </w:p>
    <w:p w14:paraId="0527BAFF" w14:textId="003C17E1" w:rsidR="007B1436" w:rsidRPr="00DF5691" w:rsidRDefault="007B1436" w:rsidP="00B63F93">
      <w:pPr>
        <w:pStyle w:val="1e"/>
      </w:pPr>
      <w:r w:rsidRPr="00DF5691">
        <w:t>成功显示如下：</w:t>
      </w:r>
    </w:p>
    <w:p w14:paraId="51F0E036" w14:textId="115CB038" w:rsidR="00AC720F" w:rsidRPr="00DF5691" w:rsidRDefault="00AC72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ALTER ROLE</w:t>
      </w:r>
    </w:p>
    <w:p w14:paraId="15159C76" w14:textId="77777777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创建数据库用户。</w:t>
      </w:r>
    </w:p>
    <w:p w14:paraId="792012B0" w14:textId="77777777" w:rsidR="00107578" w:rsidRPr="00DF5691" w:rsidRDefault="00107578" w:rsidP="00B63F93">
      <w:pPr>
        <w:pStyle w:val="1e"/>
      </w:pPr>
      <w:r w:rsidRPr="00DF5691">
        <w:t>默认只有</w:t>
      </w:r>
      <w:proofErr w:type="spellStart"/>
      <w:r w:rsidRPr="00DF5691">
        <w:t>openGauss</w:t>
      </w:r>
      <w:proofErr w:type="spellEnd"/>
      <w:r w:rsidRPr="00DF5691">
        <w:t>安装时创建的管理员用户可以访问初始数据库，您还可以创建其他数据库用户</w:t>
      </w:r>
      <w:proofErr w:type="gramStart"/>
      <w:r w:rsidRPr="00DF5691">
        <w:t>帐号</w:t>
      </w:r>
      <w:proofErr w:type="gramEnd"/>
      <w:r w:rsidRPr="00DF5691">
        <w:t>。</w:t>
      </w:r>
    </w:p>
    <w:p w14:paraId="5E79D023" w14:textId="794B9F89" w:rsidR="00107578" w:rsidRPr="00DF5691" w:rsidRDefault="00F06D87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=</w:t>
      </w:r>
      <w:r w:rsidR="00107578" w:rsidRPr="00DF5691">
        <w:rPr>
          <w:rFonts w:eastAsia="方正兰亭黑简体"/>
        </w:rPr>
        <w:t xml:space="preserve"># </w:t>
      </w:r>
      <w:r w:rsidR="00107578" w:rsidRPr="00DF5691">
        <w:rPr>
          <w:rFonts w:eastAsia="方正兰亭黑简体"/>
          <w:b/>
          <w:color w:val="C7000B"/>
        </w:rPr>
        <w:t xml:space="preserve">CREATE USER joe WITH PASSWORD "Bigdata@123"; </w:t>
      </w:r>
    </w:p>
    <w:p w14:paraId="0232C5A1" w14:textId="77777777" w:rsidR="00107578" w:rsidRPr="00DF5691" w:rsidRDefault="00107578" w:rsidP="00B63F93">
      <w:pPr>
        <w:pStyle w:val="1e"/>
      </w:pPr>
      <w:r w:rsidRPr="00DF5691">
        <w:t>当结果显示为如下信息，则表示创建成功。</w:t>
      </w:r>
    </w:p>
    <w:p w14:paraId="70D46F14" w14:textId="0D3AB961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CREATE ROLE  </w:t>
      </w:r>
    </w:p>
    <w:p w14:paraId="20B637F3" w14:textId="77777777" w:rsidR="00107578" w:rsidRPr="00DF5691" w:rsidRDefault="00107578" w:rsidP="00B63F93">
      <w:pPr>
        <w:pStyle w:val="1e"/>
      </w:pPr>
      <w:r w:rsidRPr="00DF5691">
        <w:t>如上创建了一个用户名为</w:t>
      </w:r>
      <w:r w:rsidRPr="00DF5691">
        <w:t>joe</w:t>
      </w:r>
      <w:r w:rsidRPr="00DF5691">
        <w:t>，密码为</w:t>
      </w:r>
      <w:r w:rsidRPr="00DF5691">
        <w:t>Bigdata@123</w:t>
      </w:r>
      <w:r w:rsidRPr="00DF5691">
        <w:t>的用户。</w:t>
      </w:r>
    </w:p>
    <w:p w14:paraId="098D1C0E" w14:textId="77777777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创建数据库。</w:t>
      </w:r>
    </w:p>
    <w:p w14:paraId="0579F019" w14:textId="22ED9B9E" w:rsidR="00107578" w:rsidRPr="00DF5691" w:rsidRDefault="00F06D87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=</w:t>
      </w:r>
      <w:r w:rsidR="00717405" w:rsidRPr="00DF5691">
        <w:rPr>
          <w:rFonts w:eastAsia="方正兰亭黑简体"/>
        </w:rPr>
        <w:t xml:space="preserve"># </w:t>
      </w:r>
      <w:r w:rsidR="00107578" w:rsidRPr="00DF5691">
        <w:rPr>
          <w:rFonts w:eastAsia="方正兰亭黑简体"/>
          <w:b/>
          <w:color w:val="C7000B"/>
        </w:rPr>
        <w:t xml:space="preserve">CREATE DATABASE </w:t>
      </w:r>
      <w:proofErr w:type="spellStart"/>
      <w:r w:rsidR="00107578" w:rsidRPr="00DF5691">
        <w:rPr>
          <w:rFonts w:eastAsia="方正兰亭黑简体"/>
          <w:b/>
          <w:color w:val="C7000B"/>
        </w:rPr>
        <w:t>db_tpcc</w:t>
      </w:r>
      <w:proofErr w:type="spellEnd"/>
      <w:r w:rsidR="00107578" w:rsidRPr="00DF5691">
        <w:rPr>
          <w:rFonts w:eastAsia="方正兰亭黑简体"/>
          <w:b/>
          <w:color w:val="C7000B"/>
        </w:rPr>
        <w:t xml:space="preserve"> OWNER joe; </w:t>
      </w:r>
    </w:p>
    <w:p w14:paraId="31FCAC99" w14:textId="77777777" w:rsidR="00107578" w:rsidRPr="00DF5691" w:rsidRDefault="00107578" w:rsidP="00107578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当结果显示为如下信息，则表示创建成功。</w:t>
      </w:r>
    </w:p>
    <w:p w14:paraId="4576484B" w14:textId="78CA8AC6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CREATE DATABASE </w:t>
      </w:r>
    </w:p>
    <w:p w14:paraId="65C02F80" w14:textId="1053AB01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使用新用户连接到此数据库执行接下来的创建表等操作。当然，也可以选择继续在默认的</w:t>
      </w:r>
      <w:proofErr w:type="spellStart"/>
      <w:r w:rsidRPr="00DF5691">
        <w:rPr>
          <w:rFonts w:ascii="Huawei Sans" w:hAnsi="Huawei Sans"/>
        </w:rPr>
        <w:t>postgres</w:t>
      </w:r>
      <w:proofErr w:type="spellEnd"/>
      <w:r w:rsidRPr="00DF5691">
        <w:rPr>
          <w:rFonts w:ascii="Huawei Sans" w:hAnsi="Huawei Sans"/>
        </w:rPr>
        <w:t>数据库下做后续的体验。</w:t>
      </w:r>
    </w:p>
    <w:p w14:paraId="27FDC891" w14:textId="731FEC02" w:rsidR="00FC0E8D" w:rsidRPr="00DF5691" w:rsidRDefault="00FC0E8D" w:rsidP="00B63F93">
      <w:pPr>
        <w:pStyle w:val="1e"/>
      </w:pPr>
      <w:r w:rsidRPr="00DF5691">
        <w:t>退出</w:t>
      </w:r>
      <w:proofErr w:type="spellStart"/>
      <w:r w:rsidRPr="00DF5691">
        <w:t>postgres</w:t>
      </w:r>
      <w:proofErr w:type="spellEnd"/>
      <w:r w:rsidRPr="00DF5691">
        <w:t>数据库</w:t>
      </w:r>
      <w:r w:rsidR="0033546D" w:rsidRPr="00DF5691">
        <w:t>。</w:t>
      </w:r>
    </w:p>
    <w:p w14:paraId="18EB1B91" w14:textId="5B860BD4" w:rsidR="00107578" w:rsidRPr="00DF5691" w:rsidRDefault="00F06D87" w:rsidP="00B63F93">
      <w:pPr>
        <w:pStyle w:val="afffff2"/>
        <w:rPr>
          <w:rFonts w:eastAsia="方正兰亭黑简体"/>
          <w:snapToGrid w:val="0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235537" w:rsidRPr="00DF5691">
        <w:rPr>
          <w:rFonts w:eastAsia="方正兰亭黑简体"/>
          <w:snapToGrid w:val="0"/>
        </w:rPr>
        <w:t xml:space="preserve"># </w:t>
      </w:r>
      <w:r w:rsidR="00107578" w:rsidRPr="00DF5691">
        <w:rPr>
          <w:rFonts w:eastAsia="方正兰亭黑简体"/>
          <w:b/>
          <w:color w:val="C7000B"/>
        </w:rPr>
        <w:t xml:space="preserve">\q </w:t>
      </w:r>
    </w:p>
    <w:p w14:paraId="33098393" w14:textId="329A0A3C" w:rsidR="00FC0E8D" w:rsidRPr="00DF5691" w:rsidRDefault="00FC0E8D" w:rsidP="00B63F93">
      <w:pPr>
        <w:pStyle w:val="1e"/>
        <w:rPr>
          <w:snapToGrid w:val="0"/>
        </w:rPr>
      </w:pPr>
      <w:r w:rsidRPr="00DF5691">
        <w:t>使用新用户连接到此数据库</w:t>
      </w:r>
      <w:r w:rsidR="004A32C0" w:rsidRPr="00DF5691">
        <w:t>。</w:t>
      </w:r>
    </w:p>
    <w:p w14:paraId="30AEEF2E" w14:textId="76FEB4A1" w:rsidR="003A4C98" w:rsidRPr="00DF5691" w:rsidRDefault="008C327F" w:rsidP="00B63F93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  <w:snapToGrid w:val="0"/>
        </w:rPr>
        <w:t xml:space="preserve">[omm@ecs-c9bf </w:t>
      </w:r>
      <w:proofErr w:type="gramStart"/>
      <w:r w:rsidRPr="00DF5691">
        <w:rPr>
          <w:rFonts w:eastAsia="方正兰亭黑简体"/>
          <w:snapToGrid w:val="0"/>
        </w:rPr>
        <w:t>~]$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107578" w:rsidRPr="00DF5691">
        <w:rPr>
          <w:rFonts w:eastAsia="方正兰亭黑简体"/>
          <w:b/>
          <w:color w:val="C7000B"/>
        </w:rPr>
        <w:t>gsql</w:t>
      </w:r>
      <w:proofErr w:type="spellEnd"/>
      <w:r w:rsidR="00107578" w:rsidRPr="00DF5691">
        <w:rPr>
          <w:rFonts w:eastAsia="方正兰亭黑简体"/>
          <w:b/>
          <w:color w:val="C7000B"/>
        </w:rPr>
        <w:t xml:space="preserve"> -d </w:t>
      </w:r>
      <w:proofErr w:type="spellStart"/>
      <w:r w:rsidR="00107578" w:rsidRPr="00DF5691">
        <w:rPr>
          <w:rFonts w:eastAsia="方正兰亭黑简体"/>
          <w:b/>
          <w:color w:val="C7000B"/>
        </w:rPr>
        <w:t>db_tpcc</w:t>
      </w:r>
      <w:proofErr w:type="spellEnd"/>
      <w:r w:rsidR="00107578" w:rsidRPr="00DF5691">
        <w:rPr>
          <w:rFonts w:eastAsia="方正兰亭黑简体"/>
          <w:b/>
          <w:color w:val="C7000B"/>
        </w:rPr>
        <w:t xml:space="preserve"> -p 26000 -U joe -W Bigdata@123 </w:t>
      </w:r>
      <w:r w:rsidR="003A4C98" w:rsidRPr="00DF5691">
        <w:rPr>
          <w:rFonts w:eastAsia="方正兰亭黑简体"/>
          <w:b/>
          <w:color w:val="C7000B"/>
        </w:rPr>
        <w:t xml:space="preserve"> -r</w:t>
      </w:r>
    </w:p>
    <w:p w14:paraId="71DA7119" w14:textId="6BD056AD" w:rsidR="004A32C0" w:rsidRPr="00DF5691" w:rsidRDefault="004A32C0" w:rsidP="00B63F93">
      <w:pPr>
        <w:pStyle w:val="1e"/>
        <w:rPr>
          <w:snapToGrid w:val="0"/>
        </w:rPr>
      </w:pPr>
      <w:r w:rsidRPr="00DF5691">
        <w:t>当结果显示为如下信息，则表示连接成功。</w:t>
      </w:r>
    </w:p>
    <w:p w14:paraId="32F90BC5" w14:textId="19114615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proofErr w:type="spellStart"/>
      <w:proofErr w:type="gramStart"/>
      <w:r w:rsidRPr="00F96495">
        <w:rPr>
          <w:rFonts w:eastAsia="方正兰亭黑简体"/>
          <w:snapToGrid w:val="0"/>
        </w:rPr>
        <w:t>gsql</w:t>
      </w:r>
      <w:proofErr w:type="spellEnd"/>
      <w:r w:rsidRPr="00F96495">
        <w:rPr>
          <w:rFonts w:eastAsia="方正兰亭黑简体"/>
          <w:snapToGrid w:val="0"/>
        </w:rPr>
        <w:t xml:space="preserve"> ((</w:t>
      </w:r>
      <w:proofErr w:type="spellStart"/>
      <w:proofErr w:type="gramEnd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 xml:space="preserve"> 5.0.1 build 33b035fd) compiled at 2023-12-15 20:28:19 commit 0 last </w:t>
      </w:r>
      <w:proofErr w:type="spellStart"/>
      <w:proofErr w:type="gramStart"/>
      <w:r w:rsidRPr="00F96495">
        <w:rPr>
          <w:rFonts w:eastAsia="方正兰亭黑简体"/>
          <w:snapToGrid w:val="0"/>
        </w:rPr>
        <w:t>mr</w:t>
      </w:r>
      <w:proofErr w:type="spellEnd"/>
      <w:r w:rsidRPr="00F96495">
        <w:rPr>
          <w:rFonts w:eastAsia="方正兰亭黑简体"/>
          <w:snapToGrid w:val="0"/>
        </w:rPr>
        <w:t xml:space="preserve">  )</w:t>
      </w:r>
      <w:proofErr w:type="gramEnd"/>
    </w:p>
    <w:p w14:paraId="174541EF" w14:textId="77777777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Non-SSL connection (SSL connection is recommended when requiring high-security)</w:t>
      </w:r>
    </w:p>
    <w:p w14:paraId="0E8D49E5" w14:textId="56FF3E99" w:rsidR="00107578" w:rsidRPr="00DF5691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Type "help" for help.</w:t>
      </w:r>
      <w:r w:rsidR="00107578" w:rsidRPr="00DF5691">
        <w:rPr>
          <w:rFonts w:eastAsia="方正兰亭黑简体"/>
          <w:snapToGrid w:val="0"/>
        </w:rPr>
        <w:t xml:space="preserve"> </w:t>
      </w:r>
      <w:r w:rsidR="00107578" w:rsidRPr="00DF5691">
        <w:rPr>
          <w:rFonts w:eastAsia="方正兰亭黑简体"/>
          <w:snapToGrid w:val="0"/>
        </w:rPr>
        <w:br/>
        <w:t xml:space="preserve">  </w:t>
      </w:r>
      <w:r w:rsidR="00107578" w:rsidRPr="00DF5691">
        <w:rPr>
          <w:rFonts w:eastAsia="方正兰亭黑简体"/>
          <w:snapToGrid w:val="0"/>
        </w:rPr>
        <w:br/>
      </w:r>
      <w:proofErr w:type="spellStart"/>
      <w:r w:rsidR="00107578" w:rsidRPr="00DF5691">
        <w:rPr>
          <w:rFonts w:eastAsia="方正兰亭黑简体"/>
          <w:snapToGrid w:val="0"/>
        </w:rPr>
        <w:t>db_tpcc</w:t>
      </w:r>
      <w:proofErr w:type="spellEnd"/>
      <w:r w:rsidR="00107578" w:rsidRPr="00DF5691">
        <w:rPr>
          <w:rFonts w:eastAsia="方正兰亭黑简体"/>
          <w:snapToGrid w:val="0"/>
        </w:rPr>
        <w:t xml:space="preserve">=&gt; </w:t>
      </w:r>
    </w:p>
    <w:p w14:paraId="26BAACE9" w14:textId="61B3CE59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</w:t>
      </w:r>
      <w:r w:rsidRPr="00DF5691">
        <w:rPr>
          <w:rFonts w:ascii="Huawei Sans" w:hAnsi="Huawei Sans"/>
        </w:rPr>
        <w:t>SCHEMA</w:t>
      </w:r>
      <w:r w:rsidR="00CE4AF3" w:rsidRPr="00DF5691">
        <w:rPr>
          <w:rFonts w:ascii="Huawei Sans" w:hAnsi="Huawei Sans"/>
        </w:rPr>
        <w:t>。</w:t>
      </w:r>
    </w:p>
    <w:p w14:paraId="628827D5" w14:textId="2FA82BF3" w:rsidR="00107578" w:rsidRPr="00DF5691" w:rsidRDefault="00107578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db_tpcc</w:t>
      </w:r>
      <w:proofErr w:type="spellEnd"/>
      <w:r w:rsidRPr="00DF5691">
        <w:rPr>
          <w:rFonts w:eastAsia="方正兰亭黑简体"/>
        </w:rPr>
        <w:t xml:space="preserve">=&gt; </w:t>
      </w:r>
      <w:r w:rsidRPr="00DF5691">
        <w:rPr>
          <w:rFonts w:eastAsia="方正兰亭黑简体"/>
          <w:b/>
          <w:color w:val="C7000B"/>
        </w:rPr>
        <w:t>CREATE SCHEMA joe AUTHORIZATION jo</w:t>
      </w:r>
      <w:r w:rsidR="004949FB" w:rsidRPr="00DF5691">
        <w:rPr>
          <w:rFonts w:eastAsia="方正兰亭黑简体"/>
          <w:b/>
          <w:color w:val="C7000B"/>
        </w:rPr>
        <w:t>e;</w:t>
      </w:r>
    </w:p>
    <w:p w14:paraId="1C6CF145" w14:textId="77777777" w:rsidR="00107578" w:rsidRPr="00DF5691" w:rsidRDefault="00107578" w:rsidP="00107578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当结果显示为如下信息，则表示创建</w:t>
      </w:r>
      <w:r w:rsidRPr="00DF5691">
        <w:rPr>
          <w:rFonts w:ascii="Huawei Sans" w:eastAsia="方正兰亭黑简体" w:hAnsi="Huawei Sans" w:cs="Huawei Sans"/>
        </w:rPr>
        <w:t>SCHEMA</w:t>
      </w:r>
      <w:r w:rsidRPr="00DF5691">
        <w:rPr>
          <w:rFonts w:ascii="Huawei Sans" w:eastAsia="方正兰亭黑简体" w:hAnsi="Huawei Sans" w:cs="Huawei Sans"/>
        </w:rPr>
        <w:t>成功。</w:t>
      </w:r>
    </w:p>
    <w:p w14:paraId="1A70A435" w14:textId="276F2CAF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CREATE SCHEMA </w:t>
      </w:r>
    </w:p>
    <w:p w14:paraId="7A6B53A8" w14:textId="77777777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创建表。</w:t>
      </w:r>
    </w:p>
    <w:p w14:paraId="02753F55" w14:textId="77777777" w:rsidR="00107578" w:rsidRPr="00DF5691" w:rsidRDefault="00107578" w:rsidP="00107578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创建一个名称为</w:t>
      </w:r>
      <w:proofErr w:type="spellStart"/>
      <w:r w:rsidRPr="00DF5691">
        <w:rPr>
          <w:rFonts w:ascii="Huawei Sans" w:eastAsia="方正兰亭黑简体" w:hAnsi="Huawei Sans" w:cs="Huawei Sans"/>
        </w:rPr>
        <w:t>mytable</w:t>
      </w:r>
      <w:proofErr w:type="spellEnd"/>
      <w:r w:rsidRPr="00DF5691">
        <w:rPr>
          <w:rFonts w:ascii="Huawei Sans" w:eastAsia="方正兰亭黑简体" w:hAnsi="Huawei Sans" w:cs="Huawei Sans"/>
        </w:rPr>
        <w:t>，只有一列的表。字段名为</w:t>
      </w:r>
      <w:proofErr w:type="spellStart"/>
      <w:r w:rsidRPr="00DF5691">
        <w:rPr>
          <w:rFonts w:ascii="Huawei Sans" w:eastAsia="方正兰亭黑简体" w:hAnsi="Huawei Sans" w:cs="Huawei Sans"/>
        </w:rPr>
        <w:t>firstcol</w:t>
      </w:r>
      <w:proofErr w:type="spellEnd"/>
      <w:r w:rsidRPr="00DF5691">
        <w:rPr>
          <w:rFonts w:ascii="Huawei Sans" w:eastAsia="方正兰亭黑简体" w:hAnsi="Huawei Sans" w:cs="Huawei Sans"/>
        </w:rPr>
        <w:t>，字段类型为</w:t>
      </w:r>
      <w:r w:rsidRPr="00DF5691">
        <w:rPr>
          <w:rFonts w:ascii="Huawei Sans" w:eastAsia="方正兰亭黑简体" w:hAnsi="Huawei Sans" w:cs="Huawei Sans"/>
        </w:rPr>
        <w:t>integer</w:t>
      </w:r>
      <w:r w:rsidRPr="00DF5691">
        <w:rPr>
          <w:rFonts w:ascii="Huawei Sans" w:eastAsia="方正兰亭黑简体" w:hAnsi="Huawei Sans" w:cs="Huawei Sans"/>
        </w:rPr>
        <w:t>。</w:t>
      </w:r>
    </w:p>
    <w:p w14:paraId="670B578C" w14:textId="74CD6AD6" w:rsidR="00107578" w:rsidRPr="00DF5691" w:rsidRDefault="00107578" w:rsidP="00B63F93">
      <w:pPr>
        <w:pStyle w:val="afffff2"/>
        <w:rPr>
          <w:rFonts w:eastAsia="方正兰亭黑简体"/>
          <w:b/>
          <w:color w:val="C7000B"/>
          <w:lang w:eastAsia="zh-CN"/>
        </w:rPr>
      </w:pPr>
      <w:proofErr w:type="spellStart"/>
      <w:r w:rsidRPr="00DF5691">
        <w:rPr>
          <w:rFonts w:eastAsia="方正兰亭黑简体"/>
          <w:lang w:eastAsia="zh-CN"/>
        </w:rPr>
        <w:t>db_tpcc</w:t>
      </w:r>
      <w:proofErr w:type="spellEnd"/>
      <w:r w:rsidRPr="00DF5691">
        <w:rPr>
          <w:rFonts w:eastAsia="方正兰亭黑简体"/>
          <w:lang w:eastAsia="zh-CN"/>
        </w:rPr>
        <w:t xml:space="preserve">=&gt; </w:t>
      </w:r>
      <w:r w:rsidRPr="00DF5691">
        <w:rPr>
          <w:rFonts w:eastAsia="方正兰亭黑简体"/>
          <w:b/>
          <w:color w:val="C7000B"/>
          <w:lang w:eastAsia="zh-CN"/>
        </w:rPr>
        <w:t>CREAT</w:t>
      </w:r>
      <w:r w:rsidR="004949FB" w:rsidRPr="00DF5691">
        <w:rPr>
          <w:rFonts w:eastAsia="方正兰亭黑简体"/>
          <w:b/>
          <w:color w:val="C7000B"/>
          <w:lang w:eastAsia="zh-CN"/>
        </w:rPr>
        <w:t xml:space="preserve">E TABLE </w:t>
      </w:r>
      <w:proofErr w:type="spellStart"/>
      <w:r w:rsidR="004949FB" w:rsidRPr="00DF5691">
        <w:rPr>
          <w:rFonts w:eastAsia="方正兰亭黑简体"/>
          <w:b/>
          <w:color w:val="C7000B"/>
          <w:lang w:eastAsia="zh-CN"/>
        </w:rPr>
        <w:t>mytable</w:t>
      </w:r>
      <w:proofErr w:type="spellEnd"/>
      <w:r w:rsidR="004949FB" w:rsidRPr="00DF5691">
        <w:rPr>
          <w:rFonts w:eastAsia="方正兰亭黑简体"/>
          <w:b/>
          <w:color w:val="C7000B"/>
          <w:lang w:eastAsia="zh-CN"/>
        </w:rPr>
        <w:t xml:space="preserve"> (</w:t>
      </w:r>
      <w:proofErr w:type="spellStart"/>
      <w:r w:rsidR="004949FB" w:rsidRPr="00DF5691">
        <w:rPr>
          <w:rFonts w:eastAsia="方正兰亭黑简体"/>
          <w:b/>
          <w:color w:val="C7000B"/>
          <w:lang w:eastAsia="zh-CN"/>
        </w:rPr>
        <w:t>firstcol</w:t>
      </w:r>
      <w:proofErr w:type="spellEnd"/>
      <w:r w:rsidR="004949FB" w:rsidRPr="00DF5691">
        <w:rPr>
          <w:rFonts w:eastAsia="方正兰亭黑简体"/>
          <w:b/>
          <w:color w:val="C7000B"/>
          <w:lang w:eastAsia="zh-CN"/>
        </w:rPr>
        <w:t xml:space="preserve"> int);</w:t>
      </w:r>
    </w:p>
    <w:p w14:paraId="0755EC40" w14:textId="37C49900" w:rsidR="009A20CD" w:rsidRPr="00DF5691" w:rsidRDefault="009A20CD" w:rsidP="009A20CD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当结果显示为如下信息，则表示创建成功。</w:t>
      </w:r>
    </w:p>
    <w:p w14:paraId="392A947E" w14:textId="77777777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CREATE TABLE</w:t>
      </w:r>
    </w:p>
    <w:p w14:paraId="318F6F34" w14:textId="0058DAF1" w:rsidR="00107578" w:rsidRPr="00DF5691" w:rsidRDefault="008D1077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向表中插入数据。</w:t>
      </w:r>
    </w:p>
    <w:p w14:paraId="66A9F807" w14:textId="419DBF8E" w:rsidR="00107578" w:rsidRPr="00DF5691" w:rsidRDefault="00107578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db_tpcc</w:t>
      </w:r>
      <w:proofErr w:type="spellEnd"/>
      <w:r w:rsidRPr="00DF5691">
        <w:rPr>
          <w:rFonts w:eastAsia="方正兰亭黑简体"/>
        </w:rPr>
        <w:t xml:space="preserve">=&gt; </w:t>
      </w:r>
      <w:r w:rsidRPr="00DF5691">
        <w:rPr>
          <w:rFonts w:eastAsia="方正兰亭黑简体"/>
          <w:b/>
          <w:color w:val="C7000B"/>
        </w:rPr>
        <w:t>IN</w:t>
      </w:r>
      <w:r w:rsidR="0019183B" w:rsidRPr="00DF5691">
        <w:rPr>
          <w:rFonts w:eastAsia="方正兰亭黑简体"/>
          <w:b/>
          <w:color w:val="C7000B"/>
        </w:rPr>
        <w:t xml:space="preserve">SERT INTO </w:t>
      </w:r>
      <w:proofErr w:type="spellStart"/>
      <w:r w:rsidR="0019183B" w:rsidRPr="00DF5691">
        <w:rPr>
          <w:rFonts w:eastAsia="方正兰亭黑简体"/>
          <w:b/>
          <w:color w:val="C7000B"/>
        </w:rPr>
        <w:t>mytable</w:t>
      </w:r>
      <w:proofErr w:type="spellEnd"/>
      <w:r w:rsidR="0019183B" w:rsidRPr="00DF5691">
        <w:rPr>
          <w:rFonts w:eastAsia="方正兰亭黑简体"/>
          <w:b/>
          <w:color w:val="C7000B"/>
        </w:rPr>
        <w:t xml:space="preserve"> values (100);</w:t>
      </w:r>
    </w:p>
    <w:p w14:paraId="219D1217" w14:textId="77777777" w:rsidR="00107578" w:rsidRPr="00DF5691" w:rsidRDefault="00107578" w:rsidP="00107578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当结果显示为如下信息，则表示插入数据成功。</w:t>
      </w:r>
    </w:p>
    <w:p w14:paraId="21CBC543" w14:textId="6F11EBAB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INSERT 0 1 </w:t>
      </w:r>
    </w:p>
    <w:p w14:paraId="38B29391" w14:textId="185B4669" w:rsidR="00240F36" w:rsidRPr="00DF5691" w:rsidRDefault="00240F36" w:rsidP="00B63F93">
      <w:pPr>
        <w:pStyle w:val="1e"/>
      </w:pPr>
      <w:r w:rsidRPr="00DF5691">
        <w:t>0</w:t>
      </w:r>
      <w:r w:rsidRPr="00DF5691">
        <w:t>：表示</w:t>
      </w:r>
      <w:r w:rsidRPr="00DF5691">
        <w:t>OID</w:t>
      </w:r>
      <w:r w:rsidRPr="00DF5691">
        <w:t>，</w:t>
      </w:r>
      <w:r w:rsidRPr="00DF5691">
        <w:t>1</w:t>
      </w:r>
      <w:r w:rsidRPr="00DF5691">
        <w:t>：表示插入的条数。</w:t>
      </w:r>
    </w:p>
    <w:p w14:paraId="215B6B11" w14:textId="71EF8F2A" w:rsidR="00107578" w:rsidRPr="00DF5691" w:rsidRDefault="00BE6923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查看表中数据。</w:t>
      </w:r>
    </w:p>
    <w:p w14:paraId="753191F7" w14:textId="77777777" w:rsidR="00995CEF" w:rsidRPr="00DF5691" w:rsidRDefault="00107578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  <w:snapToGrid w:val="0"/>
        </w:rPr>
        <w:t>db_tpcc</w:t>
      </w:r>
      <w:proofErr w:type="spellEnd"/>
      <w:r w:rsidRPr="00DF5691">
        <w:rPr>
          <w:rFonts w:eastAsia="方正兰亭黑简体"/>
          <w:snapToGrid w:val="0"/>
        </w:rPr>
        <w:t xml:space="preserve">=&gt; </w:t>
      </w:r>
      <w:r w:rsidRPr="00DF5691">
        <w:rPr>
          <w:rFonts w:eastAsia="方正兰亭黑简体"/>
          <w:b/>
          <w:color w:val="C7000B"/>
        </w:rPr>
        <w:t xml:space="preserve">SELECT * from </w:t>
      </w:r>
      <w:proofErr w:type="spellStart"/>
      <w:r w:rsidRPr="00DF5691">
        <w:rPr>
          <w:rFonts w:eastAsia="方正兰亭黑简体"/>
          <w:b/>
          <w:color w:val="C7000B"/>
        </w:rPr>
        <w:t>mytable</w:t>
      </w:r>
      <w:proofErr w:type="spellEnd"/>
      <w:r w:rsidRPr="00DF5691">
        <w:rPr>
          <w:rFonts w:eastAsia="方正兰亭黑简体"/>
          <w:b/>
          <w:color w:val="C7000B"/>
        </w:rPr>
        <w:t xml:space="preserve">; </w:t>
      </w:r>
    </w:p>
    <w:p w14:paraId="60958A12" w14:textId="42359FF7" w:rsidR="00BE6923" w:rsidRPr="00DF5691" w:rsidRDefault="00BE6923" w:rsidP="00BE6923">
      <w:pPr>
        <w:pStyle w:val="1e"/>
      </w:pPr>
      <w:r w:rsidRPr="00DF5691">
        <w:t>回</w:t>
      </w:r>
      <w:proofErr w:type="gramStart"/>
      <w:r w:rsidRPr="00DF5691">
        <w:t>显信息</w:t>
      </w:r>
      <w:proofErr w:type="gramEnd"/>
      <w:r w:rsidRPr="00DF5691">
        <w:t>如下：</w:t>
      </w:r>
    </w:p>
    <w:p w14:paraId="4B2728D7" w14:textId="63DEBD23" w:rsidR="00107578" w:rsidRPr="00DF5691" w:rsidRDefault="00107578" w:rsidP="00BE6923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  <w:snapToGrid w:val="0"/>
        </w:rPr>
        <w:t xml:space="preserve"> </w:t>
      </w:r>
      <w:proofErr w:type="spellStart"/>
      <w:r w:rsidRPr="00DF5691">
        <w:rPr>
          <w:rFonts w:eastAsia="方正兰亭黑简体"/>
          <w:snapToGrid w:val="0"/>
        </w:rPr>
        <w:t>firstcol</w:t>
      </w:r>
      <w:proofErr w:type="spellEnd"/>
      <w:r w:rsidRPr="00DF5691">
        <w:rPr>
          <w:rFonts w:eastAsia="方正兰亭黑简体"/>
          <w:snapToGrid w:val="0"/>
        </w:rPr>
        <w:t xml:space="preserve">  </w:t>
      </w:r>
      <w:r w:rsidRPr="00DF5691">
        <w:rPr>
          <w:rFonts w:eastAsia="方正兰亭黑简体"/>
          <w:snapToGrid w:val="0"/>
        </w:rPr>
        <w:br/>
        <w:t xml:space="preserve">---------- </w:t>
      </w:r>
      <w:r w:rsidRPr="00DF5691">
        <w:rPr>
          <w:rFonts w:eastAsia="方正兰亭黑简体"/>
          <w:snapToGrid w:val="0"/>
        </w:rPr>
        <w:br/>
        <w:t xml:space="preserve">      100 </w:t>
      </w:r>
      <w:r w:rsidRPr="00DF5691">
        <w:rPr>
          <w:rFonts w:eastAsia="方正兰亭黑简体"/>
          <w:snapToGrid w:val="0"/>
        </w:rPr>
        <w:br/>
        <w:t>(1 row)</w:t>
      </w:r>
    </w:p>
    <w:p w14:paraId="06017947" w14:textId="77777777" w:rsidR="00496715" w:rsidRPr="00DF5691" w:rsidRDefault="00496715" w:rsidP="00B63F93">
      <w:pPr>
        <w:pStyle w:val="1e"/>
      </w:pPr>
    </w:p>
    <w:p w14:paraId="798E8547" w14:textId="2184FD98" w:rsidR="007C4494" w:rsidRPr="00DF5691" w:rsidRDefault="00496715" w:rsidP="00B63F93">
      <w:pPr>
        <w:pStyle w:val="1e"/>
      </w:pPr>
      <w:r w:rsidRPr="00DF5691">
        <w:lastRenderedPageBreak/>
        <w:t>本实验结束。</w:t>
      </w:r>
    </w:p>
    <w:p w14:paraId="6B9BE64F" w14:textId="337615C9" w:rsidR="0063642E" w:rsidRPr="00DF5691" w:rsidRDefault="0063642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 w:rsidRPr="00DF5691">
        <w:rPr>
          <w:rFonts w:ascii="Huawei Sans" w:eastAsia="方正兰亭黑简体" w:hAnsi="Huawei Sans" w:cs="Huawei Sans"/>
        </w:rPr>
        <w:br w:type="page"/>
      </w:r>
    </w:p>
    <w:p w14:paraId="542E9B22" w14:textId="5346A92E" w:rsidR="007C4494" w:rsidRPr="00DF5691" w:rsidRDefault="0063642E" w:rsidP="00282417">
      <w:pPr>
        <w:pStyle w:val="1"/>
        <w:numPr>
          <w:ilvl w:val="0"/>
          <w:numId w:val="0"/>
        </w:numPr>
        <w:ind w:right="442"/>
      </w:pPr>
      <w:bookmarkStart w:id="60" w:name="_附录一：Linux操作系统相关命令"/>
      <w:bookmarkStart w:id="61" w:name="_Toc81317835"/>
      <w:bookmarkEnd w:id="60"/>
      <w:r w:rsidRPr="00DF5691">
        <w:lastRenderedPageBreak/>
        <w:t>附录</w:t>
      </w:r>
      <w:proofErr w:type="gramStart"/>
      <w:r w:rsidRPr="00DF5691">
        <w:t>一</w:t>
      </w:r>
      <w:proofErr w:type="gramEnd"/>
      <w:r w:rsidRPr="00DF5691">
        <w:t>：</w:t>
      </w:r>
      <w:r w:rsidRPr="00DF5691">
        <w:t>Linux</w:t>
      </w:r>
      <w:r w:rsidRPr="00DF5691">
        <w:t>操作系统相关命令</w:t>
      </w:r>
      <w:bookmarkEnd w:id="61"/>
    </w:p>
    <w:p w14:paraId="58D52340" w14:textId="19A6E449" w:rsidR="0063642E" w:rsidRPr="00DF5691" w:rsidRDefault="0063642E" w:rsidP="00B63F93">
      <w:pPr>
        <w:pStyle w:val="1e"/>
      </w:pPr>
      <w:r w:rsidRPr="00DF5691">
        <w:t>Linux</w:t>
      </w:r>
      <w:r w:rsidRPr="00DF5691">
        <w:t>中的命令格式为：</w:t>
      </w:r>
      <w:r w:rsidRPr="00DF5691">
        <w:t xml:space="preserve">command [options] [arguments] </w:t>
      </w:r>
      <w:r w:rsidRPr="00DF5691">
        <w:t>中括号表示可选的，即有些命令</w:t>
      </w:r>
      <w:r w:rsidR="00604232" w:rsidRPr="00DF5691">
        <w:t>不需要选项也不需要参数，但有的命令在运行时需要多个选项或参数。</w:t>
      </w:r>
    </w:p>
    <w:p w14:paraId="32908CFA" w14:textId="2EE6C929" w:rsidR="00604232" w:rsidRPr="00DF5691" w:rsidRDefault="00604232" w:rsidP="00FC6E03">
      <w:pPr>
        <w:pStyle w:val="41"/>
        <w:rPr>
          <w:rFonts w:cs="Huawei Sans"/>
        </w:rPr>
      </w:pPr>
      <w:r w:rsidRPr="00DF5691">
        <w:rPr>
          <w:rFonts w:cs="Huawei Sans"/>
        </w:rPr>
        <w:t>options(</w:t>
      </w:r>
      <w:r w:rsidRPr="00DF5691">
        <w:rPr>
          <w:rFonts w:cs="Huawei Sans"/>
        </w:rPr>
        <w:t>选项</w:t>
      </w:r>
      <w:r w:rsidRPr="00DF5691">
        <w:rPr>
          <w:rFonts w:cs="Huawei Sans"/>
        </w:rPr>
        <w:t>)</w:t>
      </w:r>
      <w:r w:rsidRPr="00DF5691">
        <w:rPr>
          <w:rFonts w:cs="Huawei Sans"/>
        </w:rPr>
        <w:t>：选项是调整命令执行行为的开关，选项的不同决定了命令的显示结果不同。</w:t>
      </w:r>
    </w:p>
    <w:p w14:paraId="0B6BB47D" w14:textId="6887A40C" w:rsidR="00111551" w:rsidRPr="00DF5691" w:rsidRDefault="00111551" w:rsidP="00FC6E03">
      <w:pPr>
        <w:pStyle w:val="41"/>
        <w:rPr>
          <w:rFonts w:cs="Huawei Sans"/>
        </w:rPr>
      </w:pPr>
      <w:proofErr w:type="spellStart"/>
      <w:r w:rsidRPr="00DF5691">
        <w:rPr>
          <w:rFonts w:cs="Huawei Sans"/>
        </w:rPr>
        <w:t>agruments</w:t>
      </w:r>
      <w:proofErr w:type="spellEnd"/>
      <w:r w:rsidR="00B712BC" w:rsidRPr="00DF5691">
        <w:rPr>
          <w:rFonts w:cs="Huawei Sans"/>
        </w:rPr>
        <w:t>(</w:t>
      </w:r>
      <w:r w:rsidR="00B712BC" w:rsidRPr="00DF5691">
        <w:rPr>
          <w:rFonts w:cs="Huawei Sans"/>
        </w:rPr>
        <w:t>参数</w:t>
      </w:r>
      <w:r w:rsidR="00B712BC" w:rsidRPr="00DF5691">
        <w:rPr>
          <w:rFonts w:cs="Huawei Sans"/>
        </w:rPr>
        <w:t>)</w:t>
      </w:r>
      <w:r w:rsidRPr="00DF5691">
        <w:rPr>
          <w:rFonts w:cs="Huawei Sans"/>
        </w:rPr>
        <w:t>：参数是</w:t>
      </w:r>
      <w:proofErr w:type="gramStart"/>
      <w:r w:rsidRPr="00DF5691">
        <w:rPr>
          <w:rFonts w:cs="Huawei Sans"/>
        </w:rPr>
        <w:t>指命令</w:t>
      </w:r>
      <w:proofErr w:type="gramEnd"/>
      <w:r w:rsidRPr="00DF5691">
        <w:rPr>
          <w:rFonts w:cs="Huawei Sans"/>
        </w:rPr>
        <w:t>的作用对象。</w:t>
      </w:r>
    </w:p>
    <w:p w14:paraId="4004D4AE" w14:textId="30E193E2" w:rsidR="00ED2AD6" w:rsidRPr="00DF5691" w:rsidRDefault="00ED2AD6" w:rsidP="00194CE8">
      <w:pPr>
        <w:pStyle w:val="2"/>
        <w:rPr>
          <w:rFonts w:ascii="Huawei Sans" w:hAnsi="Huawei Sans" w:cs="Huawei Sans"/>
        </w:rPr>
      </w:pPr>
      <w:bookmarkStart w:id="62" w:name="_Toc51057483"/>
      <w:bookmarkStart w:id="63" w:name="_Toc51141514"/>
      <w:bookmarkStart w:id="64" w:name="_Toc51330010"/>
      <w:bookmarkStart w:id="65" w:name="_Toc53415138"/>
      <w:bookmarkStart w:id="66" w:name="_Toc65486988"/>
      <w:bookmarkStart w:id="67" w:name="_Toc69742823"/>
      <w:bookmarkStart w:id="68" w:name="_Toc74644315"/>
      <w:bookmarkStart w:id="69" w:name="_Toc78182508"/>
      <w:bookmarkStart w:id="70" w:name="_Toc78277400"/>
      <w:bookmarkStart w:id="71" w:name="_Toc81317836"/>
      <w:r w:rsidRPr="00DF5691">
        <w:rPr>
          <w:rFonts w:ascii="Huawei Sans" w:hAnsi="Huawei Sans" w:cs="Huawei Sans"/>
        </w:rPr>
        <w:t>vi/vim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410E019E" w14:textId="70055207" w:rsidR="00ED2AD6" w:rsidRPr="00DF5691" w:rsidRDefault="00ED2AD6" w:rsidP="00B63F93">
      <w:pPr>
        <w:pStyle w:val="1e"/>
      </w:pPr>
      <w:r w:rsidRPr="00DF5691">
        <w:t>文本编辑器，若文件存在则是编辑，若不存在则是创建并编辑</w:t>
      </w:r>
      <w:r w:rsidR="00B837F4" w:rsidRPr="00DF5691">
        <w:t>文本。</w:t>
      </w:r>
    </w:p>
    <w:p w14:paraId="1728C9C9" w14:textId="77777777" w:rsidR="00B837F4" w:rsidRPr="00DF5691" w:rsidRDefault="003C4F3C" w:rsidP="00B63F93">
      <w:pPr>
        <w:pStyle w:val="1e"/>
      </w:pPr>
      <w:r w:rsidRPr="00DF5691">
        <w:t>命令语法：</w:t>
      </w:r>
    </w:p>
    <w:p w14:paraId="0C745198" w14:textId="12D1E596" w:rsidR="00ED2AD6" w:rsidRPr="00DF5691" w:rsidRDefault="003C4F3C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>v</w:t>
      </w:r>
      <w:r w:rsidR="00ED2AD6" w:rsidRPr="00DF5691">
        <w:rPr>
          <w:rFonts w:eastAsia="方正兰亭黑简体"/>
          <w:lang w:eastAsia="zh-CN"/>
        </w:rPr>
        <w:t>im</w:t>
      </w:r>
      <w:r w:rsidRPr="00DF5691">
        <w:rPr>
          <w:rFonts w:eastAsia="方正兰亭黑简体"/>
          <w:lang w:eastAsia="zh-CN"/>
        </w:rPr>
        <w:t xml:space="preserve"> </w:t>
      </w:r>
      <w:r w:rsidR="00ED2AD6" w:rsidRPr="00DF5691">
        <w:rPr>
          <w:rFonts w:eastAsia="方正兰亭黑简体"/>
          <w:lang w:eastAsia="zh-CN"/>
        </w:rPr>
        <w:t xml:space="preserve"> [</w:t>
      </w:r>
      <w:r w:rsidR="00ED2AD6" w:rsidRPr="00DF5691">
        <w:rPr>
          <w:rFonts w:eastAsia="方正兰亭黑简体"/>
          <w:lang w:eastAsia="zh-CN"/>
        </w:rPr>
        <w:t>参数</w:t>
      </w:r>
      <w:r w:rsidR="00ED2AD6" w:rsidRPr="00DF5691">
        <w:rPr>
          <w:rFonts w:eastAsia="方正兰亭黑简体"/>
          <w:lang w:eastAsia="zh-CN"/>
        </w:rPr>
        <w:t>]</w:t>
      </w:r>
    </w:p>
    <w:p w14:paraId="39253207" w14:textId="0F729724" w:rsidR="00ED2AD6" w:rsidRPr="00DF5691" w:rsidRDefault="003C4F3C" w:rsidP="00B63F93">
      <w:pPr>
        <w:pStyle w:val="1e"/>
      </w:pPr>
      <w:r w:rsidRPr="00DF5691">
        <w:t>参数说明：</w:t>
      </w:r>
      <w:r w:rsidR="00B712BC" w:rsidRPr="00DF5691">
        <w:t>可编辑的</w:t>
      </w:r>
      <w:r w:rsidR="00ED2AD6" w:rsidRPr="00DF5691">
        <w:t>文件名</w:t>
      </w:r>
      <w:r w:rsidR="00014E57" w:rsidRPr="00DF5691">
        <w:t>。</w:t>
      </w:r>
    </w:p>
    <w:p w14:paraId="62FD01EB" w14:textId="7D4F891A" w:rsidR="00ED2AD6" w:rsidRPr="00DF5691" w:rsidRDefault="003C4F3C" w:rsidP="00B63F93">
      <w:pPr>
        <w:pStyle w:val="1e"/>
      </w:pPr>
      <w:r w:rsidRPr="00DF5691">
        <w:t>命令示例：</w:t>
      </w:r>
    </w:p>
    <w:p w14:paraId="29E10862" w14:textId="52F8E80B" w:rsidR="00B837F4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编辑名为</w:t>
      </w:r>
      <w:proofErr w:type="spellStart"/>
      <w:r w:rsidR="00B837F4" w:rsidRPr="00DF5691">
        <w:rPr>
          <w:rFonts w:cs="Huawei Sans"/>
        </w:rPr>
        <w:t>clusterconfig</w:t>
      </w:r>
      <w:proofErr w:type="spellEnd"/>
      <w:r w:rsidRPr="00DF5691">
        <w:rPr>
          <w:rFonts w:cs="Huawei Sans"/>
        </w:rPr>
        <w:t>的</w:t>
      </w:r>
      <w:r w:rsidR="00B837F4" w:rsidRPr="00DF5691">
        <w:rPr>
          <w:rFonts w:cs="Huawei Sans"/>
        </w:rPr>
        <w:t>xml</w:t>
      </w:r>
      <w:r w:rsidRPr="00DF5691">
        <w:rPr>
          <w:rFonts w:cs="Huawei Sans"/>
        </w:rPr>
        <w:t>文本</w:t>
      </w:r>
      <w:r w:rsidR="003C4F3C" w:rsidRPr="00DF5691">
        <w:rPr>
          <w:rFonts w:cs="Huawei Sans"/>
        </w:rPr>
        <w:t>：</w:t>
      </w:r>
    </w:p>
    <w:p w14:paraId="03A7E94E" w14:textId="201E6377" w:rsidR="00ED2AD6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vim </w:t>
      </w:r>
      <w:r w:rsidR="00B837F4" w:rsidRPr="00DF5691">
        <w:rPr>
          <w:rFonts w:eastAsia="方正兰亭黑简体"/>
        </w:rPr>
        <w:t>clusterconfig.xml</w:t>
      </w:r>
    </w:p>
    <w:p w14:paraId="109FA4E4" w14:textId="64384292" w:rsidR="003B6496" w:rsidRPr="00DF5691" w:rsidRDefault="009F3FA5" w:rsidP="00B63F93">
      <w:pPr>
        <w:pStyle w:val="1e"/>
      </w:pPr>
      <w:r w:rsidRPr="00DF5691">
        <w:t>注：</w:t>
      </w:r>
    </w:p>
    <w:p w14:paraId="5D5ECBA8" w14:textId="19D4E551" w:rsidR="009F3FA5" w:rsidRPr="00DF5691" w:rsidRDefault="009F3FA5" w:rsidP="00B63F93">
      <w:pPr>
        <w:pStyle w:val="1e"/>
      </w:pPr>
      <w:r w:rsidRPr="00DF5691">
        <w:t>vim</w:t>
      </w:r>
      <w:r w:rsidRPr="00DF5691">
        <w:t>编辑器有以下三种模式：</w:t>
      </w:r>
    </w:p>
    <w:p w14:paraId="176E1BFC" w14:textId="20D78BCD" w:rsidR="009F3FA5" w:rsidRPr="00DF5691" w:rsidRDefault="009F3FA5" w:rsidP="00FC6E03">
      <w:pPr>
        <w:pStyle w:val="41"/>
        <w:rPr>
          <w:rFonts w:cs="Huawei Sans"/>
        </w:rPr>
      </w:pPr>
      <w:r w:rsidRPr="00DF5691">
        <w:rPr>
          <w:rFonts w:cs="Huawei Sans"/>
        </w:rPr>
        <w:t>正常模式：其它模式下按</w:t>
      </w:r>
      <w:r w:rsidRPr="00DF5691">
        <w:rPr>
          <w:rFonts w:cs="Huawei Sans"/>
        </w:rPr>
        <w:t>Esc</w:t>
      </w:r>
      <w:r w:rsidRPr="00DF5691">
        <w:rPr>
          <w:rFonts w:cs="Huawei Sans"/>
        </w:rPr>
        <w:t>或</w:t>
      </w:r>
      <w:r w:rsidRPr="00DF5691">
        <w:rPr>
          <w:rFonts w:cs="Huawei Sans"/>
        </w:rPr>
        <w:t>Ctrl+[</w:t>
      </w:r>
      <w:r w:rsidRPr="00DF5691">
        <w:rPr>
          <w:rFonts w:cs="Huawei Sans"/>
        </w:rPr>
        <w:t>进入，左下角显示文件名或为空。</w:t>
      </w:r>
    </w:p>
    <w:p w14:paraId="4F8E5A89" w14:textId="4C253FFD" w:rsidR="009F3FA5" w:rsidRPr="00DF5691" w:rsidRDefault="009F3FA5" w:rsidP="00FC6E03">
      <w:pPr>
        <w:pStyle w:val="41"/>
        <w:rPr>
          <w:rFonts w:cs="Huawei Sans"/>
        </w:rPr>
      </w:pPr>
      <w:r w:rsidRPr="00DF5691">
        <w:rPr>
          <w:rFonts w:cs="Huawei Sans"/>
        </w:rPr>
        <w:t>插入模式：</w:t>
      </w:r>
      <w:r w:rsidR="000F7041" w:rsidRPr="00DF5691">
        <w:rPr>
          <w:rFonts w:cs="Huawei Sans"/>
        </w:rPr>
        <w:t>正常模式下</w:t>
      </w:r>
      <w:r w:rsidRPr="00DF5691">
        <w:rPr>
          <w:rFonts w:cs="Huawei Sans"/>
        </w:rPr>
        <w:t>按</w:t>
      </w:r>
      <w:proofErr w:type="spellStart"/>
      <w:r w:rsidR="000F7041" w:rsidRPr="00DF5691">
        <w:rPr>
          <w:rFonts w:cs="Huawei Sans"/>
        </w:rPr>
        <w:t>i</w:t>
      </w:r>
      <w:proofErr w:type="spellEnd"/>
      <w:r w:rsidR="000F7041" w:rsidRPr="00DF5691">
        <w:rPr>
          <w:rFonts w:cs="Huawei Sans"/>
        </w:rPr>
        <w:t>键进入，左下角显示</w:t>
      </w:r>
      <w:r w:rsidR="000F7041" w:rsidRPr="00DF5691">
        <w:rPr>
          <w:rFonts w:cs="Huawei Sans"/>
        </w:rPr>
        <w:t>--INSERT--</w:t>
      </w:r>
      <w:r w:rsidR="000F7041" w:rsidRPr="00DF5691">
        <w:rPr>
          <w:rFonts w:cs="Huawei Sans"/>
        </w:rPr>
        <w:t>。</w:t>
      </w:r>
    </w:p>
    <w:p w14:paraId="04EFF5AD" w14:textId="7680C6A0" w:rsidR="000F7041" w:rsidRPr="00DF5691" w:rsidRDefault="000F7041" w:rsidP="00FC6E03">
      <w:pPr>
        <w:pStyle w:val="41"/>
        <w:rPr>
          <w:rFonts w:cs="Huawei Sans"/>
        </w:rPr>
      </w:pPr>
      <w:r w:rsidRPr="00DF5691">
        <w:rPr>
          <w:rFonts w:cs="Huawei Sans"/>
        </w:rPr>
        <w:t>可视模式：正常模式下按</w:t>
      </w:r>
      <w:r w:rsidRPr="00DF5691">
        <w:rPr>
          <w:rFonts w:cs="Huawei Sans"/>
        </w:rPr>
        <w:t>v</w:t>
      </w:r>
      <w:r w:rsidRPr="00DF5691">
        <w:rPr>
          <w:rFonts w:cs="Huawei Sans"/>
        </w:rPr>
        <w:t>键进入，左下角显示</w:t>
      </w:r>
      <w:r w:rsidRPr="00DF5691">
        <w:rPr>
          <w:rFonts w:cs="Huawei Sans"/>
        </w:rPr>
        <w:t>--VISUAL--</w:t>
      </w:r>
      <w:r w:rsidRPr="00DF5691">
        <w:rPr>
          <w:rFonts w:cs="Huawei Sans"/>
        </w:rPr>
        <w:t>。</w:t>
      </w:r>
    </w:p>
    <w:p w14:paraId="189575FC" w14:textId="63BE655C" w:rsidR="000F7041" w:rsidRPr="00DF5691" w:rsidRDefault="000F7041" w:rsidP="00B63F93">
      <w:pPr>
        <w:pStyle w:val="1e"/>
      </w:pPr>
      <w:r w:rsidRPr="00DF5691">
        <w:t>退出命令（正常模式下）：</w:t>
      </w:r>
    </w:p>
    <w:p w14:paraId="7A9DB336" w14:textId="6B36CFEA" w:rsidR="000F7041" w:rsidRPr="00DF5691" w:rsidRDefault="000F7041" w:rsidP="00FC6E03">
      <w:pPr>
        <w:pStyle w:val="41"/>
        <w:rPr>
          <w:rFonts w:cs="Huawei Sans"/>
        </w:rPr>
      </w:pPr>
      <w:r w:rsidRPr="00DF5691">
        <w:rPr>
          <w:rFonts w:cs="Huawei Sans"/>
        </w:rPr>
        <w:t>:</w:t>
      </w:r>
      <w:proofErr w:type="spellStart"/>
      <w:r w:rsidRPr="00DF5691">
        <w:rPr>
          <w:rFonts w:cs="Huawei Sans"/>
        </w:rPr>
        <w:t>wq</w:t>
      </w:r>
      <w:proofErr w:type="spellEnd"/>
      <w:r w:rsidRPr="00DF5691">
        <w:rPr>
          <w:rFonts w:cs="Huawei Sans"/>
        </w:rPr>
        <w:t xml:space="preserve"> </w:t>
      </w:r>
      <w:r w:rsidRPr="00DF5691">
        <w:rPr>
          <w:rFonts w:cs="Huawei Sans"/>
        </w:rPr>
        <w:t>保存并退出。</w:t>
      </w:r>
    </w:p>
    <w:p w14:paraId="5931F374" w14:textId="1D9A03F5" w:rsidR="000F7041" w:rsidRPr="00DF5691" w:rsidRDefault="000F7041" w:rsidP="00FC6E03">
      <w:pPr>
        <w:pStyle w:val="41"/>
        <w:rPr>
          <w:rFonts w:cs="Huawei Sans"/>
        </w:rPr>
      </w:pPr>
      <w:proofErr w:type="gramStart"/>
      <w:r w:rsidRPr="00DF5691">
        <w:rPr>
          <w:rFonts w:cs="Huawei Sans"/>
        </w:rPr>
        <w:t>:q</w:t>
      </w:r>
      <w:proofErr w:type="gramEnd"/>
      <w:r w:rsidRPr="00DF5691">
        <w:rPr>
          <w:rFonts w:cs="Huawei Sans"/>
        </w:rPr>
        <w:t xml:space="preserve">! </w:t>
      </w:r>
      <w:r w:rsidRPr="00DF5691">
        <w:rPr>
          <w:rFonts w:cs="Huawei Sans"/>
        </w:rPr>
        <w:t>强制退出并忽略所有更改。</w:t>
      </w:r>
    </w:p>
    <w:p w14:paraId="30D33DD8" w14:textId="67AEA400" w:rsidR="000F7041" w:rsidRPr="00DF5691" w:rsidRDefault="000F7041" w:rsidP="00FC6E03">
      <w:pPr>
        <w:pStyle w:val="41"/>
        <w:rPr>
          <w:rFonts w:cs="Huawei Sans"/>
        </w:rPr>
      </w:pPr>
      <w:proofErr w:type="gramStart"/>
      <w:r w:rsidRPr="00DF5691">
        <w:rPr>
          <w:rFonts w:cs="Huawei Sans"/>
        </w:rPr>
        <w:t>:e</w:t>
      </w:r>
      <w:proofErr w:type="gramEnd"/>
      <w:r w:rsidRPr="00DF5691">
        <w:rPr>
          <w:rFonts w:cs="Huawei Sans"/>
        </w:rPr>
        <w:t xml:space="preserve">! </w:t>
      </w:r>
      <w:r w:rsidRPr="00DF5691">
        <w:rPr>
          <w:rFonts w:cs="Huawei Sans"/>
        </w:rPr>
        <w:t>放弃所有修改，并打开原有文件。</w:t>
      </w:r>
    </w:p>
    <w:p w14:paraId="27AE6904" w14:textId="35B837CD" w:rsidR="006B71F6" w:rsidRPr="00DF5691" w:rsidRDefault="006B71F6" w:rsidP="00194CE8">
      <w:pPr>
        <w:pStyle w:val="2"/>
        <w:rPr>
          <w:rFonts w:ascii="Huawei Sans" w:hAnsi="Huawei Sans" w:cs="Huawei Sans"/>
        </w:rPr>
      </w:pPr>
      <w:bookmarkStart w:id="72" w:name="_Toc51057484"/>
      <w:bookmarkStart w:id="73" w:name="_Toc51141515"/>
      <w:bookmarkStart w:id="74" w:name="_Toc51330011"/>
      <w:bookmarkStart w:id="75" w:name="_Toc53415139"/>
      <w:bookmarkStart w:id="76" w:name="_Toc65486989"/>
      <w:bookmarkStart w:id="77" w:name="_Toc69742824"/>
      <w:bookmarkStart w:id="78" w:name="_Toc74644316"/>
      <w:bookmarkStart w:id="79" w:name="_Toc78182509"/>
      <w:bookmarkStart w:id="80" w:name="_Toc78277401"/>
      <w:bookmarkStart w:id="81" w:name="_Toc81317837"/>
      <w:r w:rsidRPr="00DF5691">
        <w:rPr>
          <w:rFonts w:ascii="Huawei Sans" w:hAnsi="Huawei Sans" w:cs="Huawei Sans"/>
        </w:rPr>
        <w:t>cd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2C4697AD" w14:textId="183E6115" w:rsidR="006B71F6" w:rsidRPr="00DF5691" w:rsidRDefault="00EA1A87" w:rsidP="00B63F93">
      <w:pPr>
        <w:pStyle w:val="1e"/>
      </w:pPr>
      <w:r w:rsidRPr="00DF5691">
        <w:t>显示当前目录的名称，或切换当前的目录（打开指定</w:t>
      </w:r>
      <w:r w:rsidR="006B71F6" w:rsidRPr="00DF5691">
        <w:t>目录）</w:t>
      </w:r>
      <w:r w:rsidR="00014E57" w:rsidRPr="00DF5691">
        <w:t>。</w:t>
      </w:r>
    </w:p>
    <w:p w14:paraId="3E954ECF" w14:textId="77777777" w:rsidR="003B6496" w:rsidRPr="00DF5691" w:rsidRDefault="003C4F3C" w:rsidP="00B63F93">
      <w:pPr>
        <w:pStyle w:val="1e"/>
      </w:pPr>
      <w:r w:rsidRPr="00DF5691">
        <w:lastRenderedPageBreak/>
        <w:t>命令语法：</w:t>
      </w:r>
    </w:p>
    <w:p w14:paraId="4094B09F" w14:textId="00FD2C0E" w:rsidR="006B71F6" w:rsidRPr="00DF5691" w:rsidRDefault="003C4F3C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 xml:space="preserve">cd </w:t>
      </w:r>
      <w:r w:rsidR="006B71F6" w:rsidRPr="00DF5691">
        <w:rPr>
          <w:rFonts w:eastAsia="方正兰亭黑简体"/>
          <w:lang w:eastAsia="zh-CN"/>
        </w:rPr>
        <w:t>[</w:t>
      </w:r>
      <w:r w:rsidR="006B71F6" w:rsidRPr="00DF5691">
        <w:rPr>
          <w:rFonts w:eastAsia="方正兰亭黑简体"/>
          <w:lang w:eastAsia="zh-CN"/>
        </w:rPr>
        <w:t>参数</w:t>
      </w:r>
      <w:r w:rsidR="006B71F6" w:rsidRPr="00DF5691">
        <w:rPr>
          <w:rFonts w:eastAsia="方正兰亭黑简体"/>
          <w:lang w:eastAsia="zh-CN"/>
        </w:rPr>
        <w:t>]</w:t>
      </w:r>
    </w:p>
    <w:p w14:paraId="3A1D0935" w14:textId="77777777" w:rsidR="00B712BC" w:rsidRPr="00DF5691" w:rsidRDefault="003C4F3C" w:rsidP="00B63F93">
      <w:pPr>
        <w:pStyle w:val="1e"/>
      </w:pPr>
      <w:r w:rsidRPr="00DF5691">
        <w:t>参数说明：</w:t>
      </w:r>
    </w:p>
    <w:p w14:paraId="50CF27C4" w14:textId="2DF3318C" w:rsidR="00B712BC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t>无参数：</w:t>
      </w:r>
      <w:r w:rsidR="006B71F6" w:rsidRPr="00DF5691">
        <w:rPr>
          <w:rFonts w:cs="Huawei Sans"/>
        </w:rPr>
        <w:t>切换用户当前目录</w:t>
      </w:r>
      <w:r w:rsidR="003C4F3C" w:rsidRPr="00DF5691">
        <w:rPr>
          <w:rFonts w:cs="Huawei Sans"/>
        </w:rPr>
        <w:t>。</w:t>
      </w:r>
    </w:p>
    <w:p w14:paraId="65C09E2D" w14:textId="60410F0C" w:rsidR="00B712BC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. </w:t>
      </w:r>
      <w:r w:rsidR="00B712BC" w:rsidRPr="00DF5691">
        <w:rPr>
          <w:rFonts w:cs="Huawei Sans"/>
        </w:rPr>
        <w:t>：</w:t>
      </w:r>
      <w:r w:rsidR="006B71F6" w:rsidRPr="00DF5691">
        <w:rPr>
          <w:rFonts w:cs="Huawei Sans"/>
        </w:rPr>
        <w:t>表示当前目录</w:t>
      </w:r>
      <w:r w:rsidR="00444679" w:rsidRPr="00DF5691">
        <w:rPr>
          <w:rFonts w:cs="Huawei Sans"/>
        </w:rPr>
        <w:t>。</w:t>
      </w:r>
    </w:p>
    <w:p w14:paraId="5614388E" w14:textId="6AFB6B20" w:rsidR="00B712BC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.. </w:t>
      </w:r>
      <w:r w:rsidR="00B712BC" w:rsidRPr="00DF5691">
        <w:rPr>
          <w:rFonts w:cs="Huawei Sans"/>
        </w:rPr>
        <w:t>：</w:t>
      </w:r>
      <w:r w:rsidR="006B71F6" w:rsidRPr="00DF5691">
        <w:rPr>
          <w:rFonts w:cs="Huawei Sans"/>
        </w:rPr>
        <w:t>表示上一级目录</w:t>
      </w:r>
      <w:r w:rsidR="00444679" w:rsidRPr="00DF5691">
        <w:rPr>
          <w:rFonts w:cs="Huawei Sans"/>
        </w:rPr>
        <w:t>。</w:t>
      </w:r>
    </w:p>
    <w:p w14:paraId="53FFCC7E" w14:textId="036B43F6" w:rsidR="00B712BC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~ </w:t>
      </w:r>
      <w:r w:rsidR="00B712BC" w:rsidRPr="00DF5691">
        <w:rPr>
          <w:rFonts w:cs="Huawei Sans"/>
        </w:rPr>
        <w:t>：</w:t>
      </w:r>
      <w:r w:rsidRPr="00DF5691">
        <w:rPr>
          <w:rFonts w:cs="Huawei Sans"/>
        </w:rPr>
        <w:t>表示</w:t>
      </w:r>
      <w:r w:rsidRPr="00DF5691">
        <w:rPr>
          <w:rFonts w:cs="Huawei Sans"/>
        </w:rPr>
        <w:t>home</w:t>
      </w:r>
      <w:r w:rsidR="006B71F6" w:rsidRPr="00DF5691">
        <w:rPr>
          <w:rFonts w:cs="Huawei Sans"/>
        </w:rPr>
        <w:t>目录</w:t>
      </w:r>
      <w:r w:rsidR="00444679" w:rsidRPr="00DF5691">
        <w:rPr>
          <w:rFonts w:cs="Huawei Sans"/>
        </w:rPr>
        <w:t>。</w:t>
      </w:r>
    </w:p>
    <w:p w14:paraId="7551288C" w14:textId="6A015C81" w:rsidR="006B71F6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/ </w:t>
      </w:r>
      <w:r w:rsidR="00B712BC" w:rsidRPr="00DF5691">
        <w:rPr>
          <w:rFonts w:cs="Huawei Sans"/>
        </w:rPr>
        <w:t>：</w:t>
      </w:r>
      <w:r w:rsidR="006B71F6" w:rsidRPr="00DF5691">
        <w:rPr>
          <w:rFonts w:cs="Huawei Sans"/>
        </w:rPr>
        <w:t>表示根目录</w:t>
      </w:r>
      <w:r w:rsidRPr="00DF5691">
        <w:rPr>
          <w:rFonts w:cs="Huawei Sans"/>
        </w:rPr>
        <w:t>。</w:t>
      </w:r>
    </w:p>
    <w:p w14:paraId="458D69D0" w14:textId="7FB30C9D" w:rsidR="006B71F6" w:rsidRPr="00DF5691" w:rsidRDefault="003C4F3C" w:rsidP="00B63F93">
      <w:pPr>
        <w:pStyle w:val="1e"/>
      </w:pPr>
      <w:r w:rsidRPr="00DF5691">
        <w:t>命令示例：</w:t>
      </w:r>
    </w:p>
    <w:p w14:paraId="06C65522" w14:textId="3484F7E9" w:rsidR="003B6496" w:rsidRPr="00DF5691" w:rsidRDefault="003B6496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</w:t>
      </w:r>
      <w:proofErr w:type="spellStart"/>
      <w:r w:rsidRPr="00DF5691">
        <w:rPr>
          <w:rFonts w:cs="Huawei Sans"/>
        </w:rPr>
        <w:t>usr</w:t>
      </w:r>
      <w:proofErr w:type="spellEnd"/>
      <w:r w:rsidRPr="00DF5691">
        <w:rPr>
          <w:rFonts w:cs="Huawei Sans"/>
        </w:rPr>
        <w:t>目录下的</w:t>
      </w:r>
      <w:r w:rsidRPr="00DF5691">
        <w:rPr>
          <w:rFonts w:cs="Huawei Sans"/>
        </w:rPr>
        <w:t>bin</w:t>
      </w:r>
      <w:r w:rsidRPr="00DF5691">
        <w:rPr>
          <w:rFonts w:cs="Huawei Sans"/>
        </w:rPr>
        <w:t>目录中</w:t>
      </w:r>
      <w:r w:rsidR="00444679" w:rsidRPr="00DF5691">
        <w:rPr>
          <w:rFonts w:cs="Huawei Sans"/>
        </w:rPr>
        <w:t>。</w:t>
      </w:r>
    </w:p>
    <w:p w14:paraId="77729776" w14:textId="01BCAF14" w:rsidR="003B6496" w:rsidRPr="00DF5691" w:rsidRDefault="003B6496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 /</w:t>
      </w:r>
      <w:proofErr w:type="spellStart"/>
      <w:r w:rsidRPr="00DF5691">
        <w:rPr>
          <w:rFonts w:eastAsia="方正兰亭黑简体"/>
        </w:rPr>
        <w:t>usr</w:t>
      </w:r>
      <w:proofErr w:type="spellEnd"/>
      <w:r w:rsidRPr="00DF5691">
        <w:rPr>
          <w:rFonts w:eastAsia="方正兰亭黑简体"/>
        </w:rPr>
        <w:t>/bin</w:t>
      </w:r>
    </w:p>
    <w:p w14:paraId="0B8FB8D5" w14:textId="3E5057E3" w:rsidR="003B6496" w:rsidRPr="00DF5691" w:rsidRDefault="003B6496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</w:t>
      </w:r>
      <w:r w:rsidR="003C4F3C" w:rsidRPr="00DF5691">
        <w:rPr>
          <w:rFonts w:cs="Huawei Sans"/>
        </w:rPr>
        <w:t>用户</w:t>
      </w:r>
      <w:r w:rsidR="003C4F3C" w:rsidRPr="00DF5691">
        <w:rPr>
          <w:rFonts w:cs="Huawei Sans"/>
        </w:rPr>
        <w:t>home</w:t>
      </w:r>
      <w:r w:rsidR="005068F2" w:rsidRPr="00DF5691">
        <w:rPr>
          <w:rFonts w:cs="Huawei Sans"/>
        </w:rPr>
        <w:t>目录</w:t>
      </w:r>
      <w:r w:rsidR="00444679" w:rsidRPr="00DF5691">
        <w:rPr>
          <w:rFonts w:cs="Huawei Sans"/>
        </w:rPr>
        <w:t>。</w:t>
      </w:r>
      <w:r w:rsidR="005068F2" w:rsidRPr="00DF5691">
        <w:rPr>
          <w:rFonts w:cs="Huawei Sans"/>
        </w:rPr>
        <w:t xml:space="preserve"> </w:t>
      </w:r>
    </w:p>
    <w:p w14:paraId="4CB66AE2" w14:textId="407C17FB" w:rsidR="003C4F3C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</w:t>
      </w:r>
    </w:p>
    <w:p w14:paraId="73B0CEFC" w14:textId="1856A082" w:rsidR="003B6496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切换到当前目录</w:t>
      </w:r>
      <w:r w:rsidR="004A54E2" w:rsidRPr="00DF5691">
        <w:rPr>
          <w:rFonts w:cs="Huawei Sans"/>
        </w:rPr>
        <w:t>(cd</w:t>
      </w:r>
      <w:r w:rsidR="004A54E2" w:rsidRPr="00DF5691">
        <w:rPr>
          <w:rFonts w:cs="Huawei Sans"/>
        </w:rPr>
        <w:t>后面接一个</w:t>
      </w:r>
      <w:r w:rsidR="004A54E2" w:rsidRPr="00DF5691">
        <w:rPr>
          <w:rFonts w:cs="Huawei Sans"/>
        </w:rPr>
        <w:t>.)</w:t>
      </w:r>
      <w:r w:rsidR="00444679" w:rsidRPr="00DF5691">
        <w:rPr>
          <w:rFonts w:cs="Huawei Sans"/>
        </w:rPr>
        <w:t>。</w:t>
      </w:r>
    </w:p>
    <w:p w14:paraId="0C0ECAD8" w14:textId="41244541" w:rsidR="003C4F3C" w:rsidRPr="00DF5691" w:rsidRDefault="003C4F3C" w:rsidP="00B63F93">
      <w:pPr>
        <w:pStyle w:val="afffff2"/>
        <w:rPr>
          <w:rFonts w:eastAsia="方正兰亭黑简体"/>
        </w:rPr>
      </w:pPr>
      <w:proofErr w:type="gramStart"/>
      <w:r w:rsidRPr="00DF5691">
        <w:rPr>
          <w:rFonts w:eastAsia="方正兰亭黑简体"/>
        </w:rPr>
        <w:t>cd .</w:t>
      </w:r>
      <w:proofErr w:type="gramEnd"/>
    </w:p>
    <w:p w14:paraId="2781A289" w14:textId="2E850D68" w:rsidR="003B6496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切换到当前目录上一级目录</w:t>
      </w:r>
      <w:r w:rsidR="004A54E2" w:rsidRPr="00DF5691">
        <w:rPr>
          <w:rFonts w:cs="Huawei Sans"/>
        </w:rPr>
        <w:t>(cd</w:t>
      </w:r>
      <w:r w:rsidR="004A54E2" w:rsidRPr="00DF5691">
        <w:rPr>
          <w:rFonts w:cs="Huawei Sans"/>
        </w:rPr>
        <w:t>后面接两个</w:t>
      </w:r>
      <w:r w:rsidR="004A54E2" w:rsidRPr="00DF5691">
        <w:rPr>
          <w:rFonts w:cs="Huawei Sans"/>
        </w:rPr>
        <w:t>.)</w:t>
      </w:r>
      <w:r w:rsidR="00444679" w:rsidRPr="00DF5691">
        <w:rPr>
          <w:rFonts w:cs="Huawei Sans"/>
        </w:rPr>
        <w:t>。</w:t>
      </w:r>
    </w:p>
    <w:p w14:paraId="60E630F8" w14:textId="7ED0C696" w:rsidR="003C4F3C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</w:t>
      </w:r>
      <w:proofErr w:type="gramStart"/>
      <w:r w:rsidRPr="00DF5691">
        <w:rPr>
          <w:rFonts w:eastAsia="方正兰亭黑简体"/>
        </w:rPr>
        <w:t xml:space="preserve"> ..</w:t>
      </w:r>
      <w:proofErr w:type="gramEnd"/>
      <w:r w:rsidR="005068F2" w:rsidRPr="00DF5691">
        <w:rPr>
          <w:rFonts w:eastAsia="方正兰亭黑简体"/>
        </w:rPr>
        <w:t xml:space="preserve"> </w:t>
      </w:r>
    </w:p>
    <w:p w14:paraId="2A5F65D9" w14:textId="652B7C68" w:rsidR="003B6496" w:rsidRPr="00DF5691" w:rsidRDefault="005068F2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切换到用户</w:t>
      </w:r>
      <w:r w:rsidRPr="00DF5691">
        <w:rPr>
          <w:rFonts w:cs="Huawei Sans"/>
        </w:rPr>
        <w:t>home</w:t>
      </w:r>
      <w:r w:rsidR="00444679" w:rsidRPr="00DF5691">
        <w:rPr>
          <w:rFonts w:cs="Huawei Sans"/>
        </w:rPr>
        <w:t>目录。</w:t>
      </w:r>
    </w:p>
    <w:p w14:paraId="4CF3B3AD" w14:textId="4B0182B8" w:rsidR="003C4F3C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 ~</w:t>
      </w:r>
    </w:p>
    <w:p w14:paraId="14009EAB" w14:textId="16BAF65A" w:rsidR="003B6496" w:rsidRPr="00DF5691" w:rsidRDefault="00444679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切换到根目录下。</w:t>
      </w:r>
    </w:p>
    <w:p w14:paraId="2CDCA4E3" w14:textId="35895CFA" w:rsidR="006B71F6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 /</w:t>
      </w:r>
    </w:p>
    <w:p w14:paraId="03206D0E" w14:textId="6ADA0C9A" w:rsidR="00194CE8" w:rsidRPr="00DF5691" w:rsidRDefault="005068F2" w:rsidP="00B63F93">
      <w:pPr>
        <w:pStyle w:val="1e"/>
      </w:pPr>
      <w:r w:rsidRPr="00DF5691">
        <w:t>注：切换目录需要理解</w:t>
      </w:r>
      <w:r w:rsidR="00194CE8" w:rsidRPr="00DF5691">
        <w:t>绝对路径和相对路径这两个概念</w:t>
      </w:r>
      <w:r w:rsidR="00014E57" w:rsidRPr="00DF5691">
        <w:t>。</w:t>
      </w:r>
    </w:p>
    <w:p w14:paraId="5C53F8FB" w14:textId="5B8CA8FC" w:rsidR="005068F2" w:rsidRPr="00DF5691" w:rsidRDefault="00194CE8" w:rsidP="00FC6E03">
      <w:pPr>
        <w:pStyle w:val="41"/>
        <w:rPr>
          <w:rFonts w:cs="Huawei Sans"/>
        </w:rPr>
      </w:pPr>
      <w:r w:rsidRPr="00DF5691">
        <w:rPr>
          <w:rFonts w:cs="Huawei Sans"/>
        </w:rPr>
        <w:t>绝对路径：在</w:t>
      </w:r>
      <w:r w:rsidRPr="00DF5691">
        <w:rPr>
          <w:rFonts w:cs="Huawei Sans"/>
        </w:rPr>
        <w:t>Linux</w:t>
      </w:r>
      <w:r w:rsidRPr="00DF5691">
        <w:rPr>
          <w:rFonts w:cs="Huawei Sans"/>
        </w:rPr>
        <w:t>中，绝对路径是从</w:t>
      </w:r>
      <w:r w:rsidRPr="00DF5691">
        <w:rPr>
          <w:rFonts w:cs="Huawei Sans"/>
        </w:rPr>
        <w:t>/</w:t>
      </w:r>
      <w:r w:rsidRPr="00DF5691">
        <w:rPr>
          <w:rFonts w:cs="Huawei Sans"/>
        </w:rPr>
        <w:t>（即根目录）开始的，例如</w:t>
      </w:r>
      <w:r w:rsidR="005068F2" w:rsidRPr="00DF5691">
        <w:rPr>
          <w:rFonts w:cs="Huawei Sans"/>
        </w:rPr>
        <w:t xml:space="preserve"> /opt/software</w:t>
      </w:r>
      <w:r w:rsidRPr="00DF5691">
        <w:rPr>
          <w:rFonts w:cs="Huawei Sans"/>
        </w:rPr>
        <w:t>、</w:t>
      </w:r>
      <w:r w:rsidRPr="00DF5691">
        <w:rPr>
          <w:rFonts w:cs="Huawei Sans"/>
        </w:rPr>
        <w:t>/</w:t>
      </w:r>
      <w:proofErr w:type="spellStart"/>
      <w:r w:rsidRPr="00DF5691">
        <w:rPr>
          <w:rFonts w:cs="Huawei Sans"/>
        </w:rPr>
        <w:t>etc</w:t>
      </w:r>
      <w:proofErr w:type="spellEnd"/>
      <w:r w:rsidRPr="00DF5691">
        <w:rPr>
          <w:rFonts w:cs="Huawei Sans"/>
        </w:rPr>
        <w:t>/</w:t>
      </w:r>
      <w:r w:rsidR="00054E6A" w:rsidRPr="00DF5691">
        <w:rPr>
          <w:rFonts w:cs="Huawei Sans"/>
        </w:rPr>
        <w:t>profile</w:t>
      </w:r>
      <w:r w:rsidR="005068F2" w:rsidRPr="00DF5691">
        <w:rPr>
          <w:rFonts w:cs="Huawei Sans"/>
        </w:rPr>
        <w:t xml:space="preserve">, </w:t>
      </w:r>
      <w:r w:rsidR="00054E6A" w:rsidRPr="00DF5691">
        <w:rPr>
          <w:rFonts w:cs="Huawei Sans"/>
        </w:rPr>
        <w:t>如果目录以</w:t>
      </w:r>
      <w:r w:rsidR="00054E6A" w:rsidRPr="00DF5691">
        <w:rPr>
          <w:rFonts w:cs="Huawei Sans"/>
        </w:rPr>
        <w:t xml:space="preserve"> / </w:t>
      </w:r>
      <w:r w:rsidR="00054E6A" w:rsidRPr="00DF5691">
        <w:rPr>
          <w:rFonts w:cs="Huawei Sans"/>
        </w:rPr>
        <w:t>就是绝对目录。</w:t>
      </w:r>
    </w:p>
    <w:p w14:paraId="1193B119" w14:textId="569C1706" w:rsidR="006B71F6" w:rsidRPr="00DF5691" w:rsidRDefault="00194CE8" w:rsidP="00FC6E03">
      <w:pPr>
        <w:pStyle w:val="41"/>
        <w:rPr>
          <w:rFonts w:cs="Huawei Sans"/>
        </w:rPr>
      </w:pPr>
      <w:r w:rsidRPr="00DF5691">
        <w:rPr>
          <w:rFonts w:cs="Huawei Sans"/>
        </w:rPr>
        <w:t>相对路径：是以</w:t>
      </w:r>
      <w:r w:rsidRPr="00DF5691">
        <w:rPr>
          <w:rFonts w:cs="Huawei Sans"/>
        </w:rPr>
        <w:t xml:space="preserve"> . </w:t>
      </w:r>
      <w:r w:rsidRPr="00DF5691">
        <w:rPr>
          <w:rFonts w:cs="Huawei Sans"/>
        </w:rPr>
        <w:t>或</w:t>
      </w:r>
      <w:r w:rsidRPr="00DF5691">
        <w:rPr>
          <w:rFonts w:cs="Huawei Sans"/>
        </w:rPr>
        <w:t xml:space="preserve"> .. </w:t>
      </w:r>
      <w:r w:rsidR="00054E6A" w:rsidRPr="00DF5691">
        <w:rPr>
          <w:rFonts w:cs="Huawei Sans"/>
        </w:rPr>
        <w:t>开始的目录。</w:t>
      </w:r>
      <w:r w:rsidR="00054E6A" w:rsidRPr="00DF5691">
        <w:rPr>
          <w:rFonts w:cs="Huawei Sans"/>
        </w:rPr>
        <w:t xml:space="preserve"> . </w:t>
      </w:r>
      <w:r w:rsidR="00054E6A" w:rsidRPr="00DF5691">
        <w:rPr>
          <w:rFonts w:cs="Huawei Sans"/>
        </w:rPr>
        <w:t>表示</w:t>
      </w:r>
      <w:r w:rsidRPr="00DF5691">
        <w:rPr>
          <w:rFonts w:cs="Huawei Sans"/>
        </w:rPr>
        <w:t>用户当前操作所在的位置，而</w:t>
      </w:r>
      <w:r w:rsidRPr="00DF5691">
        <w:rPr>
          <w:rFonts w:cs="Huawei Sans"/>
        </w:rPr>
        <w:t xml:space="preserve"> .. </w:t>
      </w:r>
      <w:r w:rsidRPr="00DF5691">
        <w:rPr>
          <w:rFonts w:cs="Huawei Sans"/>
        </w:rPr>
        <w:t>表示上级目录</w:t>
      </w:r>
      <w:r w:rsidR="00054E6A" w:rsidRPr="00DF5691">
        <w:rPr>
          <w:rFonts w:cs="Huawei Sans"/>
        </w:rPr>
        <w:t>。例如</w:t>
      </w:r>
      <w:r w:rsidR="00054E6A" w:rsidRPr="00DF5691">
        <w:rPr>
          <w:rFonts w:cs="Huawei Sans"/>
        </w:rPr>
        <w:t xml:space="preserve"> ./</w:t>
      </w:r>
      <w:proofErr w:type="spellStart"/>
      <w:r w:rsidR="00054E6A" w:rsidRPr="00DF5691">
        <w:rPr>
          <w:rFonts w:cs="Huawei Sans"/>
        </w:rPr>
        <w:t>gs_om</w:t>
      </w:r>
      <w:proofErr w:type="spellEnd"/>
      <w:r w:rsidR="00054E6A" w:rsidRPr="00DF5691">
        <w:rPr>
          <w:rFonts w:cs="Huawei Sans"/>
        </w:rPr>
        <w:t xml:space="preserve"> </w:t>
      </w:r>
      <w:r w:rsidR="00054E6A" w:rsidRPr="00DF5691">
        <w:rPr>
          <w:rFonts w:cs="Huawei Sans"/>
        </w:rPr>
        <w:t>表示当前目录下的文件或者目录。</w:t>
      </w:r>
    </w:p>
    <w:p w14:paraId="1DA90906" w14:textId="756E3BB3" w:rsidR="006B71F6" w:rsidRPr="00DF5691" w:rsidRDefault="006B71F6" w:rsidP="00054E6A">
      <w:pPr>
        <w:pStyle w:val="2"/>
        <w:rPr>
          <w:rFonts w:ascii="Huawei Sans" w:hAnsi="Huawei Sans" w:cs="Huawei Sans"/>
        </w:rPr>
      </w:pPr>
      <w:bookmarkStart w:id="82" w:name="_Toc51057485"/>
      <w:bookmarkStart w:id="83" w:name="_Toc51141516"/>
      <w:bookmarkStart w:id="84" w:name="_Toc51330012"/>
      <w:bookmarkStart w:id="85" w:name="_Toc53415140"/>
      <w:bookmarkStart w:id="86" w:name="_Toc65486990"/>
      <w:bookmarkStart w:id="87" w:name="_Toc69742825"/>
      <w:bookmarkStart w:id="88" w:name="_Toc74644317"/>
      <w:bookmarkStart w:id="89" w:name="_Toc78182510"/>
      <w:bookmarkStart w:id="90" w:name="_Toc78277402"/>
      <w:bookmarkStart w:id="91" w:name="_Toc81317838"/>
      <w:r w:rsidRPr="00DF5691">
        <w:rPr>
          <w:rFonts w:ascii="Huawei Sans" w:hAnsi="Huawei Sans" w:cs="Huawei Sans"/>
        </w:rPr>
        <w:t>mv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42F284A1" w14:textId="40E9621D" w:rsidR="006B71F6" w:rsidRPr="00DF5691" w:rsidRDefault="006B71F6" w:rsidP="00B63F93">
      <w:pPr>
        <w:pStyle w:val="1e"/>
      </w:pPr>
      <w:r w:rsidRPr="00DF5691">
        <w:t>文件</w:t>
      </w:r>
      <w:r w:rsidR="003B6496" w:rsidRPr="00DF5691">
        <w:t>或目录</w:t>
      </w:r>
      <w:r w:rsidRPr="00DF5691">
        <w:t>改名</w:t>
      </w:r>
      <w:r w:rsidRPr="00DF5691">
        <w:t>(m</w:t>
      </w:r>
      <w:r w:rsidR="00250F70" w:rsidRPr="00DF5691">
        <w:t xml:space="preserve">ove (rename) </w:t>
      </w:r>
      <w:r w:rsidRPr="00DF5691">
        <w:t>files)</w:t>
      </w:r>
      <w:r w:rsidR="003B6496" w:rsidRPr="00DF5691">
        <w:t>或将文件或目录移入其它位置</w:t>
      </w:r>
      <w:r w:rsidR="00444679" w:rsidRPr="00DF5691">
        <w:t>，</w:t>
      </w:r>
      <w:r w:rsidRPr="00DF5691">
        <w:t>经常用来备份文件或者目录。</w:t>
      </w:r>
    </w:p>
    <w:p w14:paraId="71C0AF78" w14:textId="77777777" w:rsidR="003B6496" w:rsidRPr="00DF5691" w:rsidRDefault="00054E6A" w:rsidP="00B63F93">
      <w:pPr>
        <w:pStyle w:val="1e"/>
      </w:pPr>
      <w:r w:rsidRPr="00DF5691">
        <w:t>命令语法：</w:t>
      </w:r>
    </w:p>
    <w:p w14:paraId="0E8746EA" w14:textId="081887D5" w:rsidR="006B71F6" w:rsidRPr="00DF5691" w:rsidRDefault="00054E6A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lastRenderedPageBreak/>
        <w:t>mv</w:t>
      </w:r>
      <w:r w:rsidR="006B71F6" w:rsidRPr="00DF5691">
        <w:rPr>
          <w:rFonts w:eastAsia="方正兰亭黑简体"/>
          <w:lang w:eastAsia="zh-CN"/>
        </w:rPr>
        <w:t xml:space="preserve"> [</w:t>
      </w:r>
      <w:r w:rsidR="006B71F6" w:rsidRPr="00DF5691">
        <w:rPr>
          <w:rFonts w:eastAsia="方正兰亭黑简体"/>
          <w:lang w:eastAsia="zh-CN"/>
        </w:rPr>
        <w:t>选项</w:t>
      </w:r>
      <w:r w:rsidR="006B71F6" w:rsidRPr="00DF5691">
        <w:rPr>
          <w:rFonts w:eastAsia="方正兰亭黑简体"/>
          <w:lang w:eastAsia="zh-CN"/>
        </w:rPr>
        <w:t>]</w:t>
      </w:r>
      <w:r w:rsidRPr="00DF5691">
        <w:rPr>
          <w:rFonts w:eastAsia="方正兰亭黑简体"/>
          <w:lang w:eastAsia="zh-CN"/>
        </w:rPr>
        <w:t xml:space="preserve"> </w:t>
      </w:r>
      <w:r w:rsidR="00E05F95" w:rsidRPr="00DF5691">
        <w:rPr>
          <w:rFonts w:eastAsia="方正兰亭黑简体"/>
          <w:lang w:eastAsia="zh-CN"/>
        </w:rPr>
        <w:t>参数</w:t>
      </w:r>
      <w:r w:rsidR="00E05F95" w:rsidRPr="00DF5691">
        <w:rPr>
          <w:rFonts w:eastAsia="方正兰亭黑简体"/>
          <w:lang w:eastAsia="zh-CN"/>
        </w:rPr>
        <w:t>1</w:t>
      </w:r>
      <w:r w:rsidR="006B71F6" w:rsidRPr="00DF5691">
        <w:rPr>
          <w:rFonts w:eastAsia="方正兰亭黑简体"/>
          <w:lang w:eastAsia="zh-CN"/>
        </w:rPr>
        <w:t xml:space="preserve"> </w:t>
      </w:r>
      <w:r w:rsidRPr="00DF5691">
        <w:rPr>
          <w:rFonts w:eastAsia="方正兰亭黑简体"/>
          <w:lang w:eastAsia="zh-CN"/>
        </w:rPr>
        <w:t xml:space="preserve"> </w:t>
      </w:r>
      <w:r w:rsidR="00E05F95" w:rsidRPr="00DF5691">
        <w:rPr>
          <w:rFonts w:eastAsia="方正兰亭黑简体"/>
          <w:lang w:eastAsia="zh-CN"/>
        </w:rPr>
        <w:t>参数</w:t>
      </w:r>
      <w:r w:rsidR="00E05F95" w:rsidRPr="00DF5691">
        <w:rPr>
          <w:rFonts w:eastAsia="方正兰亭黑简体"/>
          <w:lang w:eastAsia="zh-CN"/>
        </w:rPr>
        <w:t>2</w:t>
      </w:r>
    </w:p>
    <w:p w14:paraId="51469DB3" w14:textId="77777777" w:rsidR="00B712BC" w:rsidRPr="00DF5691" w:rsidRDefault="00054E6A" w:rsidP="00B63F93">
      <w:pPr>
        <w:pStyle w:val="1e"/>
      </w:pPr>
      <w:r w:rsidRPr="00DF5691">
        <w:t>常用选项：</w:t>
      </w:r>
    </w:p>
    <w:p w14:paraId="117BA77C" w14:textId="6B9931A5" w:rsidR="006B71F6" w:rsidRPr="00DF5691" w:rsidRDefault="00054E6A" w:rsidP="00FC6E03">
      <w:pPr>
        <w:pStyle w:val="41"/>
        <w:rPr>
          <w:rFonts w:cs="Huawei Sans"/>
        </w:rPr>
      </w:pPr>
      <w:r w:rsidRPr="00DF5691">
        <w:rPr>
          <w:rFonts w:cs="Huawei Sans"/>
        </w:rPr>
        <w:t>-b</w:t>
      </w:r>
      <w:r w:rsidR="00B712BC" w:rsidRPr="00DF5691">
        <w:rPr>
          <w:rFonts w:cs="Huawei Sans"/>
        </w:rPr>
        <w:t>：</w:t>
      </w:r>
      <w:r w:rsidR="006B71F6" w:rsidRPr="00DF5691">
        <w:rPr>
          <w:rFonts w:cs="Huawei Sans"/>
        </w:rPr>
        <w:t>若需覆盖文件，则覆盖前先行备份</w:t>
      </w:r>
      <w:r w:rsidR="00014E57" w:rsidRPr="00DF5691">
        <w:rPr>
          <w:rFonts w:cs="Huawei Sans"/>
        </w:rPr>
        <w:t>。</w:t>
      </w:r>
    </w:p>
    <w:p w14:paraId="4FD4EFA0" w14:textId="21DB3D89" w:rsidR="006B71F6" w:rsidRPr="00DF5691" w:rsidRDefault="00E05F95" w:rsidP="00B63F93">
      <w:pPr>
        <w:pStyle w:val="1e"/>
      </w:pPr>
      <w:r w:rsidRPr="00DF5691">
        <w:t>参数说明：</w:t>
      </w:r>
    </w:p>
    <w:p w14:paraId="36F9B414" w14:textId="14D170D9" w:rsidR="006B71F6" w:rsidRPr="00DF5691" w:rsidRDefault="00E05F95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1</w:t>
      </w:r>
      <w:r w:rsidRPr="00DF5691">
        <w:rPr>
          <w:rFonts w:cs="Huawei Sans"/>
        </w:rPr>
        <w:t>：</w:t>
      </w:r>
      <w:r w:rsidR="006B71F6" w:rsidRPr="00DF5691">
        <w:rPr>
          <w:rFonts w:cs="Huawei Sans"/>
        </w:rPr>
        <w:t>源文件</w:t>
      </w:r>
      <w:r w:rsidRPr="00DF5691">
        <w:rPr>
          <w:rFonts w:cs="Huawei Sans"/>
        </w:rPr>
        <w:t>或目录</w:t>
      </w:r>
      <w:r w:rsidR="00014E57" w:rsidRPr="00DF5691">
        <w:rPr>
          <w:rFonts w:cs="Huawei Sans"/>
        </w:rPr>
        <w:t>。</w:t>
      </w:r>
    </w:p>
    <w:p w14:paraId="247E2CC6" w14:textId="66A39506" w:rsidR="006B71F6" w:rsidRPr="00DF5691" w:rsidRDefault="00E05F95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2</w:t>
      </w:r>
      <w:r w:rsidRPr="00DF5691">
        <w:rPr>
          <w:rFonts w:cs="Huawei Sans"/>
        </w:rPr>
        <w:t>：</w:t>
      </w:r>
      <w:r w:rsidR="006B71F6" w:rsidRPr="00DF5691">
        <w:rPr>
          <w:rFonts w:cs="Huawei Sans"/>
        </w:rPr>
        <w:t>目标文件</w:t>
      </w:r>
      <w:r w:rsidRPr="00DF5691">
        <w:rPr>
          <w:rFonts w:cs="Huawei Sans"/>
        </w:rPr>
        <w:t>或目录</w:t>
      </w:r>
      <w:r w:rsidR="00014E57" w:rsidRPr="00DF5691">
        <w:rPr>
          <w:rFonts w:cs="Huawei Sans"/>
        </w:rPr>
        <w:t>。</w:t>
      </w:r>
    </w:p>
    <w:p w14:paraId="178862AD" w14:textId="6F5AE585" w:rsidR="006B71F6" w:rsidRPr="00DF5691" w:rsidRDefault="00373D5C" w:rsidP="00B63F93">
      <w:pPr>
        <w:pStyle w:val="1e"/>
      </w:pPr>
      <w:r w:rsidRPr="00DF5691">
        <w:t>命令示例：</w:t>
      </w:r>
    </w:p>
    <w:p w14:paraId="301FA5F6" w14:textId="6CE79473" w:rsidR="003B6496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将文件</w:t>
      </w:r>
      <w:r w:rsidR="003B6496" w:rsidRPr="00DF5691">
        <w:rPr>
          <w:rFonts w:cs="Huawei Sans"/>
        </w:rPr>
        <w:t>python</w:t>
      </w:r>
      <w:r w:rsidRPr="00DF5691">
        <w:rPr>
          <w:rFonts w:cs="Huawei Sans"/>
        </w:rPr>
        <w:t>重命名为</w:t>
      </w:r>
      <w:proofErr w:type="spellStart"/>
      <w:r w:rsidR="003B6496" w:rsidRPr="00DF5691">
        <w:rPr>
          <w:rFonts w:cs="Huawei Sans"/>
        </w:rPr>
        <w:t>python.bak</w:t>
      </w:r>
      <w:proofErr w:type="spellEnd"/>
      <w:r w:rsidRPr="00DF5691">
        <w:rPr>
          <w:rFonts w:cs="Huawei Sans"/>
        </w:rPr>
        <w:t>：</w:t>
      </w:r>
    </w:p>
    <w:p w14:paraId="7EA638EC" w14:textId="5D88635F" w:rsidR="006B71F6" w:rsidRPr="00DF5691" w:rsidRDefault="006B71F6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mv </w:t>
      </w:r>
      <w:r w:rsidR="003B6496" w:rsidRPr="00DF5691">
        <w:rPr>
          <w:rFonts w:eastAsia="方正兰亭黑简体"/>
        </w:rPr>
        <w:t>python</w:t>
      </w:r>
      <w:r w:rsidRPr="00DF5691">
        <w:rPr>
          <w:rFonts w:eastAsia="方正兰亭黑简体"/>
        </w:rPr>
        <w:t xml:space="preserve"> </w:t>
      </w:r>
      <w:proofErr w:type="spellStart"/>
      <w:r w:rsidR="003B6496" w:rsidRPr="00DF5691">
        <w:rPr>
          <w:rFonts w:eastAsia="方正兰亭黑简体"/>
        </w:rPr>
        <w:t>python.bak</w:t>
      </w:r>
      <w:proofErr w:type="spellEnd"/>
    </w:p>
    <w:p w14:paraId="67447CD6" w14:textId="30002531" w:rsidR="003B6496" w:rsidRPr="00DF5691" w:rsidRDefault="003B6496" w:rsidP="00FC6E03">
      <w:pPr>
        <w:pStyle w:val="41"/>
        <w:rPr>
          <w:rFonts w:cs="Huawei Sans"/>
        </w:rPr>
      </w:pPr>
      <w:r w:rsidRPr="00DF5691">
        <w:rPr>
          <w:rFonts w:cs="Huawei Sans"/>
        </w:rPr>
        <w:t>将</w:t>
      </w:r>
      <w:r w:rsidRPr="00DF5691">
        <w:rPr>
          <w:rFonts w:cs="Huawei Sans"/>
        </w:rPr>
        <w:t>/physical/backup</w:t>
      </w:r>
      <w:r w:rsidRPr="00DF5691">
        <w:rPr>
          <w:rFonts w:cs="Huawei Sans"/>
        </w:rPr>
        <w:t>目录下的所有文件和目录移到</w:t>
      </w:r>
      <w:r w:rsidRPr="00DF5691">
        <w:rPr>
          <w:rFonts w:cs="Huawei Sans"/>
        </w:rPr>
        <w:t>/data/dbn1</w:t>
      </w:r>
      <w:r w:rsidRPr="00DF5691">
        <w:rPr>
          <w:rFonts w:cs="Huawei Sans"/>
        </w:rPr>
        <w:t>目录下：</w:t>
      </w:r>
    </w:p>
    <w:p w14:paraId="49211A8D" w14:textId="41F2DAD5" w:rsidR="003B6496" w:rsidRPr="00DF5691" w:rsidRDefault="006B71F6" w:rsidP="00B63F93">
      <w:pPr>
        <w:pStyle w:val="afffff2"/>
        <w:rPr>
          <w:rFonts w:eastAsia="方正兰亭黑简体"/>
          <w:lang w:eastAsia="zh-CN"/>
        </w:rPr>
      </w:pPr>
      <w:proofErr w:type="gramStart"/>
      <w:r w:rsidRPr="00DF5691">
        <w:rPr>
          <w:rFonts w:eastAsia="方正兰亭黑简体"/>
        </w:rPr>
        <w:t xml:space="preserve">mv </w:t>
      </w:r>
      <w:r w:rsidR="003B6496" w:rsidRPr="00DF5691">
        <w:rPr>
          <w:rFonts w:eastAsia="方正兰亭黑简体"/>
        </w:rPr>
        <w:t xml:space="preserve"> /</w:t>
      </w:r>
      <w:proofErr w:type="gramEnd"/>
      <w:r w:rsidR="003B6496" w:rsidRPr="00DF5691">
        <w:rPr>
          <w:rFonts w:eastAsia="方正兰亭黑简体"/>
        </w:rPr>
        <w:t>physical/backup/*  /data/dbn</w:t>
      </w:r>
      <w:r w:rsidR="003B6496" w:rsidRPr="00DF5691">
        <w:rPr>
          <w:rFonts w:eastAsia="方正兰亭黑简体"/>
          <w:lang w:eastAsia="zh-CN"/>
        </w:rPr>
        <w:t>1</w:t>
      </w:r>
    </w:p>
    <w:p w14:paraId="223B0C32" w14:textId="20CA3E76" w:rsidR="00984FC3" w:rsidRPr="00DF5691" w:rsidRDefault="00984FC3" w:rsidP="00984FC3">
      <w:pPr>
        <w:pStyle w:val="2"/>
        <w:shd w:val="clear" w:color="auto" w:fill="FFFFFF"/>
        <w:spacing w:before="150" w:after="150"/>
        <w:rPr>
          <w:rFonts w:ascii="Huawei Sans" w:hAnsi="Huawei Sans" w:cs="Huawei Sans"/>
          <w:color w:val="000000"/>
          <w:sz w:val="32"/>
          <w:szCs w:val="32"/>
        </w:rPr>
      </w:pPr>
      <w:bookmarkStart w:id="92" w:name="_Toc51057486"/>
      <w:bookmarkStart w:id="93" w:name="_Toc51141517"/>
      <w:bookmarkStart w:id="94" w:name="_Toc51330013"/>
      <w:bookmarkStart w:id="95" w:name="_Toc53415141"/>
      <w:bookmarkStart w:id="96" w:name="_Toc65486991"/>
      <w:bookmarkStart w:id="97" w:name="_Toc69742826"/>
      <w:bookmarkStart w:id="98" w:name="_Toc74644318"/>
      <w:bookmarkStart w:id="99" w:name="_Toc78182511"/>
      <w:bookmarkStart w:id="100" w:name="_Toc78277403"/>
      <w:bookmarkStart w:id="101" w:name="_Toc81317839"/>
      <w:r w:rsidRPr="00DF5691">
        <w:rPr>
          <w:rFonts w:ascii="Huawei Sans" w:hAnsi="Huawei Sans" w:cs="Huawei Sans"/>
          <w:color w:val="000000"/>
          <w:sz w:val="32"/>
          <w:szCs w:val="32"/>
        </w:rPr>
        <w:t>curl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52CD47C4" w14:textId="34517855" w:rsidR="00984FC3" w:rsidRPr="00DF5691" w:rsidRDefault="00984FC3" w:rsidP="00B63F93">
      <w:pPr>
        <w:pStyle w:val="1e"/>
      </w:pPr>
      <w:r w:rsidRPr="00DF5691">
        <w:t>在</w:t>
      </w:r>
      <w:r w:rsidRPr="00DF5691">
        <w:t>Linux</w:t>
      </w:r>
      <w:r w:rsidRPr="00DF5691">
        <w:t>中</w:t>
      </w:r>
      <w:r w:rsidRPr="00DF5691">
        <w:t>curl</w:t>
      </w:r>
      <w:r w:rsidRPr="00DF5691">
        <w:t>是一个利用</w:t>
      </w:r>
      <w:r w:rsidRPr="00DF5691">
        <w:t>URL</w:t>
      </w:r>
      <w:r w:rsidRPr="00DF5691">
        <w:t>规则在命令行下工作的文件传输工具。支持文件的上传和下载，是综合传输工具。</w:t>
      </w:r>
    </w:p>
    <w:p w14:paraId="34821BC3" w14:textId="0030362C" w:rsidR="00984FC3" w:rsidRPr="00DF5691" w:rsidRDefault="00984FC3" w:rsidP="00B63F93">
      <w:pPr>
        <w:pStyle w:val="1e"/>
      </w:pPr>
      <w:r w:rsidRPr="00DF5691">
        <w:t>命令语法：</w:t>
      </w:r>
    </w:p>
    <w:p w14:paraId="549AF0E1" w14:textId="3AE99FB3" w:rsidR="00984FC3" w:rsidRPr="00DF5691" w:rsidRDefault="00984FC3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>curl [</w:t>
      </w:r>
      <w:r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>] [</w:t>
      </w:r>
      <w:r w:rsidR="00416CED" w:rsidRPr="00DF5691">
        <w:rPr>
          <w:rFonts w:eastAsia="方正兰亭黑简体"/>
          <w:lang w:eastAsia="zh-CN"/>
        </w:rPr>
        <w:t>URL</w:t>
      </w:r>
      <w:r w:rsidRPr="00DF5691">
        <w:rPr>
          <w:rFonts w:eastAsia="方正兰亭黑简体"/>
          <w:lang w:eastAsia="zh-CN"/>
        </w:rPr>
        <w:t>]</w:t>
      </w:r>
    </w:p>
    <w:p w14:paraId="498425D3" w14:textId="5215A50F" w:rsidR="00984FC3" w:rsidRPr="00DF5691" w:rsidRDefault="00984FC3" w:rsidP="00B63F93">
      <w:pPr>
        <w:pStyle w:val="1e"/>
      </w:pPr>
      <w:r w:rsidRPr="00DF5691">
        <w:t>常用选项：</w:t>
      </w:r>
    </w:p>
    <w:p w14:paraId="7803126F" w14:textId="3F1C2787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-A/--user-agent &lt;string&gt;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设置用户代理发送给服务器</w:t>
      </w:r>
      <w:r w:rsidR="00B712BC" w:rsidRPr="00DF5691">
        <w:rPr>
          <w:rFonts w:cs="Huawei Sans"/>
        </w:rPr>
        <w:t>；</w:t>
      </w:r>
    </w:p>
    <w:p w14:paraId="2EB18090" w14:textId="76C7965E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-C/--continue-at &lt;offset&gt;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断点续转</w:t>
      </w:r>
      <w:r w:rsidR="00B712BC" w:rsidRPr="00DF5691">
        <w:rPr>
          <w:rFonts w:cs="Huawei Sans"/>
        </w:rPr>
        <w:t>；</w:t>
      </w:r>
    </w:p>
    <w:p w14:paraId="6A9DE59C" w14:textId="466966AE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-D/--dump-header &lt;file&gt;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把</w:t>
      </w:r>
      <w:r w:rsidRPr="00DF5691">
        <w:rPr>
          <w:rFonts w:cs="Huawei Sans"/>
        </w:rPr>
        <w:t>header</w:t>
      </w:r>
      <w:r w:rsidRPr="00DF5691">
        <w:rPr>
          <w:rFonts w:cs="Huawei Sans"/>
        </w:rPr>
        <w:t>信息写入到该文件中</w:t>
      </w:r>
      <w:r w:rsidR="00B712BC" w:rsidRPr="00DF5691">
        <w:rPr>
          <w:rFonts w:cs="Huawei Sans"/>
        </w:rPr>
        <w:t>；</w:t>
      </w:r>
    </w:p>
    <w:p w14:paraId="467E6E95" w14:textId="15DB3DF4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-e/--</w:t>
      </w:r>
      <w:proofErr w:type="spellStart"/>
      <w:r w:rsidRPr="00DF5691">
        <w:rPr>
          <w:rFonts w:cs="Huawei Sans"/>
        </w:rPr>
        <w:t>referer</w:t>
      </w:r>
      <w:proofErr w:type="spellEnd"/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来源网址</w:t>
      </w:r>
      <w:r w:rsidR="00B712BC" w:rsidRPr="00DF5691">
        <w:rPr>
          <w:rFonts w:cs="Huawei Sans"/>
        </w:rPr>
        <w:t>；</w:t>
      </w:r>
    </w:p>
    <w:p w14:paraId="737AA33E" w14:textId="21D764C4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-o/--output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把输出写到该文件中</w:t>
      </w:r>
      <w:r w:rsidR="00B712BC" w:rsidRPr="00DF5691">
        <w:rPr>
          <w:rFonts w:cs="Huawei Sans"/>
        </w:rPr>
        <w:t>；</w:t>
      </w:r>
    </w:p>
    <w:p w14:paraId="6B0B2AA7" w14:textId="5467D13B" w:rsidR="002839E3" w:rsidRPr="00DF5691" w:rsidRDefault="002839E3" w:rsidP="00FC6E03">
      <w:pPr>
        <w:pStyle w:val="41"/>
        <w:rPr>
          <w:rFonts w:cs="Huawei Sans"/>
        </w:rPr>
      </w:pPr>
      <w:r w:rsidRPr="00DF5691">
        <w:rPr>
          <w:rFonts w:cs="Huawei Sans"/>
        </w:rPr>
        <w:t>-O/--remote-name</w:t>
      </w:r>
      <w:r w:rsidRPr="00DF5691">
        <w:rPr>
          <w:rFonts w:cs="Huawei Sans"/>
        </w:rPr>
        <w:t>：把输出写到该文件中，保留远程文件的文件名</w:t>
      </w:r>
      <w:r w:rsidR="00B712BC" w:rsidRPr="00DF5691">
        <w:rPr>
          <w:rFonts w:cs="Huawei Sans"/>
        </w:rPr>
        <w:t>；</w:t>
      </w:r>
    </w:p>
    <w:p w14:paraId="42541C19" w14:textId="4F69AB1A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-s/--silent</w:t>
      </w:r>
      <w:r w:rsidR="00B06B0D" w:rsidRPr="00DF5691">
        <w:rPr>
          <w:rFonts w:cs="Huawei Sans"/>
        </w:rPr>
        <w:t>：</w:t>
      </w:r>
      <w:r w:rsidR="00E3401B" w:rsidRPr="00DF5691">
        <w:rPr>
          <w:rFonts w:cs="Huawei Sans"/>
        </w:rPr>
        <w:t>静默</w:t>
      </w:r>
      <w:r w:rsidRPr="00DF5691">
        <w:rPr>
          <w:rFonts w:cs="Huawei Sans"/>
        </w:rPr>
        <w:t>模式。不输出任何东西</w:t>
      </w:r>
      <w:r w:rsidR="00B712BC" w:rsidRPr="00DF5691">
        <w:rPr>
          <w:rFonts w:cs="Huawei Sans"/>
        </w:rPr>
        <w:t>；</w:t>
      </w:r>
    </w:p>
    <w:p w14:paraId="2FC6C8AB" w14:textId="4D52C14D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-T/--upload-file &lt;file&gt;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上传文件</w:t>
      </w:r>
      <w:r w:rsidR="00B712BC" w:rsidRPr="00DF5691">
        <w:rPr>
          <w:rFonts w:cs="Huawei Sans"/>
        </w:rPr>
        <w:t>；</w:t>
      </w:r>
    </w:p>
    <w:p w14:paraId="780D1CF0" w14:textId="737B6613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-u/--user &lt;user[:password]&gt;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设置服务器的用户和密码</w:t>
      </w:r>
      <w:r w:rsidR="00B712BC" w:rsidRPr="00DF5691">
        <w:rPr>
          <w:rFonts w:cs="Huawei Sans"/>
        </w:rPr>
        <w:t>；</w:t>
      </w:r>
    </w:p>
    <w:p w14:paraId="12531E6D" w14:textId="7502635C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-x/--proxy &lt;host[:port]&gt;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在给定的端口上使用</w:t>
      </w:r>
      <w:r w:rsidRPr="00DF5691">
        <w:rPr>
          <w:rFonts w:cs="Huawei Sans"/>
        </w:rPr>
        <w:t>HTTP</w:t>
      </w:r>
      <w:r w:rsidRPr="00DF5691">
        <w:rPr>
          <w:rFonts w:cs="Huawei Sans"/>
        </w:rPr>
        <w:t>代理</w:t>
      </w:r>
      <w:r w:rsidR="00B712BC" w:rsidRPr="00DF5691">
        <w:rPr>
          <w:rFonts w:cs="Huawei Sans"/>
        </w:rPr>
        <w:t>；</w:t>
      </w:r>
    </w:p>
    <w:p w14:paraId="236A080B" w14:textId="5268456E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-#/--progress-bar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进度</w:t>
      </w:r>
      <w:proofErr w:type="gramStart"/>
      <w:r w:rsidRPr="00DF5691">
        <w:rPr>
          <w:rFonts w:cs="Huawei Sans"/>
        </w:rPr>
        <w:t>条显示</w:t>
      </w:r>
      <w:proofErr w:type="gramEnd"/>
      <w:r w:rsidRPr="00DF5691">
        <w:rPr>
          <w:rFonts w:cs="Huawei Sans"/>
        </w:rPr>
        <w:t>当前的传送状态</w:t>
      </w:r>
      <w:r w:rsidR="00014E57" w:rsidRPr="00DF5691">
        <w:rPr>
          <w:rFonts w:cs="Huawei Sans"/>
        </w:rPr>
        <w:t>。</w:t>
      </w:r>
    </w:p>
    <w:p w14:paraId="2EB3C024" w14:textId="77777777" w:rsidR="00B9150F" w:rsidRPr="00DF5691" w:rsidRDefault="00B06B0D" w:rsidP="00B63F93">
      <w:pPr>
        <w:pStyle w:val="1e"/>
      </w:pPr>
      <w:r w:rsidRPr="00DF5691">
        <w:t>参数说明</w:t>
      </w:r>
      <w:r w:rsidR="005C1480" w:rsidRPr="00DF5691">
        <w:t>：</w:t>
      </w:r>
    </w:p>
    <w:p w14:paraId="0D3693AD" w14:textId="2698FDA3" w:rsidR="005C1480" w:rsidRPr="00DF5691" w:rsidRDefault="00416CED" w:rsidP="00FC6E03">
      <w:pPr>
        <w:pStyle w:val="41"/>
        <w:rPr>
          <w:rFonts w:cs="Huawei Sans"/>
        </w:rPr>
      </w:pPr>
      <w:r w:rsidRPr="00DF5691">
        <w:rPr>
          <w:rFonts w:cs="Huawei Sans"/>
        </w:rPr>
        <w:t>URL</w:t>
      </w:r>
      <w:r w:rsidR="00B9150F" w:rsidRPr="00DF5691">
        <w:rPr>
          <w:rFonts w:cs="Huawei Sans"/>
        </w:rPr>
        <w:t>：指定的文件传输</w:t>
      </w:r>
      <w:r w:rsidR="00B9150F" w:rsidRPr="00DF5691">
        <w:rPr>
          <w:rFonts w:cs="Huawei Sans"/>
        </w:rPr>
        <w:t>URL</w:t>
      </w:r>
      <w:r w:rsidR="00B9150F" w:rsidRPr="00DF5691">
        <w:rPr>
          <w:rFonts w:cs="Huawei Sans"/>
        </w:rPr>
        <w:t>地址</w:t>
      </w:r>
      <w:r w:rsidR="00B712BC" w:rsidRPr="00DF5691">
        <w:rPr>
          <w:rFonts w:cs="Huawei Sans"/>
        </w:rPr>
        <w:t>。</w:t>
      </w:r>
    </w:p>
    <w:p w14:paraId="439B0C37" w14:textId="050D5E65" w:rsidR="005C1480" w:rsidRPr="00DF5691" w:rsidRDefault="005C1480" w:rsidP="00B63F93">
      <w:pPr>
        <w:pStyle w:val="1e"/>
      </w:pPr>
      <w:r w:rsidRPr="00DF5691">
        <w:lastRenderedPageBreak/>
        <w:t>命令示例：</w:t>
      </w:r>
    </w:p>
    <w:p w14:paraId="58DCD598" w14:textId="2E5F6DB7" w:rsidR="005C1480" w:rsidRPr="00DF5691" w:rsidRDefault="005C1480" w:rsidP="00FC6E03">
      <w:pPr>
        <w:pStyle w:val="41"/>
        <w:rPr>
          <w:rFonts w:cs="Huawei Sans"/>
        </w:rPr>
      </w:pPr>
      <w:r w:rsidRPr="00DF5691">
        <w:rPr>
          <w:rFonts w:cs="Huawei Sans"/>
        </w:rPr>
        <w:t>将</w:t>
      </w:r>
      <w:r w:rsidRPr="00DF5691">
        <w:rPr>
          <w:rFonts w:cs="Huawei Sans"/>
        </w:rPr>
        <w:t>url(</w:t>
      </w:r>
      <w:hyperlink r:id="rId33" w:history="1">
        <w:r w:rsidRPr="00DF5691">
          <w:rPr>
            <w:rFonts w:cs="Huawei Sans"/>
          </w:rPr>
          <w:t>https://mirrors.huaweicloud.com/repository/conf/CentOS-7-anon.repo)</w:t>
        </w:r>
        <w:r w:rsidRPr="00DF5691">
          <w:rPr>
            <w:rFonts w:cs="Huawei Sans"/>
          </w:rPr>
          <w:t>的内容保存到</w:t>
        </w:r>
        <w:r w:rsidRPr="00DF5691">
          <w:rPr>
            <w:rFonts w:cs="Huawei Sans"/>
          </w:rPr>
          <w:t>/etc/yum.repos.d/CentOS-Base.repo</w:t>
        </w:r>
      </w:hyperlink>
      <w:r w:rsidRPr="00DF5691">
        <w:rPr>
          <w:rFonts w:cs="Huawei Sans"/>
        </w:rPr>
        <w:t>文件中</w:t>
      </w:r>
      <w:r w:rsidR="002A5CDD" w:rsidRPr="00DF5691">
        <w:rPr>
          <w:rFonts w:cs="Huawei Sans"/>
        </w:rPr>
        <w:t>。</w:t>
      </w:r>
    </w:p>
    <w:p w14:paraId="6CEB09E0" w14:textId="292EC725" w:rsidR="005C1480" w:rsidRPr="00DF5691" w:rsidRDefault="005C1480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curl -o /</w:t>
      </w:r>
      <w:proofErr w:type="spellStart"/>
      <w:r w:rsidRPr="00DF5691">
        <w:rPr>
          <w:rFonts w:eastAsia="方正兰亭黑简体"/>
        </w:rPr>
        <w:t>etc</w:t>
      </w:r>
      <w:proofErr w:type="spellEnd"/>
      <w:r w:rsidRPr="00DF5691">
        <w:rPr>
          <w:rFonts w:eastAsia="方正兰亭黑简体"/>
        </w:rPr>
        <w:t>/</w:t>
      </w:r>
      <w:proofErr w:type="spellStart"/>
      <w:r w:rsidRPr="00DF5691">
        <w:rPr>
          <w:rFonts w:eastAsia="方正兰亭黑简体"/>
        </w:rPr>
        <w:t>yum.repos.d</w:t>
      </w:r>
      <w:proofErr w:type="spellEnd"/>
      <w:r w:rsidRPr="00DF5691">
        <w:rPr>
          <w:rFonts w:eastAsia="方正兰亭黑简体"/>
        </w:rPr>
        <w:t>/CentOS-</w:t>
      </w:r>
      <w:proofErr w:type="spellStart"/>
      <w:r w:rsidRPr="00DF5691">
        <w:rPr>
          <w:rFonts w:eastAsia="方正兰亭黑简体"/>
        </w:rPr>
        <w:t>Base.repo</w:t>
      </w:r>
      <w:proofErr w:type="spellEnd"/>
      <w:r w:rsidRPr="00DF5691">
        <w:rPr>
          <w:rFonts w:eastAsia="方正兰亭黑简体"/>
          <w:shd w:val="clear" w:color="auto" w:fill="auto"/>
        </w:rPr>
        <w:t xml:space="preserve"> </w:t>
      </w:r>
      <w:hyperlink r:id="rId34" w:history="1">
        <w:r w:rsidR="002839E3" w:rsidRPr="00DF5691">
          <w:rPr>
            <w:rFonts w:eastAsia="方正兰亭黑简体"/>
            <w:shd w:val="clear" w:color="auto" w:fill="auto"/>
          </w:rPr>
          <w:t>https://mirrors.huaweicloud.com/repository/conf/CentOS-7-anon.repo</w:t>
        </w:r>
      </w:hyperlink>
    </w:p>
    <w:p w14:paraId="09A7FCAD" w14:textId="6CC4A33E" w:rsidR="002839E3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t>如果在传输过程中掉线</w:t>
      </w:r>
      <w:r w:rsidR="002A5CDD" w:rsidRPr="00DF5691">
        <w:rPr>
          <w:rFonts w:cs="Huawei Sans"/>
        </w:rPr>
        <w:t>，可以使用</w:t>
      </w:r>
      <w:r w:rsidR="002A5CDD" w:rsidRPr="00DF5691">
        <w:rPr>
          <w:rFonts w:cs="Huawei Sans"/>
        </w:rPr>
        <w:t>-C</w:t>
      </w:r>
      <w:r w:rsidR="002A5CDD" w:rsidRPr="00DF5691">
        <w:rPr>
          <w:rFonts w:cs="Huawei Sans"/>
        </w:rPr>
        <w:t>的方式进行续传。</w:t>
      </w:r>
    </w:p>
    <w:p w14:paraId="31C62477" w14:textId="296ED55A" w:rsidR="00014E57" w:rsidRPr="00DF5691" w:rsidRDefault="002A5CDD" w:rsidP="00B63F93">
      <w:pPr>
        <w:pStyle w:val="afffff2"/>
        <w:rPr>
          <w:rFonts w:eastAsia="方正兰亭黑简体"/>
          <w:shd w:val="clear" w:color="auto" w:fill="auto"/>
        </w:rPr>
      </w:pPr>
      <w:r w:rsidRPr="00DF5691">
        <w:rPr>
          <w:rFonts w:eastAsia="方正兰亭黑简体"/>
          <w:shd w:val="clear" w:color="auto" w:fill="auto"/>
        </w:rPr>
        <w:t>c</w:t>
      </w:r>
      <w:r w:rsidR="002839E3" w:rsidRPr="00DF5691">
        <w:rPr>
          <w:rFonts w:eastAsia="方正兰亭黑简体"/>
          <w:shd w:val="clear" w:color="auto" w:fill="auto"/>
        </w:rPr>
        <w:t>ur</w:t>
      </w:r>
      <w:r w:rsidRPr="00DF5691">
        <w:rPr>
          <w:rFonts w:eastAsia="方正兰亭黑简体"/>
          <w:shd w:val="clear" w:color="auto" w:fill="auto"/>
        </w:rPr>
        <w:t>l</w:t>
      </w:r>
      <w:r w:rsidR="002839E3" w:rsidRPr="00DF5691">
        <w:rPr>
          <w:rFonts w:eastAsia="方正兰亭黑简体"/>
          <w:shd w:val="clear" w:color="auto" w:fill="auto"/>
        </w:rPr>
        <w:t xml:space="preserve"> -C -O </w:t>
      </w:r>
      <w:hyperlink r:id="rId35" w:history="1">
        <w:r w:rsidR="002839E3" w:rsidRPr="00DF5691">
          <w:rPr>
            <w:rFonts w:eastAsia="方正兰亭黑简体"/>
            <w:shd w:val="clear" w:color="auto" w:fill="auto"/>
          </w:rPr>
          <w:t>https://mirrors.huaweicloud.com/repository/conf/CentOS-7-anon.repo</w:t>
        </w:r>
      </w:hyperlink>
    </w:p>
    <w:p w14:paraId="7730E29F" w14:textId="23F5A7D9" w:rsidR="00014E57" w:rsidRPr="00DF5691" w:rsidRDefault="00014E57" w:rsidP="00014E57">
      <w:pPr>
        <w:pStyle w:val="2"/>
        <w:rPr>
          <w:rFonts w:ascii="Huawei Sans" w:hAnsi="Huawei Sans" w:cs="Huawei Sans"/>
        </w:rPr>
      </w:pPr>
      <w:bookmarkStart w:id="102" w:name="_Toc51057487"/>
      <w:bookmarkStart w:id="103" w:name="_Toc51141518"/>
      <w:bookmarkStart w:id="104" w:name="_Toc51330014"/>
      <w:bookmarkStart w:id="105" w:name="_Toc53415142"/>
      <w:bookmarkStart w:id="106" w:name="_Toc65486992"/>
      <w:bookmarkStart w:id="107" w:name="_Toc69742827"/>
      <w:bookmarkStart w:id="108" w:name="_Toc74644319"/>
      <w:bookmarkStart w:id="109" w:name="_Toc78182512"/>
      <w:bookmarkStart w:id="110" w:name="_Toc78277404"/>
      <w:bookmarkStart w:id="111" w:name="_Toc81317840"/>
      <w:r w:rsidRPr="00DF5691">
        <w:rPr>
          <w:rFonts w:ascii="Huawei Sans" w:hAnsi="Huawei Sans" w:cs="Huawei Sans"/>
        </w:rPr>
        <w:t>yum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47027CA6" w14:textId="0E0EB5C2" w:rsidR="00014E57" w:rsidRPr="00DF5691" w:rsidRDefault="00014E57" w:rsidP="00B63F93">
      <w:pPr>
        <w:pStyle w:val="ItemListTextinTable"/>
      </w:pPr>
      <w:r w:rsidRPr="00DF5691">
        <w:t xml:space="preserve">Shell </w:t>
      </w:r>
      <w:r w:rsidRPr="00DF5691">
        <w:t>前端软件包管理器。基于</w:t>
      </w:r>
      <w:r w:rsidRPr="00DF5691">
        <w:t xml:space="preserve"> RPM </w:t>
      </w:r>
      <w:r w:rsidRPr="00DF5691">
        <w:t>包管理，能够从指定的服务器自动下载</w:t>
      </w:r>
      <w:r w:rsidRPr="00DF5691">
        <w:t xml:space="preserve"> RPM </w:t>
      </w:r>
      <w:r w:rsidRPr="00DF5691">
        <w:t>包并且安装，可以自动处理依赖性关系，并且一次安装所有依赖的软体包，无须繁琐地一次次下载和安装。</w:t>
      </w:r>
    </w:p>
    <w:p w14:paraId="299505A0" w14:textId="20341DFF" w:rsidR="00014E57" w:rsidRPr="00DF5691" w:rsidRDefault="00014E57" w:rsidP="00B63F93">
      <w:pPr>
        <w:pStyle w:val="1e"/>
      </w:pPr>
      <w:r w:rsidRPr="00DF5691">
        <w:t>命令语法：</w:t>
      </w:r>
    </w:p>
    <w:p w14:paraId="5505A556" w14:textId="77777777" w:rsidR="00014E57" w:rsidRPr="00DF5691" w:rsidRDefault="00014E57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yum [options] [command] [package ...]</w:t>
      </w:r>
    </w:p>
    <w:p w14:paraId="4F2180D3" w14:textId="261FD170" w:rsidR="00014E57" w:rsidRPr="00DF5691" w:rsidRDefault="00014E57" w:rsidP="00B63F93">
      <w:pPr>
        <w:pStyle w:val="ItemListTextinTable"/>
      </w:pPr>
      <w:r w:rsidRPr="00DF5691">
        <w:t>常用选项：</w:t>
      </w:r>
    </w:p>
    <w:p w14:paraId="45892A2E" w14:textId="6A6DDBF1" w:rsidR="00014E57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-h</w:t>
      </w:r>
      <w:r w:rsidRPr="00DF5691">
        <w:rPr>
          <w:rFonts w:cs="Huawei Sans"/>
        </w:rPr>
        <w:t>：</w:t>
      </w:r>
      <w:r w:rsidR="00B9150F" w:rsidRPr="00DF5691">
        <w:rPr>
          <w:rFonts w:cs="Huawei Sans"/>
        </w:rPr>
        <w:t>查看</w:t>
      </w:r>
      <w:r w:rsidRPr="00DF5691">
        <w:rPr>
          <w:rFonts w:cs="Huawei Sans"/>
        </w:rPr>
        <w:t>帮助</w:t>
      </w:r>
      <w:r w:rsidR="00B712BC" w:rsidRPr="00DF5691">
        <w:rPr>
          <w:rFonts w:cs="Huawei Sans"/>
        </w:rPr>
        <w:t>；</w:t>
      </w:r>
    </w:p>
    <w:p w14:paraId="5E881FE6" w14:textId="0541C88E" w:rsidR="00B9150F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-y</w:t>
      </w:r>
      <w:r w:rsidRPr="00DF5691">
        <w:rPr>
          <w:rFonts w:cs="Huawei Sans"/>
        </w:rPr>
        <w:t>：当安装过程提示选择全部为</w:t>
      </w:r>
      <w:r w:rsidRPr="00DF5691">
        <w:rPr>
          <w:rFonts w:cs="Huawei Sans"/>
        </w:rPr>
        <w:t xml:space="preserve"> "yes"</w:t>
      </w:r>
      <w:r w:rsidR="00B712BC" w:rsidRPr="00DF5691">
        <w:rPr>
          <w:rFonts w:cs="Huawei Sans"/>
        </w:rPr>
        <w:t>；</w:t>
      </w:r>
    </w:p>
    <w:p w14:paraId="54A4C8C1" w14:textId="5ED985D3" w:rsidR="00014E57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-q</w:t>
      </w:r>
      <w:r w:rsidR="00B9150F" w:rsidRPr="00DF5691">
        <w:rPr>
          <w:rFonts w:cs="Huawei Sans"/>
        </w:rPr>
        <w:t>：不显示安装的过程</w:t>
      </w:r>
      <w:r w:rsidRPr="00DF5691">
        <w:rPr>
          <w:rFonts w:cs="Huawei Sans"/>
        </w:rPr>
        <w:t>。</w:t>
      </w:r>
    </w:p>
    <w:p w14:paraId="59EFD780" w14:textId="0CA8E629" w:rsidR="00B9150F" w:rsidRPr="00DF5691" w:rsidRDefault="00B9150F" w:rsidP="00B63F93">
      <w:pPr>
        <w:pStyle w:val="ItemListTextinTable"/>
      </w:pPr>
      <w:r w:rsidRPr="00DF5691">
        <w:t>参数说明：</w:t>
      </w:r>
    </w:p>
    <w:p w14:paraId="50B67F43" w14:textId="77777777" w:rsidR="00014E57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command</w:t>
      </w:r>
      <w:r w:rsidRPr="00DF5691">
        <w:rPr>
          <w:rFonts w:cs="Huawei Sans"/>
        </w:rPr>
        <w:t>：要进行的操作。</w:t>
      </w:r>
    </w:p>
    <w:p w14:paraId="77638BE2" w14:textId="043CFD71" w:rsidR="00014E57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package</w:t>
      </w:r>
      <w:r w:rsidRPr="00DF5691">
        <w:rPr>
          <w:rFonts w:cs="Huawei Sans"/>
        </w:rPr>
        <w:t>：安装的包名。</w:t>
      </w:r>
    </w:p>
    <w:p w14:paraId="33974D68" w14:textId="2CB2630C" w:rsidR="00B9150F" w:rsidRPr="00DF5691" w:rsidRDefault="00B9150F" w:rsidP="00B63F93">
      <w:pPr>
        <w:pStyle w:val="1e"/>
      </w:pPr>
      <w:r w:rsidRPr="00DF5691">
        <w:t>命令示例：</w:t>
      </w:r>
    </w:p>
    <w:p w14:paraId="72D027FF" w14:textId="5C6ADF81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列出所有可更新的软件清单命令</w:t>
      </w:r>
      <w:r w:rsidR="00444679" w:rsidRPr="00DF5691">
        <w:rPr>
          <w:rFonts w:cs="Huawei Sans"/>
        </w:rPr>
        <w:t>。</w:t>
      </w:r>
    </w:p>
    <w:p w14:paraId="68A49A1B" w14:textId="369B46DE" w:rsidR="00B9150F" w:rsidRPr="00DF5691" w:rsidRDefault="00B915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yum check-update</w:t>
      </w:r>
    </w:p>
    <w:p w14:paraId="7DFA7568" w14:textId="1588E8EF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更新所有软件命令</w:t>
      </w:r>
      <w:r w:rsidR="00444679" w:rsidRPr="00DF5691">
        <w:rPr>
          <w:rFonts w:cs="Huawei Sans"/>
        </w:rPr>
        <w:t>。</w:t>
      </w:r>
    </w:p>
    <w:p w14:paraId="528E891E" w14:textId="0C7710EB" w:rsidR="00B9150F" w:rsidRPr="00DF5691" w:rsidRDefault="00B915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yum update</w:t>
      </w:r>
    </w:p>
    <w:p w14:paraId="442C88A1" w14:textId="45807BD7" w:rsidR="00B9150F" w:rsidRPr="00DF5691" w:rsidRDefault="00444679" w:rsidP="00444679">
      <w:pPr>
        <w:pStyle w:val="41"/>
        <w:rPr>
          <w:rFonts w:cs="Huawei Sans"/>
        </w:rPr>
      </w:pPr>
      <w:r w:rsidRPr="00DF5691">
        <w:rPr>
          <w:rFonts w:cs="Huawei Sans"/>
        </w:rPr>
        <w:t>列出所有可安装</w:t>
      </w:r>
      <w:r w:rsidR="00B9150F" w:rsidRPr="00DF5691">
        <w:rPr>
          <w:rFonts w:cs="Huawei Sans"/>
        </w:rPr>
        <w:t>的软件清单命令</w:t>
      </w:r>
      <w:r w:rsidRPr="00DF5691">
        <w:rPr>
          <w:rFonts w:cs="Huawei Sans"/>
        </w:rPr>
        <w:t>。</w:t>
      </w:r>
    </w:p>
    <w:p w14:paraId="2E9ED7A4" w14:textId="7B826F5D" w:rsidR="00B9150F" w:rsidRPr="00DF5691" w:rsidRDefault="00B915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yum list</w:t>
      </w:r>
    </w:p>
    <w:p w14:paraId="5BC405C4" w14:textId="5C27BCB3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安装指定的软件</w:t>
      </w:r>
      <w:r w:rsidR="00444679" w:rsidRPr="00DF5691">
        <w:rPr>
          <w:rFonts w:cs="Huawei Sans"/>
        </w:rPr>
        <w:t>。</w:t>
      </w:r>
    </w:p>
    <w:p w14:paraId="181E69C0" w14:textId="23265D87" w:rsidR="00B9150F" w:rsidRPr="00DF5691" w:rsidRDefault="00B915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yum install -y </w:t>
      </w:r>
      <w:proofErr w:type="spellStart"/>
      <w:r w:rsidRPr="00DF5691">
        <w:rPr>
          <w:rFonts w:eastAsia="方正兰亭黑简体"/>
        </w:rPr>
        <w:t>libaio</w:t>
      </w:r>
      <w:proofErr w:type="spellEnd"/>
      <w:r w:rsidRPr="00DF5691">
        <w:rPr>
          <w:rFonts w:eastAsia="方正兰亭黑简体"/>
        </w:rPr>
        <w:t xml:space="preserve">-devel flex bison </w:t>
      </w:r>
      <w:proofErr w:type="spellStart"/>
      <w:r w:rsidRPr="00DF5691">
        <w:rPr>
          <w:rFonts w:eastAsia="方正兰亭黑简体"/>
        </w:rPr>
        <w:t>ncurses</w:t>
      </w:r>
      <w:proofErr w:type="spellEnd"/>
      <w:r w:rsidRPr="00DF5691">
        <w:rPr>
          <w:rFonts w:eastAsia="方正兰亭黑简体"/>
        </w:rPr>
        <w:t xml:space="preserve">-devel </w:t>
      </w:r>
      <w:proofErr w:type="spellStart"/>
      <w:proofErr w:type="gramStart"/>
      <w:r w:rsidRPr="00DF5691">
        <w:rPr>
          <w:rFonts w:eastAsia="方正兰亭黑简体"/>
        </w:rPr>
        <w:t>glibc.devel</w:t>
      </w:r>
      <w:proofErr w:type="spellEnd"/>
      <w:proofErr w:type="gramEnd"/>
      <w:r w:rsidRPr="00DF5691">
        <w:rPr>
          <w:rFonts w:eastAsia="方正兰亭黑简体"/>
        </w:rPr>
        <w:t xml:space="preserve"> patch </w:t>
      </w:r>
      <w:proofErr w:type="spellStart"/>
      <w:r w:rsidRPr="00DF5691">
        <w:rPr>
          <w:rFonts w:eastAsia="方正兰亭黑简体"/>
        </w:rPr>
        <w:t>lsb_release</w:t>
      </w:r>
      <w:proofErr w:type="spellEnd"/>
      <w:r w:rsidRPr="00DF5691">
        <w:rPr>
          <w:rFonts w:eastAsia="方正兰亭黑简体"/>
        </w:rPr>
        <w:t xml:space="preserve"> </w:t>
      </w:r>
      <w:proofErr w:type="spellStart"/>
      <w:r w:rsidRPr="00DF5691">
        <w:rPr>
          <w:rFonts w:eastAsia="方正兰亭黑简体"/>
        </w:rPr>
        <w:t>wget</w:t>
      </w:r>
      <w:proofErr w:type="spellEnd"/>
      <w:r w:rsidRPr="00DF5691">
        <w:rPr>
          <w:rFonts w:eastAsia="方正兰亭黑简体"/>
        </w:rPr>
        <w:t xml:space="preserve"> python3</w:t>
      </w:r>
    </w:p>
    <w:p w14:paraId="475497BD" w14:textId="237722D4" w:rsidR="00B9150F" w:rsidRPr="00DF5691" w:rsidRDefault="008955A8" w:rsidP="00B9150F">
      <w:pPr>
        <w:pStyle w:val="2"/>
        <w:rPr>
          <w:rFonts w:ascii="Huawei Sans" w:hAnsi="Huawei Sans" w:cs="Huawei Sans"/>
        </w:rPr>
      </w:pPr>
      <w:bookmarkStart w:id="112" w:name="_Toc51057488"/>
      <w:bookmarkStart w:id="113" w:name="_Toc51141519"/>
      <w:bookmarkStart w:id="114" w:name="_Toc51330015"/>
      <w:bookmarkStart w:id="115" w:name="_Toc53415143"/>
      <w:bookmarkStart w:id="116" w:name="_Toc65486993"/>
      <w:bookmarkStart w:id="117" w:name="_Toc69742828"/>
      <w:bookmarkStart w:id="118" w:name="_Toc74644320"/>
      <w:bookmarkStart w:id="119" w:name="_Toc78182513"/>
      <w:bookmarkStart w:id="120" w:name="_Toc78277405"/>
      <w:bookmarkStart w:id="121" w:name="_Toc81317841"/>
      <w:r w:rsidRPr="00DF5691">
        <w:rPr>
          <w:rFonts w:ascii="Huawei Sans" w:hAnsi="Huawei Sans" w:cs="Huawei Sans"/>
        </w:rPr>
        <w:lastRenderedPageBreak/>
        <w:t>wget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36FCBADB" w14:textId="4D94FD22" w:rsidR="00B9150F" w:rsidRPr="00DF5691" w:rsidRDefault="00B9150F" w:rsidP="00B63F93">
      <w:pPr>
        <w:pStyle w:val="1e"/>
      </w:pPr>
      <w:proofErr w:type="spellStart"/>
      <w:r w:rsidRPr="00DF5691">
        <w:t>wget</w:t>
      </w:r>
      <w:proofErr w:type="spellEnd"/>
      <w:r w:rsidRPr="00DF5691">
        <w:t>是</w:t>
      </w:r>
      <w:r w:rsidRPr="00DF5691">
        <w:t>Linux</w:t>
      </w:r>
      <w:r w:rsidRPr="00DF5691">
        <w:t>下下载文件的最常用命令。</w:t>
      </w:r>
      <w:proofErr w:type="spellStart"/>
      <w:r w:rsidRPr="00DF5691">
        <w:t>wget</w:t>
      </w:r>
      <w:proofErr w:type="spellEnd"/>
      <w:r w:rsidRPr="00DF5691">
        <w:t>支持</w:t>
      </w:r>
      <w:r w:rsidRPr="00DF5691">
        <w:t>HTTP</w:t>
      </w:r>
      <w:r w:rsidR="00444679" w:rsidRPr="00DF5691">
        <w:t>，</w:t>
      </w:r>
      <w:r w:rsidRPr="00DF5691">
        <w:t>HTTPS</w:t>
      </w:r>
      <w:r w:rsidRPr="00DF5691">
        <w:t>和</w:t>
      </w:r>
      <w:r w:rsidRPr="00DF5691">
        <w:t>FTP</w:t>
      </w:r>
      <w:r w:rsidRPr="00DF5691">
        <w:t>协议</w:t>
      </w:r>
      <w:r w:rsidR="00444679" w:rsidRPr="00DF5691">
        <w:t>，</w:t>
      </w:r>
      <w:r w:rsidRPr="00DF5691">
        <w:t>支持自动下载</w:t>
      </w:r>
      <w:r w:rsidRPr="00DF5691">
        <w:t>,</w:t>
      </w:r>
      <w:r w:rsidRPr="00DF5691">
        <w:t>即可以在用户退出系统后在后台执行</w:t>
      </w:r>
      <w:r w:rsidRPr="00DF5691">
        <w:t>,</w:t>
      </w:r>
      <w:r w:rsidRPr="00DF5691">
        <w:t>直到下载结束。</w:t>
      </w:r>
    </w:p>
    <w:p w14:paraId="30D6329D" w14:textId="47626BCC" w:rsidR="00B9150F" w:rsidRPr="00DF5691" w:rsidRDefault="00B9150F" w:rsidP="00B63F93">
      <w:pPr>
        <w:pStyle w:val="1e"/>
      </w:pPr>
      <w:r w:rsidRPr="00DF5691">
        <w:t>命令语法</w:t>
      </w:r>
      <w:r w:rsidR="00444679" w:rsidRPr="00DF5691">
        <w:t>：</w:t>
      </w:r>
    </w:p>
    <w:p w14:paraId="5A01ADBC" w14:textId="1731F97A" w:rsidR="00B9150F" w:rsidRPr="00DF5691" w:rsidRDefault="00B9150F" w:rsidP="00B63F93">
      <w:pPr>
        <w:pStyle w:val="afffff2"/>
        <w:rPr>
          <w:rFonts w:eastAsia="方正兰亭黑简体"/>
          <w:lang w:eastAsia="zh-CN"/>
        </w:rPr>
      </w:pPr>
      <w:proofErr w:type="spellStart"/>
      <w:r w:rsidRPr="00DF5691">
        <w:rPr>
          <w:rFonts w:eastAsia="方正兰亭黑简体"/>
          <w:lang w:eastAsia="zh-CN"/>
        </w:rPr>
        <w:t>wget</w:t>
      </w:r>
      <w:proofErr w:type="spellEnd"/>
      <w:r w:rsidRPr="00DF5691">
        <w:rPr>
          <w:rFonts w:eastAsia="方正兰亭黑简体"/>
          <w:lang w:eastAsia="zh-CN"/>
        </w:rPr>
        <w:t xml:space="preserve"> [</w:t>
      </w:r>
      <w:r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>] [</w:t>
      </w:r>
      <w:r w:rsidR="00416CED" w:rsidRPr="00DF5691">
        <w:rPr>
          <w:rFonts w:eastAsia="方正兰亭黑简体"/>
          <w:lang w:eastAsia="zh-CN"/>
        </w:rPr>
        <w:t>URL</w:t>
      </w:r>
      <w:r w:rsidRPr="00DF5691">
        <w:rPr>
          <w:rFonts w:eastAsia="方正兰亭黑简体"/>
          <w:lang w:eastAsia="zh-CN"/>
        </w:rPr>
        <w:t>]</w:t>
      </w:r>
    </w:p>
    <w:p w14:paraId="0D72D925" w14:textId="1AD798B5" w:rsidR="00B9150F" w:rsidRPr="00DF5691" w:rsidRDefault="00416CED" w:rsidP="00B63F93">
      <w:pPr>
        <w:pStyle w:val="1e"/>
      </w:pPr>
      <w:r w:rsidRPr="00DF5691">
        <w:t>常用</w:t>
      </w:r>
      <w:r w:rsidR="00B9150F" w:rsidRPr="00DF5691">
        <w:t>选项</w:t>
      </w:r>
      <w:r w:rsidR="00B9150F" w:rsidRPr="00DF5691">
        <w:t>:</w:t>
      </w:r>
    </w:p>
    <w:p w14:paraId="0A011DBD" w14:textId="35BFBE19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-c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接着</w:t>
      </w:r>
      <w:proofErr w:type="gramStart"/>
      <w:r w:rsidRPr="00DF5691">
        <w:rPr>
          <w:rFonts w:cs="Huawei Sans"/>
        </w:rPr>
        <w:t>下载没下载</w:t>
      </w:r>
      <w:proofErr w:type="gramEnd"/>
      <w:r w:rsidRPr="00DF5691">
        <w:rPr>
          <w:rFonts w:cs="Huawei Sans"/>
        </w:rPr>
        <w:t>完的文件</w:t>
      </w:r>
      <w:r w:rsidR="00B712BC" w:rsidRPr="00DF5691">
        <w:rPr>
          <w:rFonts w:cs="Huawei Sans"/>
        </w:rPr>
        <w:t>；</w:t>
      </w:r>
    </w:p>
    <w:p w14:paraId="67DE7F19" w14:textId="75ED8B7C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-b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启动后转入后台执行</w:t>
      </w:r>
      <w:r w:rsidR="00B712BC" w:rsidRPr="00DF5691">
        <w:rPr>
          <w:rFonts w:cs="Huawei Sans"/>
        </w:rPr>
        <w:t>；</w:t>
      </w:r>
    </w:p>
    <w:p w14:paraId="5DBEDF10" w14:textId="75280065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-P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指定下载目录</w:t>
      </w:r>
      <w:r w:rsidR="00B712BC" w:rsidRPr="00DF5691">
        <w:rPr>
          <w:rFonts w:cs="Huawei Sans"/>
        </w:rPr>
        <w:t>；</w:t>
      </w:r>
    </w:p>
    <w:p w14:paraId="7E8041C0" w14:textId="4D1FF18A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-O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变更下载文件名</w:t>
      </w:r>
      <w:r w:rsidR="00B712BC" w:rsidRPr="00DF5691">
        <w:rPr>
          <w:rFonts w:cs="Huawei Sans"/>
        </w:rPr>
        <w:t>；</w:t>
      </w:r>
    </w:p>
    <w:p w14:paraId="196753E5" w14:textId="4115D25A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--ftp-user --ftp-password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使用</w:t>
      </w:r>
      <w:r w:rsidRPr="00DF5691">
        <w:rPr>
          <w:rFonts w:cs="Huawei Sans"/>
        </w:rPr>
        <w:t>FTP</w:t>
      </w:r>
      <w:r w:rsidRPr="00DF5691">
        <w:rPr>
          <w:rFonts w:cs="Huawei Sans"/>
        </w:rPr>
        <w:t>用户认证下载</w:t>
      </w:r>
      <w:r w:rsidR="00B712BC" w:rsidRPr="00DF5691">
        <w:rPr>
          <w:rFonts w:cs="Huawei Sans"/>
        </w:rPr>
        <w:t>。</w:t>
      </w:r>
    </w:p>
    <w:p w14:paraId="277DDB4D" w14:textId="78C47F6D" w:rsidR="00416CED" w:rsidRPr="00DF5691" w:rsidRDefault="00B9150F" w:rsidP="00B63F93">
      <w:pPr>
        <w:pStyle w:val="1e"/>
      </w:pPr>
      <w:r w:rsidRPr="00DF5691">
        <w:t>参数</w:t>
      </w:r>
      <w:r w:rsidR="00416CED" w:rsidRPr="00DF5691">
        <w:t>说明</w:t>
      </w:r>
      <w:r w:rsidR="00444679" w:rsidRPr="00DF5691">
        <w:t>：</w:t>
      </w:r>
    </w:p>
    <w:p w14:paraId="1078FFAF" w14:textId="25EFB552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指定的文件下载</w:t>
      </w:r>
      <w:r w:rsidRPr="00DF5691">
        <w:rPr>
          <w:rFonts w:cs="Huawei Sans"/>
        </w:rPr>
        <w:t>URL</w:t>
      </w:r>
      <w:r w:rsidRPr="00DF5691">
        <w:rPr>
          <w:rFonts w:cs="Huawei Sans"/>
        </w:rPr>
        <w:t>地址</w:t>
      </w:r>
      <w:r w:rsidR="00B712BC" w:rsidRPr="00DF5691">
        <w:rPr>
          <w:rFonts w:cs="Huawei Sans"/>
        </w:rPr>
        <w:t>。</w:t>
      </w:r>
    </w:p>
    <w:p w14:paraId="3E1ABE18" w14:textId="4C3825AD" w:rsidR="00416CED" w:rsidRPr="00DF5691" w:rsidRDefault="00416CED" w:rsidP="00B63F93">
      <w:pPr>
        <w:pStyle w:val="1e"/>
      </w:pPr>
      <w:r w:rsidRPr="00DF5691">
        <w:t>命令示例：</w:t>
      </w:r>
    </w:p>
    <w:p w14:paraId="702B6280" w14:textId="755CDE1A" w:rsidR="009C03D2" w:rsidRPr="00DF5691" w:rsidRDefault="009C03D2" w:rsidP="00FC6E03">
      <w:pPr>
        <w:pStyle w:val="41"/>
        <w:rPr>
          <w:rFonts w:cs="Huawei Sans"/>
        </w:rPr>
      </w:pPr>
      <w:r w:rsidRPr="00DF5691">
        <w:rPr>
          <w:rFonts w:cs="Huawei Sans"/>
        </w:rPr>
        <w:t>下载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数据库安装文件到当前文件夹：</w:t>
      </w:r>
    </w:p>
    <w:p w14:paraId="210A409B" w14:textId="544FBEA3" w:rsidR="00416CED" w:rsidRPr="00DF5691" w:rsidRDefault="009C03D2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wget</w:t>
      </w:r>
      <w:proofErr w:type="spellEnd"/>
      <w:r w:rsidRPr="00DF5691">
        <w:rPr>
          <w:rFonts w:eastAsia="方正兰亭黑简体"/>
        </w:rPr>
        <w:t xml:space="preserve"> </w:t>
      </w:r>
      <w:hyperlink r:id="rId36" w:history="1">
        <w:r w:rsidRPr="00DF5691">
          <w:rPr>
            <w:rFonts w:eastAsia="方正兰亭黑简体"/>
          </w:rPr>
          <w:t>https://opengauss.obs.cn-south-1.myhuaweicloud.com/</w:t>
        </w:r>
        <w:r w:rsidR="008855D6" w:rsidRPr="00DF5691">
          <w:rPr>
            <w:rFonts w:eastAsia="方正兰亭黑简体"/>
          </w:rPr>
          <w:t>1.1.0</w:t>
        </w:r>
        <w:r w:rsidRPr="00DF5691">
          <w:rPr>
            <w:rFonts w:eastAsia="方正兰亭黑简体"/>
          </w:rPr>
          <w:t>/x86/openGauss-</w:t>
        </w:r>
        <w:r w:rsidR="008855D6" w:rsidRPr="00DF5691">
          <w:rPr>
            <w:rFonts w:eastAsia="方正兰亭黑简体"/>
          </w:rPr>
          <w:t>1.1.0</w:t>
        </w:r>
        <w:r w:rsidRPr="00DF5691">
          <w:rPr>
            <w:rFonts w:eastAsia="方正兰亭黑简体"/>
          </w:rPr>
          <w:t>-CentOS-64bit.tar.gz</w:t>
        </w:r>
      </w:hyperlink>
    </w:p>
    <w:p w14:paraId="06C1801D" w14:textId="028D8E20" w:rsidR="009C03D2" w:rsidRPr="00DF5691" w:rsidRDefault="009C03D2" w:rsidP="00FC6E03">
      <w:pPr>
        <w:pStyle w:val="41"/>
        <w:rPr>
          <w:rFonts w:cs="Huawei Sans"/>
        </w:rPr>
      </w:pPr>
      <w:r w:rsidRPr="00DF5691">
        <w:rPr>
          <w:rFonts w:cs="Huawei Sans"/>
        </w:rPr>
        <w:t>使用</w:t>
      </w:r>
      <w:proofErr w:type="spellStart"/>
      <w:r w:rsidRPr="00DF5691">
        <w:rPr>
          <w:rFonts w:cs="Huawei Sans"/>
        </w:rPr>
        <w:t>wget</w:t>
      </w:r>
      <w:proofErr w:type="spellEnd"/>
      <w:r w:rsidRPr="00DF5691">
        <w:rPr>
          <w:rFonts w:cs="Huawei Sans"/>
        </w:rPr>
        <w:t>断点续传</w:t>
      </w:r>
      <w:r w:rsidR="00B712BC" w:rsidRPr="00DF5691">
        <w:rPr>
          <w:rFonts w:cs="Huawei Sans"/>
        </w:rPr>
        <w:t>：</w:t>
      </w:r>
    </w:p>
    <w:p w14:paraId="6D050E4E" w14:textId="0929A677" w:rsidR="009C03D2" w:rsidRPr="00DF5691" w:rsidRDefault="009C03D2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wget</w:t>
      </w:r>
      <w:proofErr w:type="spellEnd"/>
      <w:r w:rsidRPr="00DF5691">
        <w:rPr>
          <w:rFonts w:eastAsia="方正兰亭黑简体"/>
        </w:rPr>
        <w:t xml:space="preserve"> </w:t>
      </w:r>
      <w:r w:rsidRPr="00DF5691">
        <w:rPr>
          <w:rFonts w:eastAsia="宋体"/>
        </w:rPr>
        <w:t>–</w:t>
      </w:r>
      <w:r w:rsidRPr="00DF5691">
        <w:rPr>
          <w:rFonts w:eastAsia="方正兰亭黑简体"/>
        </w:rPr>
        <w:t xml:space="preserve">c </w:t>
      </w:r>
      <w:hyperlink r:id="rId37" w:history="1">
        <w:r w:rsidRPr="00DF5691">
          <w:rPr>
            <w:rFonts w:eastAsia="方正兰亭黑简体"/>
          </w:rPr>
          <w:t>https://opengauss.obs.cn-south-1.myhuaweicloud.com/</w:t>
        </w:r>
        <w:r w:rsidR="008855D6" w:rsidRPr="00DF5691">
          <w:rPr>
            <w:rFonts w:eastAsia="方正兰亭黑简体"/>
          </w:rPr>
          <w:t>1.1.0</w:t>
        </w:r>
        <w:r w:rsidRPr="00DF5691">
          <w:rPr>
            <w:rFonts w:eastAsia="方正兰亭黑简体"/>
          </w:rPr>
          <w:t>/x86/openGauss-</w:t>
        </w:r>
        <w:r w:rsidR="008855D6" w:rsidRPr="00DF5691">
          <w:rPr>
            <w:rFonts w:eastAsia="方正兰亭黑简体"/>
          </w:rPr>
          <w:t>1.1.0</w:t>
        </w:r>
        <w:r w:rsidRPr="00DF5691">
          <w:rPr>
            <w:rFonts w:eastAsia="方正兰亭黑简体"/>
          </w:rPr>
          <w:t>-CentOS-64bit.tar.gz</w:t>
        </w:r>
      </w:hyperlink>
    </w:p>
    <w:p w14:paraId="63489C14" w14:textId="22ED3F84" w:rsidR="00373D5C" w:rsidRPr="00DF5691" w:rsidRDefault="00373D5C" w:rsidP="00373D5C">
      <w:pPr>
        <w:pStyle w:val="2"/>
        <w:rPr>
          <w:rFonts w:ascii="Huawei Sans" w:hAnsi="Huawei Sans" w:cs="Huawei Sans"/>
        </w:rPr>
      </w:pPr>
      <w:bookmarkStart w:id="122" w:name="_Toc51057489"/>
      <w:bookmarkStart w:id="123" w:name="_Toc51141520"/>
      <w:bookmarkStart w:id="124" w:name="_Toc51330016"/>
      <w:bookmarkStart w:id="125" w:name="_Toc53415144"/>
      <w:bookmarkStart w:id="126" w:name="_Toc65486994"/>
      <w:bookmarkStart w:id="127" w:name="_Toc69742829"/>
      <w:bookmarkStart w:id="128" w:name="_Toc74644321"/>
      <w:bookmarkStart w:id="129" w:name="_Toc78182514"/>
      <w:bookmarkStart w:id="130" w:name="_Toc78277406"/>
      <w:bookmarkStart w:id="131" w:name="_Toc81317842"/>
      <w:r w:rsidRPr="00DF5691">
        <w:rPr>
          <w:rFonts w:ascii="Huawei Sans" w:hAnsi="Huawei Sans" w:cs="Huawei Sans"/>
        </w:rPr>
        <w:t>ln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507EFE6B" w14:textId="3D76B90E" w:rsidR="00373D5C" w:rsidRPr="00DF5691" w:rsidRDefault="00680806" w:rsidP="00B63F93">
      <w:pPr>
        <w:pStyle w:val="1e"/>
      </w:pPr>
      <w:r w:rsidRPr="00DF5691">
        <w:t>为某一个文件在另外一个位置建立一个同步的链接（软硬链接，不带选项为硬链接）</w:t>
      </w:r>
      <w:r w:rsidR="00373D5C" w:rsidRPr="00DF5691">
        <w:t>。</w:t>
      </w:r>
    </w:p>
    <w:p w14:paraId="34C1278D" w14:textId="642159B5" w:rsidR="00373D5C" w:rsidRPr="00DF5691" w:rsidRDefault="00854031" w:rsidP="00B63F93">
      <w:pPr>
        <w:pStyle w:val="1e"/>
      </w:pPr>
      <w:r w:rsidRPr="00DF5691">
        <w:t>当需要在不同的目录，用到相同的文件时，就不需要在每一个需要</w:t>
      </w:r>
      <w:r w:rsidR="00373D5C" w:rsidRPr="00DF5691">
        <w:t>的目录</w:t>
      </w:r>
      <w:r w:rsidRPr="00DF5691">
        <w:t>下都放一个必须相同的文件，我们只要在某个固定的目录，放上该文件，</w:t>
      </w:r>
      <w:r w:rsidR="00373D5C" w:rsidRPr="00DF5691">
        <w:t>然后在其它的目录下用</w:t>
      </w:r>
      <w:r w:rsidR="00373D5C" w:rsidRPr="00DF5691">
        <w:t>ln</w:t>
      </w:r>
      <w:r w:rsidR="00373D5C" w:rsidRPr="00DF5691">
        <w:t>命令链接（</w:t>
      </w:r>
      <w:r w:rsidR="00373D5C" w:rsidRPr="00DF5691">
        <w:t>link</w:t>
      </w:r>
      <w:r w:rsidR="00373D5C" w:rsidRPr="00DF5691">
        <w:t>）它就可以，不必重复的占用磁盘空间。</w:t>
      </w:r>
    </w:p>
    <w:p w14:paraId="32F7EBDE" w14:textId="77777777" w:rsidR="00C051F8" w:rsidRPr="00DF5691" w:rsidRDefault="00373D5C" w:rsidP="00B63F93">
      <w:pPr>
        <w:pStyle w:val="1e"/>
      </w:pPr>
      <w:r w:rsidRPr="00DF5691">
        <w:t>命令语法：</w:t>
      </w:r>
    </w:p>
    <w:p w14:paraId="0C56D8C2" w14:textId="6C2076AB" w:rsidR="00373D5C" w:rsidRPr="00DF5691" w:rsidRDefault="00373D5C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>ln [</w:t>
      </w:r>
      <w:r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Pr="00DF5691">
        <w:rPr>
          <w:rFonts w:eastAsia="方正兰亭黑简体"/>
          <w:lang w:eastAsia="zh-CN"/>
        </w:rPr>
        <w:t>参数</w:t>
      </w:r>
      <w:r w:rsidRPr="00DF5691">
        <w:rPr>
          <w:rFonts w:eastAsia="方正兰亭黑简体"/>
          <w:lang w:eastAsia="zh-CN"/>
        </w:rPr>
        <w:t xml:space="preserve">1 </w:t>
      </w:r>
      <w:r w:rsidRPr="00DF5691">
        <w:rPr>
          <w:rFonts w:eastAsia="方正兰亭黑简体"/>
          <w:lang w:eastAsia="zh-CN"/>
        </w:rPr>
        <w:t>参数</w:t>
      </w:r>
      <w:r w:rsidRPr="00DF5691">
        <w:rPr>
          <w:rFonts w:eastAsia="方正兰亭黑简体"/>
          <w:lang w:eastAsia="zh-CN"/>
        </w:rPr>
        <w:t>2</w:t>
      </w:r>
    </w:p>
    <w:p w14:paraId="22432F55" w14:textId="67C18103" w:rsidR="00373D5C" w:rsidRPr="00DF5691" w:rsidRDefault="00373D5C" w:rsidP="00B63F93">
      <w:pPr>
        <w:pStyle w:val="1e"/>
      </w:pPr>
      <w:r w:rsidRPr="00DF5691">
        <w:t>常用选项：</w:t>
      </w:r>
    </w:p>
    <w:p w14:paraId="067B884E" w14:textId="0D022503" w:rsidR="00373D5C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-b  --</w:t>
      </w:r>
      <w:r w:rsidRPr="00DF5691">
        <w:rPr>
          <w:rFonts w:cs="Huawei Sans"/>
        </w:rPr>
        <w:t>删除，覆盖以前建立的链接</w:t>
      </w:r>
      <w:r w:rsidR="00B712BC" w:rsidRPr="00DF5691">
        <w:rPr>
          <w:rFonts w:cs="Huawei Sans"/>
        </w:rPr>
        <w:t>；</w:t>
      </w:r>
    </w:p>
    <w:p w14:paraId="712B88CA" w14:textId="52AA990B" w:rsidR="00C051F8" w:rsidRPr="00DF5691" w:rsidRDefault="00C051F8" w:rsidP="00FC6E03">
      <w:pPr>
        <w:pStyle w:val="41"/>
        <w:rPr>
          <w:rFonts w:cs="Huawei Sans"/>
        </w:rPr>
      </w:pPr>
      <w:r w:rsidRPr="00DF5691">
        <w:rPr>
          <w:rFonts w:cs="Huawei Sans"/>
        </w:rPr>
        <w:t>-d  --</w:t>
      </w:r>
      <w:r w:rsidRPr="00DF5691">
        <w:rPr>
          <w:rFonts w:cs="Huawei Sans"/>
        </w:rPr>
        <w:t>允许超级用户制作目录的硬链接</w:t>
      </w:r>
      <w:r w:rsidR="00B712BC" w:rsidRPr="00DF5691">
        <w:rPr>
          <w:rFonts w:cs="Huawei Sans"/>
        </w:rPr>
        <w:t>；</w:t>
      </w:r>
    </w:p>
    <w:p w14:paraId="56E391C2" w14:textId="24B52998" w:rsidR="00373D5C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-s  --</w:t>
      </w:r>
      <w:r w:rsidRPr="00DF5691">
        <w:rPr>
          <w:rFonts w:cs="Huawei Sans"/>
        </w:rPr>
        <w:t>软链接</w:t>
      </w:r>
      <w:r w:rsidRPr="00DF5691">
        <w:rPr>
          <w:rFonts w:cs="Huawei Sans"/>
        </w:rPr>
        <w:t>(</w:t>
      </w:r>
      <w:r w:rsidRPr="00DF5691">
        <w:rPr>
          <w:rFonts w:cs="Huawei Sans"/>
        </w:rPr>
        <w:t>符号链接</w:t>
      </w:r>
      <w:r w:rsidRPr="00DF5691">
        <w:rPr>
          <w:rFonts w:cs="Huawei Sans"/>
        </w:rPr>
        <w:t>)</w:t>
      </w:r>
      <w:r w:rsidR="00014E57" w:rsidRPr="00DF5691">
        <w:rPr>
          <w:rFonts w:cs="Huawei Sans"/>
        </w:rPr>
        <w:t>。</w:t>
      </w:r>
    </w:p>
    <w:p w14:paraId="1F62A414" w14:textId="5ADBEC3B" w:rsidR="00373D5C" w:rsidRPr="00DF5691" w:rsidRDefault="00373D5C" w:rsidP="00B63F93">
      <w:pPr>
        <w:pStyle w:val="1e"/>
      </w:pPr>
      <w:r w:rsidRPr="00DF5691">
        <w:lastRenderedPageBreak/>
        <w:t>参数说明：</w:t>
      </w:r>
    </w:p>
    <w:p w14:paraId="263D5654" w14:textId="55751044" w:rsidR="00373D5C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1</w:t>
      </w:r>
      <w:r w:rsidRPr="00DF5691">
        <w:rPr>
          <w:rFonts w:cs="Huawei Sans"/>
        </w:rPr>
        <w:t>：源文件</w:t>
      </w:r>
      <w:r w:rsidR="00C051F8" w:rsidRPr="00DF5691">
        <w:rPr>
          <w:rFonts w:cs="Huawei Sans"/>
        </w:rPr>
        <w:t>或目录</w:t>
      </w:r>
      <w:r w:rsidR="00014E57" w:rsidRPr="00DF5691">
        <w:rPr>
          <w:rFonts w:cs="Huawei Sans"/>
        </w:rPr>
        <w:t>。</w:t>
      </w:r>
    </w:p>
    <w:p w14:paraId="63E95C7D" w14:textId="52F8E716" w:rsidR="006B71F6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2</w:t>
      </w:r>
      <w:r w:rsidRPr="00DF5691">
        <w:rPr>
          <w:rFonts w:cs="Huawei Sans"/>
        </w:rPr>
        <w:t>：被链接的文件</w:t>
      </w:r>
      <w:r w:rsidR="00C051F8" w:rsidRPr="00DF5691">
        <w:rPr>
          <w:rFonts w:cs="Huawei Sans"/>
        </w:rPr>
        <w:t>或目录</w:t>
      </w:r>
      <w:r w:rsidR="00014E57" w:rsidRPr="00DF5691">
        <w:rPr>
          <w:rFonts w:cs="Huawei Sans"/>
        </w:rPr>
        <w:t>。</w:t>
      </w:r>
    </w:p>
    <w:p w14:paraId="38914679" w14:textId="2044F342" w:rsidR="006B71F6" w:rsidRPr="00DF5691" w:rsidRDefault="00373D5C" w:rsidP="00B63F93">
      <w:pPr>
        <w:pStyle w:val="1e"/>
      </w:pPr>
      <w:r w:rsidRPr="00DF5691">
        <w:t>命令示例：</w:t>
      </w:r>
    </w:p>
    <w:p w14:paraId="5EAF38AF" w14:textId="7D7D2973" w:rsidR="00C051F8" w:rsidRPr="00DF5691" w:rsidRDefault="00092226" w:rsidP="00FC6E03">
      <w:pPr>
        <w:pStyle w:val="41"/>
        <w:rPr>
          <w:rFonts w:cs="Huawei Sans"/>
        </w:rPr>
      </w:pPr>
      <w:r w:rsidRPr="00DF5691">
        <w:rPr>
          <w:rFonts w:cs="Huawei Sans"/>
        </w:rPr>
        <w:t>为</w:t>
      </w:r>
      <w:r w:rsidR="0060362F" w:rsidRPr="00DF5691">
        <w:rPr>
          <w:rFonts w:cs="Huawei Sans"/>
        </w:rPr>
        <w:t>python3</w:t>
      </w:r>
      <w:r w:rsidRPr="00DF5691">
        <w:rPr>
          <w:rFonts w:cs="Huawei Sans"/>
        </w:rPr>
        <w:t>文件创建软链接</w:t>
      </w:r>
      <w:r w:rsidR="0060362F" w:rsidRPr="00DF5691">
        <w:rPr>
          <w:rFonts w:cs="Huawei Sans"/>
        </w:rPr>
        <w:t>/</w:t>
      </w:r>
      <w:proofErr w:type="spellStart"/>
      <w:r w:rsidR="0060362F" w:rsidRPr="00DF5691">
        <w:rPr>
          <w:rFonts w:cs="Huawei Sans"/>
        </w:rPr>
        <w:t>usr</w:t>
      </w:r>
      <w:proofErr w:type="spellEnd"/>
      <w:r w:rsidR="0060362F" w:rsidRPr="00DF5691">
        <w:rPr>
          <w:rFonts w:cs="Huawei Sans"/>
        </w:rPr>
        <w:t>/bin/python</w:t>
      </w:r>
      <w:r w:rsidRPr="00DF5691">
        <w:rPr>
          <w:rFonts w:cs="Huawei Sans"/>
        </w:rPr>
        <w:t>，如果</w:t>
      </w:r>
      <w:r w:rsidR="0060362F" w:rsidRPr="00DF5691">
        <w:rPr>
          <w:rFonts w:cs="Huawei Sans"/>
        </w:rPr>
        <w:t>python3</w:t>
      </w:r>
      <w:r w:rsidRPr="00DF5691">
        <w:rPr>
          <w:rFonts w:cs="Huawei Sans"/>
        </w:rPr>
        <w:t>丢失，</w:t>
      </w:r>
      <w:r w:rsidR="0060362F" w:rsidRPr="00DF5691">
        <w:rPr>
          <w:rFonts w:cs="Huawei Sans"/>
        </w:rPr>
        <w:t>/</w:t>
      </w:r>
      <w:proofErr w:type="spellStart"/>
      <w:r w:rsidR="0060362F" w:rsidRPr="00DF5691">
        <w:rPr>
          <w:rFonts w:cs="Huawei Sans"/>
        </w:rPr>
        <w:t>usr</w:t>
      </w:r>
      <w:proofErr w:type="spellEnd"/>
      <w:r w:rsidR="0060362F" w:rsidRPr="00DF5691">
        <w:rPr>
          <w:rFonts w:cs="Huawei Sans"/>
        </w:rPr>
        <w:t>/bin/python</w:t>
      </w:r>
      <w:r w:rsidRPr="00DF5691">
        <w:rPr>
          <w:rFonts w:cs="Huawei Sans"/>
        </w:rPr>
        <w:t>将失效：</w:t>
      </w:r>
    </w:p>
    <w:p w14:paraId="7269D46B" w14:textId="63CDC994" w:rsidR="006B71F6" w:rsidRPr="00DF5691" w:rsidRDefault="0060362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ln -s python3 /</w:t>
      </w:r>
      <w:proofErr w:type="spellStart"/>
      <w:r w:rsidRPr="00DF5691">
        <w:rPr>
          <w:rFonts w:eastAsia="方正兰亭黑简体"/>
        </w:rPr>
        <w:t>usr</w:t>
      </w:r>
      <w:proofErr w:type="spellEnd"/>
      <w:r w:rsidRPr="00DF5691">
        <w:rPr>
          <w:rFonts w:eastAsia="方正兰亭黑简体"/>
        </w:rPr>
        <w:t>/bin/python</w:t>
      </w:r>
    </w:p>
    <w:p w14:paraId="3281774B" w14:textId="77777777" w:rsidR="0060362F" w:rsidRPr="00DF5691" w:rsidRDefault="00092226" w:rsidP="00FC6E03">
      <w:pPr>
        <w:pStyle w:val="41"/>
        <w:rPr>
          <w:rFonts w:cs="Huawei Sans"/>
        </w:rPr>
      </w:pPr>
      <w:r w:rsidRPr="00DF5691">
        <w:rPr>
          <w:rFonts w:cs="Huawei Sans"/>
        </w:rPr>
        <w:t>为</w:t>
      </w:r>
      <w:r w:rsidR="0060362F" w:rsidRPr="00DF5691">
        <w:rPr>
          <w:rFonts w:cs="Huawei Sans"/>
        </w:rPr>
        <w:t>python3</w:t>
      </w:r>
      <w:r w:rsidRPr="00DF5691">
        <w:rPr>
          <w:rFonts w:cs="Huawei Sans"/>
        </w:rPr>
        <w:t>创建硬链接</w:t>
      </w:r>
      <w:r w:rsidR="0060362F" w:rsidRPr="00DF5691">
        <w:rPr>
          <w:rFonts w:cs="Huawei Sans"/>
        </w:rPr>
        <w:t>/</w:t>
      </w:r>
      <w:proofErr w:type="spellStart"/>
      <w:r w:rsidR="0060362F" w:rsidRPr="00DF5691">
        <w:rPr>
          <w:rFonts w:cs="Huawei Sans"/>
        </w:rPr>
        <w:t>usr</w:t>
      </w:r>
      <w:proofErr w:type="spellEnd"/>
      <w:r w:rsidR="0060362F" w:rsidRPr="00DF5691">
        <w:rPr>
          <w:rFonts w:cs="Huawei Sans"/>
        </w:rPr>
        <w:t>/bin/python</w:t>
      </w:r>
      <w:r w:rsidRPr="00DF5691">
        <w:rPr>
          <w:rFonts w:cs="Huawei Sans"/>
        </w:rPr>
        <w:t>，</w:t>
      </w:r>
      <w:r w:rsidR="0060362F" w:rsidRPr="00DF5691">
        <w:rPr>
          <w:rFonts w:cs="Huawei Sans"/>
        </w:rPr>
        <w:t>python3</w:t>
      </w:r>
      <w:r w:rsidRPr="00DF5691">
        <w:rPr>
          <w:rFonts w:cs="Huawei Sans"/>
        </w:rPr>
        <w:t>与</w:t>
      </w:r>
      <w:r w:rsidR="0060362F" w:rsidRPr="00DF5691">
        <w:rPr>
          <w:rFonts w:cs="Huawei Sans"/>
        </w:rPr>
        <w:t>/</w:t>
      </w:r>
      <w:proofErr w:type="spellStart"/>
      <w:r w:rsidR="0060362F" w:rsidRPr="00DF5691">
        <w:rPr>
          <w:rFonts w:cs="Huawei Sans"/>
        </w:rPr>
        <w:t>usr</w:t>
      </w:r>
      <w:proofErr w:type="spellEnd"/>
      <w:r w:rsidR="0060362F" w:rsidRPr="00DF5691">
        <w:rPr>
          <w:rFonts w:cs="Huawei Sans"/>
        </w:rPr>
        <w:t>/bin/python</w:t>
      </w:r>
      <w:r w:rsidRPr="00DF5691">
        <w:rPr>
          <w:rFonts w:cs="Huawei Sans"/>
        </w:rPr>
        <w:t>的各项属性相同：</w:t>
      </w:r>
    </w:p>
    <w:p w14:paraId="64937A69" w14:textId="3499DF76" w:rsidR="006B71F6" w:rsidRPr="00DF5691" w:rsidRDefault="00092226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ln </w:t>
      </w:r>
      <w:r w:rsidR="0060362F" w:rsidRPr="00DF5691">
        <w:rPr>
          <w:rFonts w:eastAsia="方正兰亭黑简体"/>
        </w:rPr>
        <w:t>python3 /</w:t>
      </w:r>
      <w:proofErr w:type="spellStart"/>
      <w:r w:rsidR="0060362F" w:rsidRPr="00DF5691">
        <w:rPr>
          <w:rFonts w:eastAsia="方正兰亭黑简体"/>
        </w:rPr>
        <w:t>usr</w:t>
      </w:r>
      <w:proofErr w:type="spellEnd"/>
      <w:r w:rsidR="0060362F" w:rsidRPr="00DF5691">
        <w:rPr>
          <w:rFonts w:eastAsia="方正兰亭黑简体"/>
        </w:rPr>
        <w:t>/bin/python</w:t>
      </w:r>
    </w:p>
    <w:p w14:paraId="5949164D" w14:textId="77777777" w:rsidR="006B71F6" w:rsidRPr="00DF5691" w:rsidRDefault="006B71F6" w:rsidP="00B63F93">
      <w:pPr>
        <w:pStyle w:val="1e"/>
      </w:pPr>
    </w:p>
    <w:p w14:paraId="6FCE4E62" w14:textId="2BDCE03C" w:rsidR="00ED2AD6" w:rsidRPr="00DF5691" w:rsidRDefault="00ED2AD6" w:rsidP="006730B7">
      <w:pPr>
        <w:pStyle w:val="2"/>
        <w:rPr>
          <w:rFonts w:ascii="Huawei Sans" w:hAnsi="Huawei Sans" w:cs="Huawei Sans"/>
        </w:rPr>
      </w:pPr>
      <w:bookmarkStart w:id="132" w:name="_Toc51057490"/>
      <w:bookmarkStart w:id="133" w:name="_Toc51141521"/>
      <w:bookmarkStart w:id="134" w:name="_Toc51330017"/>
      <w:bookmarkStart w:id="135" w:name="_Toc53415145"/>
      <w:bookmarkStart w:id="136" w:name="_Toc65486995"/>
      <w:bookmarkStart w:id="137" w:name="_Toc69742830"/>
      <w:bookmarkStart w:id="138" w:name="_Toc74644322"/>
      <w:bookmarkStart w:id="139" w:name="_Toc78182515"/>
      <w:bookmarkStart w:id="140" w:name="_Toc78277407"/>
      <w:bookmarkStart w:id="141" w:name="_Toc81317843"/>
      <w:r w:rsidRPr="00DF5691">
        <w:rPr>
          <w:rFonts w:ascii="Huawei Sans" w:hAnsi="Huawei Sans" w:cs="Huawei Sans"/>
        </w:rPr>
        <w:t>mkdir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58A1E5BC" w14:textId="77777777" w:rsidR="00ED2AD6" w:rsidRPr="00DF5691" w:rsidRDefault="00ED2AD6" w:rsidP="00B63F93">
      <w:pPr>
        <w:pStyle w:val="1e"/>
      </w:pPr>
      <w:r w:rsidRPr="00DF5691">
        <w:t>创建指定的名称的目录，要求创建目录的用户在当前目录中具有写权限，并且指定的目录名不能是当前目录中已有的目录。</w:t>
      </w:r>
    </w:p>
    <w:p w14:paraId="0E1E89D6" w14:textId="77777777" w:rsidR="0060362F" w:rsidRPr="00DF5691" w:rsidRDefault="006730B7" w:rsidP="00B63F93">
      <w:pPr>
        <w:pStyle w:val="1e"/>
      </w:pPr>
      <w:r w:rsidRPr="00DF5691">
        <w:t>命令语法：</w:t>
      </w:r>
    </w:p>
    <w:p w14:paraId="08500849" w14:textId="449A93A9" w:rsidR="00ED2AD6" w:rsidRPr="00DF5691" w:rsidRDefault="006730B7" w:rsidP="00B63F93">
      <w:pPr>
        <w:pStyle w:val="afffff2"/>
        <w:rPr>
          <w:rFonts w:eastAsia="方正兰亭黑简体"/>
          <w:lang w:eastAsia="zh-CN"/>
        </w:rPr>
      </w:pPr>
      <w:proofErr w:type="spellStart"/>
      <w:r w:rsidRPr="00DF5691">
        <w:rPr>
          <w:rFonts w:eastAsia="方正兰亭黑简体"/>
          <w:lang w:eastAsia="zh-CN"/>
        </w:rPr>
        <w:t>mkdir</w:t>
      </w:r>
      <w:proofErr w:type="spellEnd"/>
      <w:r w:rsidRPr="00DF5691">
        <w:rPr>
          <w:rFonts w:eastAsia="方正兰亭黑简体"/>
          <w:lang w:eastAsia="zh-CN"/>
        </w:rPr>
        <w:t xml:space="preserve"> </w:t>
      </w:r>
      <w:r w:rsidR="00ED2AD6" w:rsidRPr="00DF5691">
        <w:rPr>
          <w:rFonts w:eastAsia="方正兰亭黑简体"/>
          <w:lang w:eastAsia="zh-CN"/>
        </w:rPr>
        <w:t>[</w:t>
      </w:r>
      <w:r w:rsidR="00ED2AD6"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="00ED2AD6" w:rsidRPr="00DF5691">
        <w:rPr>
          <w:rFonts w:eastAsia="方正兰亭黑简体"/>
          <w:lang w:eastAsia="zh-CN"/>
        </w:rPr>
        <w:t>[</w:t>
      </w:r>
      <w:r w:rsidR="00ED2AD6" w:rsidRPr="00DF5691">
        <w:rPr>
          <w:rFonts w:eastAsia="方正兰亭黑简体"/>
          <w:lang w:eastAsia="zh-CN"/>
        </w:rPr>
        <w:t>参数</w:t>
      </w:r>
      <w:r w:rsidR="00ED2AD6" w:rsidRPr="00DF5691">
        <w:rPr>
          <w:rFonts w:eastAsia="方正兰亭黑简体"/>
          <w:lang w:eastAsia="zh-CN"/>
        </w:rPr>
        <w:t>]</w:t>
      </w:r>
    </w:p>
    <w:p w14:paraId="5BE26C8B" w14:textId="77777777" w:rsidR="006730B7" w:rsidRPr="00DF5691" w:rsidRDefault="006730B7" w:rsidP="00B63F93">
      <w:pPr>
        <w:pStyle w:val="1e"/>
      </w:pPr>
      <w:r w:rsidRPr="00DF5691">
        <w:t>常用选项：</w:t>
      </w:r>
    </w:p>
    <w:p w14:paraId="0C152C27" w14:textId="42E2DB31" w:rsidR="00ED2AD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-p </w:t>
      </w:r>
      <w:r w:rsidR="00ED2AD6" w:rsidRPr="00DF5691">
        <w:rPr>
          <w:rFonts w:cs="Huawei Sans"/>
        </w:rPr>
        <w:t>--</w:t>
      </w:r>
      <w:r w:rsidR="00ED2AD6" w:rsidRPr="00DF5691">
        <w:rPr>
          <w:rFonts w:cs="Huawei Sans"/>
        </w:rPr>
        <w:t>可以是一个路径名称。此时若路径中的某些目录尚不存在</w:t>
      </w:r>
      <w:r w:rsidR="00ED2AD6" w:rsidRPr="00DF5691">
        <w:rPr>
          <w:rFonts w:cs="Huawei Sans"/>
        </w:rPr>
        <w:t>,</w:t>
      </w:r>
      <w:r w:rsidR="00ED2AD6" w:rsidRPr="00DF5691">
        <w:rPr>
          <w:rFonts w:cs="Huawei Sans"/>
        </w:rPr>
        <w:t>加上此选项后</w:t>
      </w:r>
      <w:r w:rsidR="00ED2AD6" w:rsidRPr="00DF5691">
        <w:rPr>
          <w:rFonts w:cs="Huawei Sans"/>
        </w:rPr>
        <w:t>,</w:t>
      </w:r>
      <w:r w:rsidR="00ED2AD6" w:rsidRPr="00DF5691">
        <w:rPr>
          <w:rFonts w:cs="Huawei Sans"/>
        </w:rPr>
        <w:t>系统将自动建立好那些尚不存在的目录</w:t>
      </w:r>
      <w:r w:rsidR="00ED2AD6" w:rsidRPr="00DF5691">
        <w:rPr>
          <w:rFonts w:cs="Huawei Sans"/>
        </w:rPr>
        <w:t>,</w:t>
      </w:r>
      <w:r w:rsidR="00ED2AD6" w:rsidRPr="00DF5691">
        <w:rPr>
          <w:rFonts w:cs="Huawei Sans"/>
        </w:rPr>
        <w:t>即一次可以建立多个目录（递归）</w:t>
      </w:r>
      <w:r w:rsidR="00B712BC" w:rsidRPr="00DF5691">
        <w:rPr>
          <w:rFonts w:cs="Huawei Sans"/>
        </w:rPr>
        <w:t>；</w:t>
      </w:r>
    </w:p>
    <w:p w14:paraId="234B9822" w14:textId="78EE31FD" w:rsidR="00ED2AD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>-v -</w:t>
      </w:r>
      <w:r w:rsidR="00ED2AD6" w:rsidRPr="00DF5691">
        <w:rPr>
          <w:rFonts w:cs="Huawei Sans"/>
        </w:rPr>
        <w:t>-</w:t>
      </w:r>
      <w:r w:rsidR="00ED2AD6" w:rsidRPr="00DF5691">
        <w:rPr>
          <w:rFonts w:cs="Huawei Sans"/>
        </w:rPr>
        <w:t>每次创建新目录都显示信息</w:t>
      </w:r>
      <w:r w:rsidR="00B712BC" w:rsidRPr="00DF5691">
        <w:rPr>
          <w:rFonts w:cs="Huawei Sans"/>
        </w:rPr>
        <w:t>；</w:t>
      </w:r>
    </w:p>
    <w:p w14:paraId="261805AA" w14:textId="1DCFA041" w:rsidR="00ED2AD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-m </w:t>
      </w:r>
      <w:r w:rsidR="00ED2AD6" w:rsidRPr="00DF5691">
        <w:rPr>
          <w:rFonts w:cs="Huawei Sans"/>
        </w:rPr>
        <w:t>--</w:t>
      </w:r>
      <w:r w:rsidR="00ED2AD6" w:rsidRPr="00DF5691">
        <w:rPr>
          <w:rFonts w:cs="Huawei Sans"/>
        </w:rPr>
        <w:t>设定权限</w:t>
      </w:r>
      <w:r w:rsidR="00ED2AD6" w:rsidRPr="00DF5691">
        <w:rPr>
          <w:rFonts w:cs="Huawei Sans"/>
        </w:rPr>
        <w:t>&lt;</w:t>
      </w:r>
      <w:r w:rsidR="00ED2AD6" w:rsidRPr="00DF5691">
        <w:rPr>
          <w:rFonts w:cs="Huawei Sans"/>
        </w:rPr>
        <w:t>模式</w:t>
      </w:r>
      <w:r w:rsidRPr="00DF5691">
        <w:rPr>
          <w:rFonts w:cs="Huawei Sans"/>
        </w:rPr>
        <w:t xml:space="preserve">&gt; </w:t>
      </w:r>
      <w:r w:rsidR="00ED2AD6" w:rsidRPr="00DF5691">
        <w:rPr>
          <w:rFonts w:cs="Huawei Sans"/>
        </w:rPr>
        <w:t>(</w:t>
      </w:r>
      <w:r w:rsidR="00ED2AD6" w:rsidRPr="00DF5691">
        <w:rPr>
          <w:rFonts w:cs="Huawei Sans"/>
        </w:rPr>
        <w:t>类似</w:t>
      </w:r>
      <w:proofErr w:type="spellStart"/>
      <w:r w:rsidR="00ED2AD6" w:rsidRPr="00DF5691">
        <w:rPr>
          <w:rFonts w:cs="Huawei Sans"/>
        </w:rPr>
        <w:t>chmod</w:t>
      </w:r>
      <w:proofErr w:type="spellEnd"/>
      <w:r w:rsidR="00ED2AD6" w:rsidRPr="00DF5691">
        <w:rPr>
          <w:rFonts w:cs="Huawei Sans"/>
        </w:rPr>
        <w:t>)</w:t>
      </w:r>
      <w:r w:rsidR="00ED2AD6" w:rsidRPr="00DF5691">
        <w:rPr>
          <w:rFonts w:cs="Huawei Sans"/>
        </w:rPr>
        <w:t>，而不是</w:t>
      </w:r>
      <w:proofErr w:type="spellStart"/>
      <w:r w:rsidRPr="00DF5691">
        <w:rPr>
          <w:rFonts w:cs="Huawei Sans"/>
        </w:rPr>
        <w:t>rwxrwxrwx</w:t>
      </w:r>
      <w:proofErr w:type="spellEnd"/>
      <w:r w:rsidR="00ED2AD6" w:rsidRPr="00DF5691">
        <w:rPr>
          <w:rFonts w:cs="Huawei Sans"/>
        </w:rPr>
        <w:t>减</w:t>
      </w:r>
      <w:proofErr w:type="spellStart"/>
      <w:r w:rsidR="00ED2AD6" w:rsidRPr="00DF5691">
        <w:rPr>
          <w:rFonts w:cs="Huawei Sans"/>
        </w:rPr>
        <w:t>umask</w:t>
      </w:r>
      <w:proofErr w:type="spellEnd"/>
      <w:r w:rsidR="00B712BC" w:rsidRPr="00DF5691">
        <w:rPr>
          <w:rFonts w:cs="Huawei Sans"/>
        </w:rPr>
        <w:t>。</w:t>
      </w:r>
    </w:p>
    <w:p w14:paraId="41439CEE" w14:textId="77777777" w:rsidR="00B712BC" w:rsidRPr="00DF5691" w:rsidRDefault="006730B7" w:rsidP="00B63F93">
      <w:pPr>
        <w:pStyle w:val="1e"/>
      </w:pPr>
      <w:r w:rsidRPr="00DF5691">
        <w:t>参数说明：</w:t>
      </w:r>
    </w:p>
    <w:p w14:paraId="066C34A7" w14:textId="0582EFC8" w:rsidR="00ED2AD6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需要创建的目录</w:t>
      </w:r>
      <w:r w:rsidR="00B712BC" w:rsidRPr="00DF5691">
        <w:rPr>
          <w:rFonts w:cs="Huawei Sans"/>
        </w:rPr>
        <w:t>。</w:t>
      </w:r>
    </w:p>
    <w:p w14:paraId="7A8E5E92" w14:textId="77777777" w:rsidR="006730B7" w:rsidRPr="00DF5691" w:rsidRDefault="006730B7" w:rsidP="00B63F93">
      <w:pPr>
        <w:pStyle w:val="1e"/>
      </w:pPr>
      <w:r w:rsidRPr="00DF5691">
        <w:t>命令示例：</w:t>
      </w:r>
    </w:p>
    <w:p w14:paraId="791F87B8" w14:textId="77777777" w:rsidR="0060362F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创建一个空目录</w:t>
      </w:r>
      <w:r w:rsidR="006730B7" w:rsidRPr="00DF5691">
        <w:rPr>
          <w:rFonts w:cs="Huawei Sans"/>
        </w:rPr>
        <w:t>：</w:t>
      </w:r>
    </w:p>
    <w:p w14:paraId="364DC77C" w14:textId="75D2EB60" w:rsidR="006730B7" w:rsidRPr="00DF5691" w:rsidRDefault="0060362F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mkdir</w:t>
      </w:r>
      <w:proofErr w:type="spellEnd"/>
      <w:r w:rsidRPr="00DF5691">
        <w:rPr>
          <w:rFonts w:eastAsia="方正兰亭黑简体"/>
        </w:rPr>
        <w:t xml:space="preserve"> test</w:t>
      </w:r>
    </w:p>
    <w:p w14:paraId="14E52852" w14:textId="77777777" w:rsidR="0060362F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递归创建多个目录</w:t>
      </w:r>
      <w:r w:rsidR="006730B7" w:rsidRPr="00DF5691">
        <w:rPr>
          <w:rFonts w:cs="Huawei Sans"/>
        </w:rPr>
        <w:t>：</w:t>
      </w:r>
    </w:p>
    <w:p w14:paraId="2758219C" w14:textId="6137D145" w:rsidR="00ED2AD6" w:rsidRPr="00DF5691" w:rsidRDefault="00ED2AD6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mkdir</w:t>
      </w:r>
      <w:proofErr w:type="spellEnd"/>
      <w:r w:rsidRPr="00DF5691">
        <w:rPr>
          <w:rFonts w:eastAsia="方正兰亭黑简体"/>
        </w:rPr>
        <w:t xml:space="preserve"> -p </w:t>
      </w:r>
      <w:r w:rsidR="0060362F" w:rsidRPr="00DF5691">
        <w:rPr>
          <w:rFonts w:eastAsia="方正兰亭黑简体"/>
        </w:rPr>
        <w:t>/opt/software/</w:t>
      </w:r>
      <w:proofErr w:type="spellStart"/>
      <w:r w:rsidR="0060362F" w:rsidRPr="00DF5691">
        <w:rPr>
          <w:rFonts w:eastAsia="方正兰亭黑简体"/>
        </w:rPr>
        <w:t>openGauss</w:t>
      </w:r>
      <w:proofErr w:type="spellEnd"/>
    </w:p>
    <w:p w14:paraId="35642074" w14:textId="4FBD189F" w:rsidR="0060362F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创建权限为</w:t>
      </w:r>
      <w:r w:rsidRPr="00DF5691">
        <w:rPr>
          <w:rFonts w:cs="Huawei Sans"/>
        </w:rPr>
        <w:t>777</w:t>
      </w:r>
      <w:r w:rsidRPr="00DF5691">
        <w:rPr>
          <w:rFonts w:cs="Huawei Sans"/>
        </w:rPr>
        <w:t>的目录</w:t>
      </w:r>
      <w:r w:rsidR="00854031" w:rsidRPr="00DF5691">
        <w:rPr>
          <w:rFonts w:cs="Huawei Sans"/>
        </w:rPr>
        <w:t>（</w:t>
      </w:r>
      <w:r w:rsidR="0060362F" w:rsidRPr="00DF5691">
        <w:rPr>
          <w:rFonts w:cs="Huawei Sans"/>
        </w:rPr>
        <w:t>目录的权限为</w:t>
      </w:r>
      <w:proofErr w:type="spellStart"/>
      <w:r w:rsidR="00854031" w:rsidRPr="00DF5691">
        <w:rPr>
          <w:rFonts w:cs="Huawei Sans"/>
        </w:rPr>
        <w:t>rwxrwxrwx</w:t>
      </w:r>
      <w:proofErr w:type="spellEnd"/>
      <w:r w:rsidR="00854031" w:rsidRPr="00DF5691">
        <w:rPr>
          <w:rFonts w:cs="Huawei Sans"/>
        </w:rPr>
        <w:t>）</w:t>
      </w:r>
      <w:r w:rsidR="006730B7" w:rsidRPr="00DF5691">
        <w:rPr>
          <w:rFonts w:cs="Huawei Sans"/>
        </w:rPr>
        <w:t>：</w:t>
      </w:r>
    </w:p>
    <w:p w14:paraId="13BCC6D7" w14:textId="7D2FF926" w:rsidR="00ED2AD6" w:rsidRPr="00DF5691" w:rsidRDefault="006730B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mkdir</w:t>
      </w:r>
      <w:proofErr w:type="spellEnd"/>
      <w:r w:rsidRPr="00DF5691">
        <w:rPr>
          <w:rFonts w:eastAsia="方正兰亭黑简体"/>
        </w:rPr>
        <w:t xml:space="preserve"> </w:t>
      </w:r>
      <w:r w:rsidRPr="00DF5691">
        <w:rPr>
          <w:rFonts w:eastAsia="宋体"/>
        </w:rPr>
        <w:t>–</w:t>
      </w:r>
      <w:r w:rsidRPr="00DF5691">
        <w:rPr>
          <w:rFonts w:eastAsia="方正兰亭黑简体"/>
        </w:rPr>
        <w:t>m 777 t</w:t>
      </w:r>
      <w:r w:rsidR="0060362F" w:rsidRPr="00DF5691">
        <w:rPr>
          <w:rFonts w:eastAsia="方正兰亭黑简体"/>
        </w:rPr>
        <w:t>est</w:t>
      </w:r>
    </w:p>
    <w:p w14:paraId="64449FBF" w14:textId="3ED9E1D9" w:rsidR="006730B7" w:rsidRPr="00DF5691" w:rsidRDefault="00D15C11" w:rsidP="00D15C11">
      <w:pPr>
        <w:pStyle w:val="2"/>
        <w:rPr>
          <w:rFonts w:ascii="Huawei Sans" w:hAnsi="Huawei Sans" w:cs="Huawei Sans"/>
        </w:rPr>
      </w:pPr>
      <w:bookmarkStart w:id="142" w:name="_Toc51057491"/>
      <w:bookmarkStart w:id="143" w:name="_Toc51141522"/>
      <w:bookmarkStart w:id="144" w:name="_Toc51330018"/>
      <w:bookmarkStart w:id="145" w:name="_Toc53415146"/>
      <w:bookmarkStart w:id="146" w:name="_Toc65486996"/>
      <w:bookmarkStart w:id="147" w:name="_Toc69742831"/>
      <w:bookmarkStart w:id="148" w:name="_Toc74644323"/>
      <w:bookmarkStart w:id="149" w:name="_Toc78182516"/>
      <w:bookmarkStart w:id="150" w:name="_Toc78277408"/>
      <w:bookmarkStart w:id="151" w:name="_Toc81317844"/>
      <w:r w:rsidRPr="00DF5691">
        <w:rPr>
          <w:rFonts w:ascii="Huawei Sans" w:hAnsi="Huawei Sans" w:cs="Huawei Sans"/>
        </w:rPr>
        <w:lastRenderedPageBreak/>
        <w:t>chmod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 w14:paraId="7AD88C7E" w14:textId="67C412DC" w:rsidR="00D15C11" w:rsidRPr="00DF5691" w:rsidRDefault="00D15C11" w:rsidP="00B63F93">
      <w:pPr>
        <w:pStyle w:val="1e"/>
      </w:pPr>
      <w:r w:rsidRPr="00DF5691">
        <w:t>更改文件权限。</w:t>
      </w:r>
    </w:p>
    <w:p w14:paraId="4E0A098F" w14:textId="3DA48F6C" w:rsidR="00250F70" w:rsidRPr="00DF5691" w:rsidRDefault="00250F70" w:rsidP="00B63F93">
      <w:pPr>
        <w:pStyle w:val="1e"/>
      </w:pPr>
      <w:r w:rsidRPr="00DF5691">
        <w:t>命令语法：</w:t>
      </w:r>
    </w:p>
    <w:p w14:paraId="681463A0" w14:textId="5A4D0358" w:rsidR="00D15C11" w:rsidRPr="00DF5691" w:rsidRDefault="00D15C11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[</w:t>
      </w:r>
      <w:proofErr w:type="spellStart"/>
      <w:r w:rsidRPr="00DF5691">
        <w:rPr>
          <w:rFonts w:eastAsia="方正兰亭黑简体"/>
        </w:rPr>
        <w:t>选项</w:t>
      </w:r>
      <w:proofErr w:type="spellEnd"/>
      <w:r w:rsidRPr="00DF5691">
        <w:rPr>
          <w:rFonts w:eastAsia="方正兰亭黑简体"/>
        </w:rPr>
        <w:t>] &lt;mode&gt; &lt;file...&gt;</w:t>
      </w:r>
    </w:p>
    <w:p w14:paraId="5786387C" w14:textId="6B151AAD" w:rsidR="00D15C11" w:rsidRPr="00DF5691" w:rsidRDefault="00D15C11" w:rsidP="00B63F93">
      <w:pPr>
        <w:pStyle w:val="1e"/>
      </w:pPr>
      <w:r w:rsidRPr="00DF5691">
        <w:t>常用选项：</w:t>
      </w:r>
    </w:p>
    <w:p w14:paraId="23AD5E9A" w14:textId="1C6DE725" w:rsidR="00D15C11" w:rsidRPr="00DF5691" w:rsidRDefault="00D15C11" w:rsidP="00FC6E03">
      <w:pPr>
        <w:pStyle w:val="41"/>
        <w:rPr>
          <w:rFonts w:cs="Huawei Sans"/>
        </w:rPr>
      </w:pPr>
      <w:r w:rsidRPr="00DF5691">
        <w:rPr>
          <w:rFonts w:cs="Huawei Sans"/>
        </w:rPr>
        <w:t>-R, --</w:t>
      </w:r>
      <w:r w:rsidRPr="00DF5691">
        <w:rPr>
          <w:rFonts w:cs="Huawei Sans"/>
        </w:rPr>
        <w:t>以递归的方式对目前目录下的所有</w:t>
      </w:r>
      <w:r w:rsidR="00ED54AC" w:rsidRPr="00DF5691">
        <w:rPr>
          <w:rFonts w:cs="Huawei Sans"/>
        </w:rPr>
        <w:t>文件</w:t>
      </w:r>
      <w:r w:rsidRPr="00DF5691">
        <w:rPr>
          <w:rFonts w:cs="Huawei Sans"/>
        </w:rPr>
        <w:t>与子目录进行相同的权限变更</w:t>
      </w:r>
      <w:r w:rsidR="00B712BC" w:rsidRPr="00DF5691">
        <w:rPr>
          <w:rFonts w:cs="Huawei Sans"/>
        </w:rPr>
        <w:t>。</w:t>
      </w:r>
    </w:p>
    <w:p w14:paraId="5331CE01" w14:textId="53DD11A3" w:rsidR="00D15C11" w:rsidRPr="00DF5691" w:rsidRDefault="00D15C11" w:rsidP="00B63F93">
      <w:pPr>
        <w:pStyle w:val="1e"/>
      </w:pPr>
      <w:r w:rsidRPr="00DF5691">
        <w:t>参数说明：</w:t>
      </w:r>
    </w:p>
    <w:p w14:paraId="235EBB6D" w14:textId="5E4B68F0" w:rsidR="00D15C11" w:rsidRPr="00DF5691" w:rsidRDefault="00D602AC" w:rsidP="00FC6E03">
      <w:pPr>
        <w:pStyle w:val="41"/>
        <w:rPr>
          <w:rFonts w:cs="Huawei Sans"/>
        </w:rPr>
      </w:pPr>
      <w:r w:rsidRPr="00DF5691">
        <w:rPr>
          <w:rFonts w:cs="Huawei Sans"/>
        </w:rPr>
        <w:t>m</w:t>
      </w:r>
      <w:r w:rsidR="00D15C11" w:rsidRPr="00DF5691">
        <w:rPr>
          <w:rFonts w:cs="Huawei Sans"/>
        </w:rPr>
        <w:t>ode</w:t>
      </w:r>
      <w:r w:rsidR="00D15C11" w:rsidRPr="00DF5691">
        <w:rPr>
          <w:rFonts w:cs="Huawei Sans"/>
        </w:rPr>
        <w:t>：权限设定字串，详细格式如下</w:t>
      </w:r>
      <w:r w:rsidR="00D15C11" w:rsidRPr="00DF5691">
        <w:rPr>
          <w:rFonts w:cs="Huawei Sans"/>
        </w:rPr>
        <w:t xml:space="preserve"> </w:t>
      </w:r>
      <w:r w:rsidR="00D15C11" w:rsidRPr="00DF5691">
        <w:rPr>
          <w:rFonts w:cs="Huawei Sans"/>
        </w:rPr>
        <w:t>：</w:t>
      </w:r>
    </w:p>
    <w:p w14:paraId="0449191F" w14:textId="3594BA29" w:rsidR="00D15C11" w:rsidRPr="00DF5691" w:rsidRDefault="00D15C11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>[</w:t>
      </w:r>
      <w:proofErr w:type="spellStart"/>
      <w:r w:rsidRPr="00DF5691">
        <w:rPr>
          <w:rFonts w:eastAsia="方正兰亭黑简体"/>
          <w:lang w:eastAsia="zh-CN"/>
        </w:rPr>
        <w:t>ugoa</w:t>
      </w:r>
      <w:proofErr w:type="spellEnd"/>
      <w:proofErr w:type="gramStart"/>
      <w:r w:rsidRPr="00DF5691">
        <w:rPr>
          <w:rFonts w:eastAsia="方正兰亭黑简体"/>
          <w:lang w:eastAsia="zh-CN"/>
        </w:rPr>
        <w:t>...][</w:t>
      </w:r>
      <w:proofErr w:type="gramEnd"/>
      <w:r w:rsidRPr="00DF5691">
        <w:rPr>
          <w:rFonts w:eastAsia="方正兰亭黑简体"/>
          <w:lang w:eastAsia="zh-CN"/>
        </w:rPr>
        <w:t>[+-=][</w:t>
      </w:r>
      <w:proofErr w:type="spellStart"/>
      <w:r w:rsidRPr="00DF5691">
        <w:rPr>
          <w:rFonts w:eastAsia="方正兰亭黑简体"/>
          <w:lang w:eastAsia="zh-CN"/>
        </w:rPr>
        <w:t>rwxX</w:t>
      </w:r>
      <w:proofErr w:type="spellEnd"/>
      <w:r w:rsidRPr="00DF5691">
        <w:rPr>
          <w:rFonts w:eastAsia="方正兰亭黑简体"/>
          <w:lang w:eastAsia="zh-CN"/>
        </w:rPr>
        <w:t>]...][,...]</w:t>
      </w:r>
      <w:r w:rsidRPr="00DF5691">
        <w:rPr>
          <w:rFonts w:eastAsia="方正兰亭黑简体"/>
          <w:lang w:eastAsia="zh-CN"/>
        </w:rPr>
        <w:t>，</w:t>
      </w:r>
    </w:p>
    <w:p w14:paraId="2B1043B4" w14:textId="01E43827" w:rsidR="00D15C11" w:rsidRPr="00DF5691" w:rsidRDefault="00D15C11" w:rsidP="00B63F93">
      <w:pPr>
        <w:pStyle w:val="1e"/>
      </w:pPr>
      <w:r w:rsidRPr="00DF5691">
        <w:t>其中</w:t>
      </w:r>
      <w:r w:rsidR="00D602AC" w:rsidRPr="00DF5691">
        <w:t>，</w:t>
      </w:r>
      <w:r w:rsidRPr="00DF5691">
        <w:t>[</w:t>
      </w:r>
      <w:proofErr w:type="spellStart"/>
      <w:r w:rsidRPr="00DF5691">
        <w:t>ugoa</w:t>
      </w:r>
      <w:proofErr w:type="spellEnd"/>
      <w:r w:rsidRPr="00DF5691">
        <w:t>...]</w:t>
      </w:r>
      <w:r w:rsidRPr="00DF5691">
        <w:t>：</w:t>
      </w:r>
      <w:r w:rsidRPr="00DF5691">
        <w:t xml:space="preserve">u </w:t>
      </w:r>
      <w:r w:rsidRPr="00DF5691">
        <w:t>表示该档案的拥有者，</w:t>
      </w:r>
      <w:r w:rsidRPr="00DF5691">
        <w:t xml:space="preserve">g </w:t>
      </w:r>
      <w:r w:rsidRPr="00DF5691">
        <w:t>表示与该档案的拥有者属于同一个群体</w:t>
      </w:r>
      <w:r w:rsidRPr="00DF5691">
        <w:t>(group)</w:t>
      </w:r>
      <w:r w:rsidRPr="00DF5691">
        <w:t>者，</w:t>
      </w:r>
      <w:r w:rsidRPr="00DF5691">
        <w:t xml:space="preserve">o </w:t>
      </w:r>
      <w:r w:rsidRPr="00DF5691">
        <w:t>表示其他以外的人，</w:t>
      </w:r>
      <w:r w:rsidRPr="00DF5691">
        <w:t xml:space="preserve">a </w:t>
      </w:r>
      <w:r w:rsidR="00D602AC" w:rsidRPr="00DF5691">
        <w:t>表示所有（包含上面三者）；</w:t>
      </w:r>
      <w:r w:rsidRPr="00DF5691">
        <w:t>[+-=]</w:t>
      </w:r>
      <w:r w:rsidRPr="00DF5691">
        <w:t>：</w:t>
      </w:r>
      <w:r w:rsidRPr="00DF5691">
        <w:t xml:space="preserve">+ </w:t>
      </w:r>
      <w:r w:rsidRPr="00DF5691">
        <w:t>表示增加权限，</w:t>
      </w:r>
      <w:r w:rsidRPr="00DF5691">
        <w:t xml:space="preserve">- </w:t>
      </w:r>
      <w:r w:rsidRPr="00DF5691">
        <w:t>表示取消权限，</w:t>
      </w:r>
      <w:r w:rsidRPr="00DF5691">
        <w:t xml:space="preserve">= </w:t>
      </w:r>
      <w:r w:rsidR="00D602AC" w:rsidRPr="00DF5691">
        <w:t>表示唯一设定权限；</w:t>
      </w:r>
      <w:r w:rsidRPr="00DF5691">
        <w:t>[</w:t>
      </w:r>
      <w:proofErr w:type="spellStart"/>
      <w:r w:rsidRPr="00DF5691">
        <w:t>rwxX</w:t>
      </w:r>
      <w:proofErr w:type="spellEnd"/>
      <w:r w:rsidRPr="00DF5691">
        <w:t>]</w:t>
      </w:r>
      <w:r w:rsidRPr="00DF5691">
        <w:t>：</w:t>
      </w:r>
      <w:r w:rsidRPr="00DF5691">
        <w:t xml:space="preserve">r </w:t>
      </w:r>
      <w:r w:rsidRPr="00DF5691">
        <w:t>表示可读取，</w:t>
      </w:r>
      <w:r w:rsidRPr="00DF5691">
        <w:t xml:space="preserve">w </w:t>
      </w:r>
      <w:r w:rsidRPr="00DF5691">
        <w:t>表示可写入，</w:t>
      </w:r>
      <w:r w:rsidRPr="00DF5691">
        <w:t xml:space="preserve">x </w:t>
      </w:r>
      <w:r w:rsidRPr="00DF5691">
        <w:t>表示可执行，</w:t>
      </w:r>
      <w:r w:rsidRPr="00DF5691">
        <w:t>X</w:t>
      </w:r>
      <w:r w:rsidRPr="00DF5691">
        <w:t>表示只有当该档案是个子目录或者该档案已经被设定过为可执行。</w:t>
      </w:r>
    </w:p>
    <w:p w14:paraId="62FA7793" w14:textId="5FEDF16A" w:rsidR="00D15C11" w:rsidRPr="00DF5691" w:rsidRDefault="00D602AC" w:rsidP="00FC6E03">
      <w:pPr>
        <w:pStyle w:val="41"/>
        <w:rPr>
          <w:rFonts w:cs="Huawei Sans"/>
        </w:rPr>
      </w:pPr>
      <w:r w:rsidRPr="00DF5691">
        <w:rPr>
          <w:rFonts w:cs="Huawei Sans"/>
        </w:rPr>
        <w:t>file</w:t>
      </w:r>
      <w:r w:rsidR="00D15C11" w:rsidRPr="00DF5691">
        <w:rPr>
          <w:rFonts w:cs="Huawei Sans"/>
        </w:rPr>
        <w:t>：文件列表（单个或者多个文件、文件夹）</w:t>
      </w:r>
      <w:r w:rsidRPr="00DF5691">
        <w:rPr>
          <w:rFonts w:cs="Huawei Sans"/>
        </w:rPr>
        <w:t>。</w:t>
      </w:r>
    </w:p>
    <w:p w14:paraId="7226E551" w14:textId="77777777" w:rsidR="00ED54AC" w:rsidRPr="00DF5691" w:rsidRDefault="00ED54AC" w:rsidP="00B63F93">
      <w:pPr>
        <w:pStyle w:val="1e"/>
      </w:pPr>
      <w:r w:rsidRPr="00DF5691">
        <w:t>命令示例：</w:t>
      </w:r>
    </w:p>
    <w:p w14:paraId="7BA60BF6" w14:textId="15D243DE" w:rsidR="00ED54AC" w:rsidRPr="00DF5691" w:rsidRDefault="00ED54AC" w:rsidP="00FC6E03">
      <w:pPr>
        <w:pStyle w:val="41"/>
        <w:rPr>
          <w:rFonts w:cs="Huawei Sans"/>
        </w:rPr>
      </w:pPr>
      <w:r w:rsidRPr="00DF5691">
        <w:rPr>
          <w:rFonts w:cs="Huawei Sans"/>
        </w:rPr>
        <w:t>设置所有用户可读取文件</w:t>
      </w:r>
      <w:r w:rsidRPr="00DF5691">
        <w:rPr>
          <w:rFonts w:cs="Huawei Sans"/>
        </w:rPr>
        <w:t xml:space="preserve"> cluterconfig.xml</w:t>
      </w:r>
      <w:r w:rsidR="00D602AC" w:rsidRPr="00DF5691">
        <w:rPr>
          <w:rFonts w:cs="Huawei Sans"/>
        </w:rPr>
        <w:t>：</w:t>
      </w:r>
    </w:p>
    <w:p w14:paraId="1C288DCF" w14:textId="7FA5D338" w:rsidR="00ED54AC" w:rsidRPr="00DF5691" w:rsidRDefault="00ED54AC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</w:t>
      </w:r>
      <w:proofErr w:type="spellStart"/>
      <w:r w:rsidRPr="00DF5691">
        <w:rPr>
          <w:rFonts w:eastAsia="方正兰亭黑简体"/>
        </w:rPr>
        <w:t>ugo+r</w:t>
      </w:r>
      <w:proofErr w:type="spellEnd"/>
      <w:r w:rsidRPr="00DF5691">
        <w:rPr>
          <w:rFonts w:eastAsia="方正兰亭黑简体"/>
        </w:rPr>
        <w:t xml:space="preserve"> cluterconfig.xml </w:t>
      </w:r>
    </w:p>
    <w:p w14:paraId="5AD50262" w14:textId="77777777" w:rsidR="00ED54AC" w:rsidRPr="00DF5691" w:rsidRDefault="00ED54A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或</w:t>
      </w:r>
      <w:r w:rsidRPr="00DF5691">
        <w:rPr>
          <w:rFonts w:eastAsia="方正兰亭黑简体"/>
        </w:rPr>
        <w:t xml:space="preserve"> </w:t>
      </w:r>
    </w:p>
    <w:p w14:paraId="1EBC779F" w14:textId="30EF94A9" w:rsidR="00ED54AC" w:rsidRPr="00DF5691" w:rsidRDefault="00ED54AC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</w:t>
      </w:r>
      <w:proofErr w:type="spellStart"/>
      <w:r w:rsidRPr="00DF5691">
        <w:rPr>
          <w:rFonts w:eastAsia="方正兰亭黑简体"/>
        </w:rPr>
        <w:t>a+</w:t>
      </w:r>
      <w:proofErr w:type="gramStart"/>
      <w:r w:rsidRPr="00DF5691">
        <w:rPr>
          <w:rFonts w:eastAsia="方正兰亭黑简体"/>
        </w:rPr>
        <w:t>r</w:t>
      </w:r>
      <w:proofErr w:type="spellEnd"/>
      <w:r w:rsidRPr="00DF5691">
        <w:rPr>
          <w:rFonts w:eastAsia="方正兰亭黑简体"/>
        </w:rPr>
        <w:t xml:space="preserve">  cluterconfig.xml</w:t>
      </w:r>
      <w:proofErr w:type="gramEnd"/>
    </w:p>
    <w:p w14:paraId="2C25E689" w14:textId="00C6D8C2" w:rsidR="00ED54AC" w:rsidRPr="00DF5691" w:rsidRDefault="00ED54AC" w:rsidP="00FC6E03">
      <w:pPr>
        <w:pStyle w:val="41"/>
        <w:rPr>
          <w:rFonts w:cs="Huawei Sans"/>
        </w:rPr>
      </w:pPr>
      <w:r w:rsidRPr="00DF5691">
        <w:rPr>
          <w:rFonts w:cs="Huawei Sans"/>
        </w:rPr>
        <w:t>设置当前目录下的所有档案与子目录皆设为任何人可读写</w:t>
      </w:r>
      <w:r w:rsidR="00D602AC" w:rsidRPr="00DF5691">
        <w:rPr>
          <w:rFonts w:cs="Huawei Sans"/>
        </w:rPr>
        <w:t>：</w:t>
      </w:r>
    </w:p>
    <w:p w14:paraId="17325D97" w14:textId="24813D7A" w:rsidR="00ED54AC" w:rsidRPr="00DF5691" w:rsidRDefault="00ED54AC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-R </w:t>
      </w:r>
      <w:proofErr w:type="spellStart"/>
      <w:r w:rsidRPr="00DF5691">
        <w:rPr>
          <w:rFonts w:eastAsia="方正兰亭黑简体"/>
        </w:rPr>
        <w:t>a+rw</w:t>
      </w:r>
      <w:proofErr w:type="spellEnd"/>
      <w:r w:rsidRPr="00DF5691">
        <w:rPr>
          <w:rFonts w:eastAsia="方正兰亭黑简体"/>
        </w:rPr>
        <w:t xml:space="preserve"> *</w:t>
      </w:r>
    </w:p>
    <w:p w14:paraId="5CAE58C3" w14:textId="27A6F503" w:rsidR="00D15C11" w:rsidRPr="00DF5691" w:rsidRDefault="00D15C11" w:rsidP="00B63F93">
      <w:pPr>
        <w:pStyle w:val="1e"/>
      </w:pPr>
      <w:r w:rsidRPr="00DF5691">
        <w:t>数字权限使用格式：</w:t>
      </w:r>
    </w:p>
    <w:p w14:paraId="5242791B" w14:textId="3C7A4A5B" w:rsidR="006B71F6" w:rsidRPr="00DF5691" w:rsidRDefault="00D15C11" w:rsidP="00FC6E03">
      <w:pPr>
        <w:pStyle w:val="41"/>
        <w:rPr>
          <w:rFonts w:cs="Huawei Sans"/>
        </w:rPr>
      </w:pPr>
      <w:r w:rsidRPr="00DF5691">
        <w:rPr>
          <w:rFonts w:cs="Huawei Sans"/>
        </w:rPr>
        <w:t>这种使用方式中，</w:t>
      </w:r>
      <w:r w:rsidR="00ED54AC" w:rsidRPr="00DF5691">
        <w:rPr>
          <w:rFonts w:cs="Huawei Sans"/>
        </w:rPr>
        <w:t>规定数字</w:t>
      </w:r>
      <w:r w:rsidR="00ED54AC" w:rsidRPr="00DF5691">
        <w:rPr>
          <w:rFonts w:cs="Huawei Sans"/>
        </w:rPr>
        <w:t>4</w:t>
      </w:r>
      <w:r w:rsidR="00ED54AC" w:rsidRPr="00DF5691">
        <w:rPr>
          <w:rFonts w:cs="Huawei Sans"/>
        </w:rPr>
        <w:t>、</w:t>
      </w:r>
      <w:r w:rsidR="00ED54AC" w:rsidRPr="00DF5691">
        <w:rPr>
          <w:rFonts w:cs="Huawei Sans"/>
        </w:rPr>
        <w:t>2</w:t>
      </w:r>
      <w:r w:rsidR="00ED54AC" w:rsidRPr="00DF5691">
        <w:rPr>
          <w:rFonts w:cs="Huawei Sans"/>
        </w:rPr>
        <w:t>和</w:t>
      </w:r>
      <w:r w:rsidR="00ED54AC" w:rsidRPr="00DF5691">
        <w:rPr>
          <w:rFonts w:cs="Huawei Sans"/>
        </w:rPr>
        <w:t>1</w:t>
      </w:r>
      <w:r w:rsidR="00ED54AC" w:rsidRPr="00DF5691">
        <w:rPr>
          <w:rFonts w:cs="Huawei Sans"/>
        </w:rPr>
        <w:t>表示读、写、执行权限，即</w:t>
      </w:r>
      <w:r w:rsidR="006B71F6" w:rsidRPr="00DF5691">
        <w:rPr>
          <w:rFonts w:cs="Huawei Sans"/>
        </w:rPr>
        <w:t>r=4</w:t>
      </w:r>
      <w:r w:rsidR="00ED54AC" w:rsidRPr="00DF5691">
        <w:rPr>
          <w:rFonts w:cs="Huawei Sans"/>
        </w:rPr>
        <w:t>,</w:t>
      </w:r>
      <w:r w:rsidR="006730B7" w:rsidRPr="00DF5691">
        <w:rPr>
          <w:rFonts w:cs="Huawei Sans"/>
        </w:rPr>
        <w:t>w=2</w:t>
      </w:r>
      <w:r w:rsidR="00ED54AC" w:rsidRPr="00DF5691">
        <w:rPr>
          <w:rFonts w:cs="Huawei Sans"/>
        </w:rPr>
        <w:t>,</w:t>
      </w:r>
      <w:r w:rsidR="006730B7" w:rsidRPr="00DF5691">
        <w:rPr>
          <w:rFonts w:cs="Huawei Sans"/>
        </w:rPr>
        <w:t>x=1</w:t>
      </w:r>
      <w:r w:rsidR="00ED54AC" w:rsidRPr="00DF5691">
        <w:rPr>
          <w:rFonts w:cs="Huawei Sans"/>
        </w:rPr>
        <w:t>。</w:t>
      </w:r>
    </w:p>
    <w:p w14:paraId="5B2CE61C" w14:textId="1C387DDB" w:rsidR="006B71F6" w:rsidRPr="00DF5691" w:rsidRDefault="006B71F6" w:rsidP="00FC6E03">
      <w:pPr>
        <w:pStyle w:val="41"/>
        <w:rPr>
          <w:rFonts w:cs="Huawei Sans"/>
        </w:rPr>
      </w:pPr>
      <w:r w:rsidRPr="00DF5691">
        <w:rPr>
          <w:rFonts w:cs="Huawei Sans"/>
        </w:rPr>
        <w:t>例：</w:t>
      </w:r>
      <w:proofErr w:type="spellStart"/>
      <w:r w:rsidRPr="00DF5691">
        <w:rPr>
          <w:rFonts w:cs="Huawei Sans"/>
        </w:rPr>
        <w:t>rwx</w:t>
      </w:r>
      <w:proofErr w:type="spellEnd"/>
      <w:r w:rsidRPr="00DF5691">
        <w:rPr>
          <w:rFonts w:cs="Huawei Sans"/>
        </w:rPr>
        <w:t xml:space="preserve"> = 7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4+2+1</w:t>
      </w:r>
      <w:r w:rsidRPr="00DF5691">
        <w:rPr>
          <w:rFonts w:cs="Huawei Sans"/>
        </w:rPr>
        <w:t>）；</w:t>
      </w:r>
      <w:proofErr w:type="spellStart"/>
      <w:r w:rsidR="006730B7" w:rsidRPr="00DF5691">
        <w:rPr>
          <w:rFonts w:cs="Huawei Sans"/>
        </w:rPr>
        <w:t>rw</w:t>
      </w:r>
      <w:proofErr w:type="spellEnd"/>
      <w:r w:rsidR="006730B7" w:rsidRPr="00DF5691">
        <w:rPr>
          <w:rFonts w:cs="Huawei Sans"/>
        </w:rPr>
        <w:t xml:space="preserve"> = 6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4+2</w:t>
      </w:r>
      <w:r w:rsidRPr="00DF5691">
        <w:rPr>
          <w:rFonts w:cs="Huawei Sans"/>
        </w:rPr>
        <w:t>）；</w:t>
      </w:r>
      <w:r w:rsidR="006730B7" w:rsidRPr="00DF5691">
        <w:rPr>
          <w:rFonts w:cs="Huawei Sans"/>
        </w:rPr>
        <w:t xml:space="preserve">r-x = 5 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4+0+1</w:t>
      </w:r>
      <w:r w:rsidRPr="00DF5691">
        <w:rPr>
          <w:rFonts w:cs="Huawei Sans"/>
        </w:rPr>
        <w:t>）；</w:t>
      </w:r>
      <w:r w:rsidR="006730B7" w:rsidRPr="00DF5691">
        <w:rPr>
          <w:rFonts w:cs="Huawei Sans"/>
        </w:rPr>
        <w:t>r-- = 4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4+0+0</w:t>
      </w:r>
      <w:r w:rsidRPr="00DF5691">
        <w:rPr>
          <w:rFonts w:cs="Huawei Sans"/>
        </w:rPr>
        <w:t>）；</w:t>
      </w:r>
      <w:r w:rsidR="006730B7" w:rsidRPr="00DF5691">
        <w:rPr>
          <w:rFonts w:cs="Huawei Sans"/>
        </w:rPr>
        <w:t>--x = 1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0+0+1</w:t>
      </w:r>
      <w:r w:rsidRPr="00DF5691">
        <w:rPr>
          <w:rFonts w:cs="Huawei Sans"/>
        </w:rPr>
        <w:t>）；</w:t>
      </w:r>
    </w:p>
    <w:p w14:paraId="6DA1A33B" w14:textId="42635636" w:rsidR="002667CE" w:rsidRPr="00DF5691" w:rsidRDefault="002667CE" w:rsidP="00B63F93">
      <w:pPr>
        <w:pStyle w:val="1e"/>
      </w:pPr>
      <w:r w:rsidRPr="00DF5691">
        <w:t>每个文件都可以针对三个粒度，设置不同的</w:t>
      </w:r>
      <w:proofErr w:type="spellStart"/>
      <w:r w:rsidRPr="00DF5691">
        <w:t>rwx</w:t>
      </w:r>
      <w:proofErr w:type="spellEnd"/>
      <w:r w:rsidRPr="00DF5691">
        <w:t>(</w:t>
      </w:r>
      <w:r w:rsidRPr="00DF5691">
        <w:t>读写执行</w:t>
      </w:r>
      <w:r w:rsidRPr="00DF5691">
        <w:t>)</w:t>
      </w:r>
      <w:r w:rsidR="00A43F53" w:rsidRPr="00DF5691">
        <w:t>权限。即我们可以</w:t>
      </w:r>
      <w:r w:rsidRPr="00DF5691">
        <w:t>用三个</w:t>
      </w:r>
      <w:r w:rsidRPr="00DF5691">
        <w:t>8</w:t>
      </w:r>
      <w:r w:rsidRPr="00DF5691">
        <w:t>进制数字分别表示</w:t>
      </w:r>
      <w:r w:rsidRPr="00DF5691">
        <w:t xml:space="preserve"> </w:t>
      </w:r>
      <w:r w:rsidRPr="00DF5691">
        <w:t>拥有者</w:t>
      </w:r>
      <w:r w:rsidRPr="00DF5691">
        <w:t xml:space="preserve"> </w:t>
      </w:r>
      <w:r w:rsidRPr="00DF5691">
        <w:t>、群组</w:t>
      </w:r>
      <w:r w:rsidRPr="00DF5691">
        <w:t xml:space="preserve"> </w:t>
      </w:r>
      <w:r w:rsidRPr="00DF5691">
        <w:t>、其它组</w:t>
      </w:r>
      <w:r w:rsidRPr="00DF5691">
        <w:t>( u</w:t>
      </w:r>
      <w:r w:rsidRPr="00DF5691">
        <w:t>、</w:t>
      </w:r>
      <w:r w:rsidRPr="00DF5691">
        <w:t xml:space="preserve"> g </w:t>
      </w:r>
      <w:r w:rsidRPr="00DF5691">
        <w:t>、</w:t>
      </w:r>
      <w:r w:rsidRPr="00DF5691">
        <w:t>o)</w:t>
      </w:r>
      <w:r w:rsidRPr="00DF5691">
        <w:t>的权限详情，并用</w:t>
      </w:r>
      <w:proofErr w:type="spellStart"/>
      <w:r w:rsidRPr="00DF5691">
        <w:t>chmod</w:t>
      </w:r>
      <w:proofErr w:type="spellEnd"/>
      <w:r w:rsidRPr="00DF5691">
        <w:t>直接加三个</w:t>
      </w:r>
      <w:r w:rsidRPr="00DF5691">
        <w:t>8</w:t>
      </w:r>
      <w:r w:rsidRPr="00DF5691">
        <w:t>进制数字的方式直接改变文件权限。语法格式为</w:t>
      </w:r>
      <w:r w:rsidRPr="00DF5691">
        <w:t xml:space="preserve"> </w:t>
      </w:r>
      <w:r w:rsidRPr="00DF5691">
        <w:t>：</w:t>
      </w:r>
    </w:p>
    <w:p w14:paraId="276C8FAF" w14:textId="6CFFFF0C" w:rsidR="002667CE" w:rsidRPr="00DF5691" w:rsidRDefault="002667CE" w:rsidP="00B63F93">
      <w:pPr>
        <w:pStyle w:val="afffff2"/>
        <w:rPr>
          <w:rFonts w:eastAsia="方正兰亭黑简体"/>
          <w:lang w:eastAsia="zh-CN"/>
        </w:rPr>
      </w:pPr>
      <w:proofErr w:type="spellStart"/>
      <w:r w:rsidRPr="00DF5691">
        <w:rPr>
          <w:rFonts w:eastAsia="方正兰亭黑简体"/>
          <w:lang w:eastAsia="zh-CN"/>
        </w:rPr>
        <w:t>chmod</w:t>
      </w:r>
      <w:proofErr w:type="spellEnd"/>
      <w:r w:rsidRPr="00DF5691">
        <w:rPr>
          <w:rFonts w:eastAsia="方正兰亭黑简体"/>
          <w:lang w:eastAsia="zh-CN"/>
        </w:rPr>
        <w:t xml:space="preserve"> &lt;</w:t>
      </w:r>
      <w:proofErr w:type="spellStart"/>
      <w:r w:rsidRPr="00DF5691">
        <w:rPr>
          <w:rFonts w:eastAsia="方正兰亭黑简体"/>
          <w:lang w:eastAsia="zh-CN"/>
        </w:rPr>
        <w:t>abc</w:t>
      </w:r>
      <w:proofErr w:type="spellEnd"/>
      <w:r w:rsidRPr="00DF5691">
        <w:rPr>
          <w:rFonts w:eastAsia="方正兰亭黑简体"/>
          <w:lang w:eastAsia="zh-CN"/>
        </w:rPr>
        <w:t>&gt; file...</w:t>
      </w:r>
    </w:p>
    <w:p w14:paraId="7718388A" w14:textId="63CB4DC2" w:rsidR="002667CE" w:rsidRPr="00DF5691" w:rsidRDefault="00D602AC" w:rsidP="00B63F93">
      <w:pPr>
        <w:pStyle w:val="1e"/>
      </w:pPr>
      <w:r w:rsidRPr="00DF5691">
        <w:t>其中，</w:t>
      </w:r>
      <w:r w:rsidR="002667CE" w:rsidRPr="00DF5691">
        <w:t>a</w:t>
      </w:r>
      <w:r w:rsidR="00F42064" w:rsidRPr="00DF5691">
        <w:t>，</w:t>
      </w:r>
      <w:r w:rsidR="002667CE" w:rsidRPr="00DF5691">
        <w:t>b</w:t>
      </w:r>
      <w:r w:rsidR="00F42064" w:rsidRPr="00DF5691">
        <w:t>，</w:t>
      </w:r>
      <w:r w:rsidR="002667CE" w:rsidRPr="00DF5691">
        <w:t>c</w:t>
      </w:r>
      <w:r w:rsidR="002667CE" w:rsidRPr="00DF5691">
        <w:t>各为一个数字，分别代表</w:t>
      </w:r>
      <w:r w:rsidR="002667CE" w:rsidRPr="00DF5691">
        <w:t>User</w:t>
      </w:r>
      <w:r w:rsidR="002667CE" w:rsidRPr="00DF5691">
        <w:t>、</w:t>
      </w:r>
      <w:r w:rsidR="002667CE" w:rsidRPr="00DF5691">
        <w:t>Group</w:t>
      </w:r>
      <w:r w:rsidR="002667CE" w:rsidRPr="00DF5691">
        <w:t>、及</w:t>
      </w:r>
      <w:r w:rsidR="002667CE" w:rsidRPr="00DF5691">
        <w:t>Other</w:t>
      </w:r>
      <w:r w:rsidRPr="00DF5691">
        <w:t>的权限，</w:t>
      </w:r>
      <w:r w:rsidR="002667CE" w:rsidRPr="00DF5691">
        <w:t>相当于简化版的</w:t>
      </w:r>
      <w:proofErr w:type="spellStart"/>
      <w:r w:rsidR="002667CE" w:rsidRPr="00DF5691">
        <w:t>chmod</w:t>
      </w:r>
      <w:proofErr w:type="spellEnd"/>
      <w:r w:rsidR="002667CE" w:rsidRPr="00DF5691">
        <w:t xml:space="preserve"> u=</w:t>
      </w:r>
      <w:r w:rsidR="002667CE" w:rsidRPr="00DF5691">
        <w:t>权限</w:t>
      </w:r>
      <w:r w:rsidR="002667CE" w:rsidRPr="00DF5691">
        <w:t>,g=</w:t>
      </w:r>
      <w:r w:rsidR="002667CE" w:rsidRPr="00DF5691">
        <w:t>权限</w:t>
      </w:r>
      <w:r w:rsidR="002667CE" w:rsidRPr="00DF5691">
        <w:t>,o=</w:t>
      </w:r>
      <w:r w:rsidR="002667CE" w:rsidRPr="00DF5691">
        <w:t>权限</w:t>
      </w:r>
      <w:r w:rsidR="002667CE" w:rsidRPr="00DF5691">
        <w:t xml:space="preserve"> file.</w:t>
      </w:r>
      <w:proofErr w:type="gramStart"/>
      <w:r w:rsidR="002667CE" w:rsidRPr="00DF5691">
        <w:t>..</w:t>
      </w:r>
      <w:proofErr w:type="gramEnd"/>
      <w:r w:rsidRPr="00DF5691">
        <w:t>，</w:t>
      </w:r>
      <w:r w:rsidR="002667CE" w:rsidRPr="00DF5691">
        <w:t>而此处的权限将用</w:t>
      </w:r>
      <w:r w:rsidR="002667CE" w:rsidRPr="00DF5691">
        <w:t>8</w:t>
      </w:r>
      <w:r w:rsidR="002667CE" w:rsidRPr="00DF5691">
        <w:t>进制的数字来表示</w:t>
      </w:r>
      <w:r w:rsidR="002667CE" w:rsidRPr="00DF5691">
        <w:t>User</w:t>
      </w:r>
      <w:r w:rsidR="002667CE" w:rsidRPr="00DF5691">
        <w:t>、</w:t>
      </w:r>
      <w:r w:rsidR="002667CE" w:rsidRPr="00DF5691">
        <w:t>Group</w:t>
      </w:r>
      <w:r w:rsidR="002667CE" w:rsidRPr="00DF5691">
        <w:t>、及</w:t>
      </w:r>
      <w:r w:rsidR="002667CE" w:rsidRPr="00DF5691">
        <w:t>Other</w:t>
      </w:r>
      <w:r w:rsidR="002667CE" w:rsidRPr="00DF5691">
        <w:t>的读、写、执行权限</w:t>
      </w:r>
      <w:r w:rsidRPr="00DF5691">
        <w:t>。</w:t>
      </w:r>
    </w:p>
    <w:p w14:paraId="6484B030" w14:textId="3E40F5AD" w:rsidR="006B71F6" w:rsidRPr="00DF5691" w:rsidRDefault="006730B7" w:rsidP="00B63F93">
      <w:pPr>
        <w:pStyle w:val="1e"/>
      </w:pPr>
      <w:r w:rsidRPr="00DF5691">
        <w:lastRenderedPageBreak/>
        <w:t>命令</w:t>
      </w:r>
      <w:r w:rsidR="006B71F6" w:rsidRPr="00DF5691">
        <w:t>示例：</w:t>
      </w:r>
    </w:p>
    <w:p w14:paraId="04160F58" w14:textId="61A6866A" w:rsidR="002667CE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>赋予</w:t>
      </w:r>
      <w:r w:rsidR="00ED54AC" w:rsidRPr="00DF5691">
        <w:rPr>
          <w:rFonts w:cs="Huawei Sans"/>
        </w:rPr>
        <w:t>cluterconfig.xml</w:t>
      </w:r>
      <w:r w:rsidR="00ED54AC" w:rsidRPr="00DF5691">
        <w:rPr>
          <w:rFonts w:cs="Huawei Sans"/>
        </w:rPr>
        <w:t>文件</w:t>
      </w:r>
      <w:r w:rsidRPr="00DF5691">
        <w:rPr>
          <w:rFonts w:cs="Huawei Sans"/>
        </w:rPr>
        <w:t>可读可写可执行权限（所有权限）：</w:t>
      </w:r>
    </w:p>
    <w:p w14:paraId="204D1FDE" w14:textId="66E22F37" w:rsidR="006B71F6" w:rsidRPr="00DF5691" w:rsidRDefault="006730B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777 </w:t>
      </w:r>
      <w:r w:rsidR="00ED54AC" w:rsidRPr="00DF5691">
        <w:rPr>
          <w:rFonts w:eastAsia="方正兰亭黑简体"/>
        </w:rPr>
        <w:t>cluterconfig.xml</w:t>
      </w:r>
    </w:p>
    <w:p w14:paraId="7B769B41" w14:textId="3CB02E75" w:rsidR="002667CE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>赋予</w:t>
      </w:r>
      <w:r w:rsidR="00ED54AC" w:rsidRPr="00DF5691">
        <w:rPr>
          <w:rFonts w:cs="Huawei Sans"/>
        </w:rPr>
        <w:t>/opt/software/</w:t>
      </w:r>
      <w:proofErr w:type="spellStart"/>
      <w:r w:rsidR="00ED54AC" w:rsidRPr="00DF5691">
        <w:rPr>
          <w:rFonts w:cs="Huawei Sans"/>
        </w:rPr>
        <w:t>openGauss</w:t>
      </w:r>
      <w:proofErr w:type="spellEnd"/>
      <w:r w:rsidR="00ED54AC" w:rsidRPr="00DF5691">
        <w:rPr>
          <w:rFonts w:cs="Huawei Sans"/>
        </w:rPr>
        <w:t>目录下所有文件及其子目录</w:t>
      </w:r>
      <w:r w:rsidR="00ED54AC" w:rsidRPr="00DF5691">
        <w:rPr>
          <w:rFonts w:cs="Huawei Sans"/>
        </w:rPr>
        <w:t xml:space="preserve"> </w:t>
      </w:r>
      <w:r w:rsidR="00FA2EDA" w:rsidRPr="00DF5691">
        <w:rPr>
          <w:rFonts w:cs="Huawei Sans"/>
        </w:rPr>
        <w:t>用户所有权限</w:t>
      </w:r>
      <w:r w:rsidRPr="00DF5691">
        <w:rPr>
          <w:rFonts w:cs="Huawei Sans"/>
        </w:rPr>
        <w:t>组可读可执行权限，其他用户可读可执行权限：</w:t>
      </w:r>
    </w:p>
    <w:p w14:paraId="008CC599" w14:textId="6D193E5C" w:rsidR="00250F70" w:rsidRPr="00DF5691" w:rsidRDefault="006730B7" w:rsidP="00B63F93">
      <w:pPr>
        <w:pStyle w:val="afffff2"/>
        <w:rPr>
          <w:rFonts w:eastAsia="方正兰亭黑简体"/>
        </w:rPr>
      </w:pPr>
      <w:proofErr w:type="spellStart"/>
      <w:proofErr w:type="gram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</w:t>
      </w:r>
      <w:r w:rsidR="00ED54AC" w:rsidRPr="00DF5691">
        <w:rPr>
          <w:rFonts w:eastAsia="方正兰亭黑简体"/>
        </w:rPr>
        <w:t xml:space="preserve"> R</w:t>
      </w:r>
      <w:proofErr w:type="gramEnd"/>
      <w:r w:rsidR="00ED54AC" w:rsidRPr="00DF5691">
        <w:rPr>
          <w:rFonts w:eastAsia="方正兰亭黑简体"/>
        </w:rPr>
        <w:t xml:space="preserve"> 755 /opt/software/</w:t>
      </w:r>
      <w:proofErr w:type="spellStart"/>
      <w:r w:rsidR="00ED54AC" w:rsidRPr="00DF5691">
        <w:rPr>
          <w:rFonts w:eastAsia="方正兰亭黑简体"/>
        </w:rPr>
        <w:t>openGauss</w:t>
      </w:r>
      <w:proofErr w:type="spellEnd"/>
    </w:p>
    <w:p w14:paraId="5ED93DD9" w14:textId="3EED2598" w:rsidR="00250F70" w:rsidRPr="00DF5691" w:rsidRDefault="00250F70" w:rsidP="00250F70">
      <w:pPr>
        <w:pStyle w:val="2"/>
        <w:rPr>
          <w:rFonts w:ascii="Huawei Sans" w:hAnsi="Huawei Sans" w:cs="Huawei Sans"/>
        </w:rPr>
      </w:pPr>
      <w:bookmarkStart w:id="152" w:name="_Toc51057492"/>
      <w:bookmarkStart w:id="153" w:name="_Toc51141523"/>
      <w:bookmarkStart w:id="154" w:name="_Toc51330019"/>
      <w:bookmarkStart w:id="155" w:name="_Toc53415147"/>
      <w:bookmarkStart w:id="156" w:name="_Toc65486997"/>
      <w:bookmarkStart w:id="157" w:name="_Toc69742832"/>
      <w:bookmarkStart w:id="158" w:name="_Toc74644324"/>
      <w:bookmarkStart w:id="159" w:name="_Toc78182517"/>
      <w:bookmarkStart w:id="160" w:name="_Toc78277409"/>
      <w:bookmarkStart w:id="161" w:name="_Toc81317845"/>
      <w:r w:rsidRPr="00DF5691">
        <w:rPr>
          <w:rFonts w:ascii="Huawei Sans" w:hAnsi="Huawei Sans" w:cs="Huawei Sans"/>
        </w:rPr>
        <w:t>chown</w:t>
      </w:r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0C2939F4" w14:textId="01DED843" w:rsidR="00250F70" w:rsidRPr="00DF5691" w:rsidRDefault="00250F70" w:rsidP="00B63F93">
      <w:pPr>
        <w:pStyle w:val="1e"/>
      </w:pPr>
      <w:r w:rsidRPr="00DF5691">
        <w:t>利用</w:t>
      </w:r>
      <w:r w:rsidRPr="00DF5691">
        <w:t xml:space="preserve"> </w:t>
      </w:r>
      <w:proofErr w:type="spellStart"/>
      <w:r w:rsidRPr="00DF5691">
        <w:t>chown</w:t>
      </w:r>
      <w:proofErr w:type="spellEnd"/>
      <w:r w:rsidRPr="00DF5691">
        <w:t xml:space="preserve"> </w:t>
      </w:r>
      <w:r w:rsidRPr="00DF5691">
        <w:t>将指定文件的拥有者改为指定的用户或组，用户可以是用户名或者用户</w:t>
      </w:r>
      <w:r w:rsidRPr="00DF5691">
        <w:t>ID</w:t>
      </w:r>
      <w:r w:rsidRPr="00DF5691">
        <w:t>；组可以是组名或者组</w:t>
      </w:r>
      <w:r w:rsidRPr="00DF5691">
        <w:t>ID</w:t>
      </w:r>
      <w:r w:rsidRPr="00DF5691">
        <w:t>；文件是以空格分开的要改变权限的文件列表，支持通配符。只有系统管理者</w:t>
      </w:r>
      <w:r w:rsidRPr="00DF5691">
        <w:t>(root)</w:t>
      </w:r>
      <w:r w:rsidRPr="00DF5691">
        <w:t>才有这样的权限。使用权限</w:t>
      </w:r>
      <w:r w:rsidRPr="00DF5691">
        <w:t xml:space="preserve"> :</w:t>
      </w:r>
      <w:r w:rsidRPr="00DF5691">
        <w:rPr>
          <w:color w:val="C7000B"/>
        </w:rPr>
        <w:t xml:space="preserve"> </w:t>
      </w:r>
      <w:r w:rsidRPr="00DF5691">
        <w:rPr>
          <w:b/>
          <w:color w:val="C7000B"/>
        </w:rPr>
        <w:t>root</w:t>
      </w:r>
      <w:r w:rsidR="00D602AC" w:rsidRPr="00DF5691">
        <w:t>。</w:t>
      </w:r>
    </w:p>
    <w:p w14:paraId="24A0F30D" w14:textId="3AA09621" w:rsidR="00250F70" w:rsidRPr="00DF5691" w:rsidRDefault="00250F70" w:rsidP="00B63F93">
      <w:pPr>
        <w:pStyle w:val="1e"/>
      </w:pPr>
      <w:r w:rsidRPr="00DF5691">
        <w:t>命令语法：</w:t>
      </w:r>
    </w:p>
    <w:p w14:paraId="4D98F00C" w14:textId="7D034F3F" w:rsidR="00250F70" w:rsidRPr="00DF5691" w:rsidRDefault="00250F70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chown</w:t>
      </w:r>
      <w:proofErr w:type="spellEnd"/>
      <w:r w:rsidRPr="00DF5691">
        <w:rPr>
          <w:rFonts w:eastAsia="方正兰亭黑简体"/>
        </w:rPr>
        <w:t xml:space="preserve"> [</w:t>
      </w:r>
      <w:proofErr w:type="spellStart"/>
      <w:r w:rsidRPr="00DF5691">
        <w:rPr>
          <w:rFonts w:eastAsia="方正兰亭黑简体"/>
        </w:rPr>
        <w:t>选项</w:t>
      </w:r>
      <w:proofErr w:type="spellEnd"/>
      <w:r w:rsidRPr="00DF5691">
        <w:rPr>
          <w:rFonts w:eastAsia="方正兰亭黑简体"/>
        </w:rPr>
        <w:t>] user</w:t>
      </w:r>
      <w:proofErr w:type="gramStart"/>
      <w:r w:rsidRPr="00DF5691">
        <w:rPr>
          <w:rFonts w:eastAsia="方正兰亭黑简体"/>
        </w:rPr>
        <w:t>[:group</w:t>
      </w:r>
      <w:proofErr w:type="gramEnd"/>
      <w:r w:rsidRPr="00DF5691">
        <w:rPr>
          <w:rFonts w:eastAsia="方正兰亭黑简体"/>
        </w:rPr>
        <w:t>] file...</w:t>
      </w:r>
    </w:p>
    <w:p w14:paraId="008628C4" w14:textId="255E981B" w:rsidR="00250F70" w:rsidRPr="00DF5691" w:rsidRDefault="00250F70" w:rsidP="00B63F93">
      <w:pPr>
        <w:pStyle w:val="1e"/>
      </w:pPr>
      <w:r w:rsidRPr="00DF5691">
        <w:t>常用选项</w:t>
      </w:r>
      <w:r w:rsidRPr="00DF5691">
        <w:t>:</w:t>
      </w:r>
    </w:p>
    <w:p w14:paraId="5B3F6505" w14:textId="63E4A6D6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-c : </w:t>
      </w:r>
      <w:r w:rsidRPr="00DF5691">
        <w:rPr>
          <w:rFonts w:cs="Huawei Sans"/>
        </w:rPr>
        <w:t>显示更改的部分的信息</w:t>
      </w:r>
      <w:r w:rsidR="00D602AC" w:rsidRPr="00DF5691">
        <w:rPr>
          <w:rFonts w:cs="Huawei Sans"/>
        </w:rPr>
        <w:t>；</w:t>
      </w:r>
    </w:p>
    <w:p w14:paraId="2A134483" w14:textId="3C795CD5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-f : </w:t>
      </w:r>
      <w:r w:rsidRPr="00DF5691">
        <w:rPr>
          <w:rFonts w:cs="Huawei Sans"/>
        </w:rPr>
        <w:t>忽略错误信息</w:t>
      </w:r>
      <w:r w:rsidR="00D602AC" w:rsidRPr="00DF5691">
        <w:rPr>
          <w:rFonts w:cs="Huawei Sans"/>
        </w:rPr>
        <w:t>；</w:t>
      </w:r>
    </w:p>
    <w:p w14:paraId="14E74042" w14:textId="79DC66EF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-R : </w:t>
      </w:r>
      <w:r w:rsidRPr="00DF5691">
        <w:rPr>
          <w:rFonts w:cs="Huawei Sans"/>
        </w:rPr>
        <w:t>处理指定目录以及其子目录下的所有文件</w:t>
      </w:r>
      <w:r w:rsidR="00D602AC" w:rsidRPr="00DF5691">
        <w:rPr>
          <w:rFonts w:cs="Huawei Sans"/>
        </w:rPr>
        <w:t>。</w:t>
      </w:r>
    </w:p>
    <w:p w14:paraId="08AC3243" w14:textId="4E48B65D" w:rsidR="00250F70" w:rsidRPr="00DF5691" w:rsidRDefault="00250F70" w:rsidP="00B63F93">
      <w:pPr>
        <w:pStyle w:val="1e"/>
      </w:pPr>
      <w:r w:rsidRPr="00DF5691">
        <w:t>参数说明</w:t>
      </w:r>
    </w:p>
    <w:p w14:paraId="1126E844" w14:textId="2554C887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user : </w:t>
      </w:r>
      <w:r w:rsidRPr="00DF5691">
        <w:rPr>
          <w:rFonts w:cs="Huawei Sans"/>
        </w:rPr>
        <w:t>新的文件拥有者的使用者</w:t>
      </w:r>
      <w:r w:rsidRPr="00DF5691">
        <w:rPr>
          <w:rFonts w:cs="Huawei Sans"/>
        </w:rPr>
        <w:t xml:space="preserve"> ID</w:t>
      </w:r>
      <w:r w:rsidR="00D602AC" w:rsidRPr="00DF5691">
        <w:rPr>
          <w:rFonts w:cs="Huawei Sans"/>
        </w:rPr>
        <w:t>。</w:t>
      </w:r>
    </w:p>
    <w:p w14:paraId="1CA9219E" w14:textId="4794AD67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group : </w:t>
      </w:r>
      <w:r w:rsidRPr="00DF5691">
        <w:rPr>
          <w:rFonts w:cs="Huawei Sans"/>
        </w:rPr>
        <w:t>新的文件拥有者的使用者组</w:t>
      </w:r>
      <w:r w:rsidRPr="00DF5691">
        <w:rPr>
          <w:rFonts w:cs="Huawei Sans"/>
        </w:rPr>
        <w:t>(group)</w:t>
      </w:r>
      <w:r w:rsidR="00D602AC" w:rsidRPr="00DF5691">
        <w:rPr>
          <w:rFonts w:cs="Huawei Sans"/>
        </w:rPr>
        <w:t>。</w:t>
      </w:r>
    </w:p>
    <w:p w14:paraId="5110EB7D" w14:textId="7DBAAF01" w:rsidR="00250F70" w:rsidRPr="00DF5691" w:rsidRDefault="00250F70" w:rsidP="00FC6E03">
      <w:pPr>
        <w:pStyle w:val="41"/>
        <w:rPr>
          <w:rFonts w:cs="Huawei Sans"/>
        </w:rPr>
      </w:pPr>
      <w:proofErr w:type="spellStart"/>
      <w:r w:rsidRPr="00DF5691">
        <w:rPr>
          <w:rFonts w:cs="Huawei Sans"/>
        </w:rPr>
        <w:t>flie</w:t>
      </w:r>
      <w:proofErr w:type="spellEnd"/>
      <w:r w:rsidRPr="00DF5691">
        <w:rPr>
          <w:rFonts w:cs="Huawei Sans"/>
        </w:rPr>
        <w:t>：文件</w:t>
      </w:r>
      <w:r w:rsidR="00D602AC" w:rsidRPr="00DF5691">
        <w:rPr>
          <w:rFonts w:cs="Huawei Sans"/>
        </w:rPr>
        <w:t>。</w:t>
      </w:r>
    </w:p>
    <w:p w14:paraId="310045FD" w14:textId="452509F4" w:rsidR="00250F70" w:rsidRPr="00DF5691" w:rsidRDefault="00250F70" w:rsidP="00B63F93">
      <w:pPr>
        <w:pStyle w:val="1e"/>
      </w:pPr>
      <w:r w:rsidRPr="00DF5691">
        <w:t>命令示例：</w:t>
      </w:r>
    </w:p>
    <w:p w14:paraId="29D0DCA9" w14:textId="14704020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>将文件</w:t>
      </w:r>
      <w:r w:rsidRPr="00DF5691">
        <w:rPr>
          <w:rFonts w:cs="Huawei Sans"/>
        </w:rPr>
        <w:t xml:space="preserve"> file1.txt </w:t>
      </w:r>
      <w:r w:rsidRPr="00DF5691">
        <w:rPr>
          <w:rFonts w:cs="Huawei Sans"/>
        </w:rPr>
        <w:t>的拥有者设为</w:t>
      </w:r>
      <w:proofErr w:type="spellStart"/>
      <w:r w:rsidRPr="00DF5691">
        <w:rPr>
          <w:rFonts w:cs="Huawei Sans"/>
        </w:rPr>
        <w:t>omm</w:t>
      </w:r>
      <w:proofErr w:type="spellEnd"/>
      <w:r w:rsidRPr="00DF5691">
        <w:rPr>
          <w:rFonts w:cs="Huawei Sans"/>
        </w:rPr>
        <w:t>，群体的使用者</w:t>
      </w:r>
      <w:proofErr w:type="spellStart"/>
      <w:r w:rsidRPr="00DF5691">
        <w:rPr>
          <w:rFonts w:cs="Huawei Sans"/>
        </w:rPr>
        <w:t>dbgrp</w:t>
      </w:r>
      <w:proofErr w:type="spellEnd"/>
      <w:r w:rsidRPr="00DF5691">
        <w:rPr>
          <w:rFonts w:cs="Huawei Sans"/>
        </w:rPr>
        <w:t>:</w:t>
      </w:r>
    </w:p>
    <w:p w14:paraId="4CAE09CC" w14:textId="544877F6" w:rsidR="00250F70" w:rsidRPr="00DF5691" w:rsidRDefault="00250F70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chown</w:t>
      </w:r>
      <w:proofErr w:type="spellEnd"/>
      <w:r w:rsidRPr="00DF5691">
        <w:rPr>
          <w:rFonts w:eastAsia="方正兰亭黑简体"/>
        </w:rPr>
        <w:t xml:space="preserve"> </w:t>
      </w:r>
      <w:proofErr w:type="spellStart"/>
      <w:proofErr w:type="gramStart"/>
      <w:r w:rsidRPr="00DF5691">
        <w:rPr>
          <w:rFonts w:eastAsia="方正兰亭黑简体"/>
          <w:lang w:eastAsia="zh-CN"/>
        </w:rPr>
        <w:t>omm</w:t>
      </w:r>
      <w:r w:rsidRPr="00DF5691">
        <w:rPr>
          <w:rFonts w:eastAsia="方正兰亭黑简体"/>
        </w:rPr>
        <w:t>:dbgrp</w:t>
      </w:r>
      <w:proofErr w:type="spellEnd"/>
      <w:proofErr w:type="gramEnd"/>
      <w:r w:rsidRPr="00DF5691">
        <w:rPr>
          <w:rFonts w:eastAsia="方正兰亭黑简体"/>
        </w:rPr>
        <w:t xml:space="preserve"> /opt/software/</w:t>
      </w: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/clusterconfig.xml</w:t>
      </w:r>
    </w:p>
    <w:p w14:paraId="4BBABF1C" w14:textId="2970525A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>将目前目录下的所有文件与子目录的拥有者皆设为</w:t>
      </w:r>
      <w:proofErr w:type="spellStart"/>
      <w:r w:rsidRPr="00DF5691">
        <w:rPr>
          <w:rFonts w:cs="Huawei Sans"/>
        </w:rPr>
        <w:t>omm</w:t>
      </w:r>
      <w:proofErr w:type="spellEnd"/>
      <w:r w:rsidRPr="00DF5691">
        <w:rPr>
          <w:rFonts w:cs="Huawei Sans"/>
        </w:rPr>
        <w:t>，群体的使用者</w:t>
      </w:r>
      <w:proofErr w:type="spellStart"/>
      <w:r w:rsidRPr="00DF5691">
        <w:rPr>
          <w:rFonts w:cs="Huawei Sans"/>
        </w:rPr>
        <w:t>dbgrp</w:t>
      </w:r>
      <w:proofErr w:type="spellEnd"/>
      <w:r w:rsidRPr="00DF5691">
        <w:rPr>
          <w:rFonts w:cs="Huawei Sans"/>
        </w:rPr>
        <w:t>:</w:t>
      </w:r>
    </w:p>
    <w:p w14:paraId="698F182C" w14:textId="1C107E62" w:rsidR="00250F70" w:rsidRPr="00DF5691" w:rsidRDefault="00250F70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chown</w:t>
      </w:r>
      <w:proofErr w:type="spellEnd"/>
      <w:r w:rsidRPr="00DF5691">
        <w:rPr>
          <w:rFonts w:eastAsia="方正兰亭黑简体"/>
        </w:rPr>
        <w:t xml:space="preserve"> -R </w:t>
      </w:r>
      <w:proofErr w:type="spellStart"/>
      <w:proofErr w:type="gramStart"/>
      <w:r w:rsidR="0052061A" w:rsidRPr="00DF5691">
        <w:rPr>
          <w:rFonts w:eastAsia="方正兰亭黑简体"/>
          <w:lang w:eastAsia="zh-CN"/>
        </w:rPr>
        <w:t>omm</w:t>
      </w:r>
      <w:r w:rsidR="0052061A" w:rsidRPr="00DF5691">
        <w:rPr>
          <w:rFonts w:eastAsia="方正兰亭黑简体"/>
        </w:rPr>
        <w:t>:dbgrp</w:t>
      </w:r>
      <w:proofErr w:type="spellEnd"/>
      <w:proofErr w:type="gramEnd"/>
      <w:r w:rsidR="0052061A" w:rsidRPr="00DF5691">
        <w:rPr>
          <w:rFonts w:eastAsia="方正兰亭黑简体"/>
        </w:rPr>
        <w:t xml:space="preserve"> </w:t>
      </w:r>
      <w:r w:rsidRPr="00DF5691">
        <w:rPr>
          <w:rFonts w:eastAsia="方正兰亭黑简体"/>
        </w:rPr>
        <w:t>*</w:t>
      </w:r>
    </w:p>
    <w:p w14:paraId="20AFA11B" w14:textId="4FB0CCA9" w:rsidR="006B71F6" w:rsidRPr="00DF5691" w:rsidRDefault="006B71F6" w:rsidP="006730B7">
      <w:pPr>
        <w:pStyle w:val="2"/>
        <w:rPr>
          <w:rFonts w:ascii="Huawei Sans" w:hAnsi="Huawei Sans" w:cs="Huawei Sans"/>
        </w:rPr>
      </w:pPr>
      <w:bookmarkStart w:id="162" w:name="_Toc51057493"/>
      <w:bookmarkStart w:id="163" w:name="_Toc51141524"/>
      <w:bookmarkStart w:id="164" w:name="_Toc51330020"/>
      <w:bookmarkStart w:id="165" w:name="_Toc53415148"/>
      <w:bookmarkStart w:id="166" w:name="_Toc65486998"/>
      <w:bookmarkStart w:id="167" w:name="_Toc69742833"/>
      <w:bookmarkStart w:id="168" w:name="_Toc74644325"/>
      <w:bookmarkStart w:id="169" w:name="_Toc78182518"/>
      <w:bookmarkStart w:id="170" w:name="_Toc78277410"/>
      <w:bookmarkStart w:id="171" w:name="_Toc81317846"/>
      <w:r w:rsidRPr="00DF5691">
        <w:rPr>
          <w:rFonts w:ascii="Huawei Sans" w:hAnsi="Huawei Sans" w:cs="Huawei Sans"/>
        </w:rPr>
        <w:t>ls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14:paraId="6089FCAA" w14:textId="1A0DF026" w:rsidR="006B71F6" w:rsidRPr="00DF5691" w:rsidRDefault="006B71F6" w:rsidP="00B63F93">
      <w:pPr>
        <w:pStyle w:val="1e"/>
      </w:pPr>
      <w:r w:rsidRPr="00DF5691">
        <w:t>列出文件和目录的内容</w:t>
      </w:r>
      <w:r w:rsidR="006730B7" w:rsidRPr="00DF5691">
        <w:t>。</w:t>
      </w:r>
    </w:p>
    <w:p w14:paraId="4DF32228" w14:textId="77777777" w:rsidR="00ED54AC" w:rsidRPr="00DF5691" w:rsidRDefault="006B71F6" w:rsidP="00B63F93">
      <w:pPr>
        <w:pStyle w:val="1e"/>
      </w:pPr>
      <w:r w:rsidRPr="00DF5691">
        <w:t>命</w:t>
      </w:r>
      <w:r w:rsidR="006730B7" w:rsidRPr="00DF5691">
        <w:t>令语法：</w:t>
      </w:r>
    </w:p>
    <w:p w14:paraId="5BD8334F" w14:textId="037248B4" w:rsidR="006B71F6" w:rsidRPr="00DF5691" w:rsidRDefault="006730B7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lastRenderedPageBreak/>
        <w:t xml:space="preserve">ls </w:t>
      </w:r>
      <w:r w:rsidR="006B71F6" w:rsidRPr="00DF5691">
        <w:rPr>
          <w:rFonts w:eastAsia="方正兰亭黑简体"/>
          <w:lang w:eastAsia="zh-CN"/>
        </w:rPr>
        <w:t>[</w:t>
      </w:r>
      <w:r w:rsidR="006B71F6"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="006B71F6" w:rsidRPr="00DF5691">
        <w:rPr>
          <w:rFonts w:eastAsia="方正兰亭黑简体"/>
          <w:lang w:eastAsia="zh-CN"/>
        </w:rPr>
        <w:t>[</w:t>
      </w:r>
      <w:r w:rsidR="006B71F6" w:rsidRPr="00DF5691">
        <w:rPr>
          <w:rFonts w:eastAsia="方正兰亭黑简体"/>
          <w:lang w:eastAsia="zh-CN"/>
        </w:rPr>
        <w:t>参数</w:t>
      </w:r>
      <w:r w:rsidR="006B71F6" w:rsidRPr="00DF5691">
        <w:rPr>
          <w:rFonts w:eastAsia="方正兰亭黑简体"/>
          <w:lang w:eastAsia="zh-CN"/>
        </w:rPr>
        <w:t>]</w:t>
      </w:r>
    </w:p>
    <w:p w14:paraId="10353751" w14:textId="6D9631CB" w:rsidR="006B71F6" w:rsidRPr="00DF5691" w:rsidRDefault="006730B7" w:rsidP="00B63F93">
      <w:pPr>
        <w:pStyle w:val="1e"/>
      </w:pPr>
      <w:r w:rsidRPr="00DF5691">
        <w:t>常用选项：</w:t>
      </w:r>
    </w:p>
    <w:p w14:paraId="6497DB31" w14:textId="290EBB51" w:rsidR="006B71F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-l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以长格式显示，列出文件的详细信息，如创建者，创建时间，文件的读写权限列表等等</w:t>
      </w:r>
      <w:r w:rsidR="00D602AC" w:rsidRPr="00DF5691">
        <w:rPr>
          <w:rFonts w:cs="Huawei Sans"/>
        </w:rPr>
        <w:t>；</w:t>
      </w:r>
    </w:p>
    <w:p w14:paraId="577CA641" w14:textId="1C586784" w:rsidR="006B71F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-a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列出文件下所有的文件，包括以</w:t>
      </w:r>
      <w:r w:rsidR="00ED54AC" w:rsidRPr="00DF5691">
        <w:rPr>
          <w:rFonts w:cs="Huawei Sans"/>
        </w:rPr>
        <w:t>"."</w:t>
      </w:r>
      <w:r w:rsidR="006B71F6" w:rsidRPr="00DF5691">
        <w:rPr>
          <w:rFonts w:cs="Huawei Sans"/>
        </w:rPr>
        <w:t>和</w:t>
      </w:r>
      <w:r w:rsidR="006B71F6" w:rsidRPr="00DF5691">
        <w:rPr>
          <w:rFonts w:cs="Huawei Sans"/>
        </w:rPr>
        <w:t>".."</w:t>
      </w:r>
      <w:r w:rsidR="006B71F6" w:rsidRPr="00DF5691">
        <w:rPr>
          <w:rFonts w:cs="Huawei Sans"/>
        </w:rPr>
        <w:t>开头的隐藏文件</w:t>
      </w:r>
      <w:r w:rsidR="006B71F6" w:rsidRPr="00DF5691">
        <w:rPr>
          <w:rFonts w:cs="Huawei Sans"/>
        </w:rPr>
        <w:t xml:space="preserve"> </w:t>
      </w:r>
      <w:r w:rsidR="006B71F6" w:rsidRPr="00DF5691">
        <w:rPr>
          <w:rFonts w:cs="Huawei Sans"/>
        </w:rPr>
        <w:t>（</w:t>
      </w:r>
      <w:r w:rsidR="006B71F6" w:rsidRPr="00DF5691">
        <w:rPr>
          <w:rFonts w:cs="Huawei Sans"/>
        </w:rPr>
        <w:t>Linux</w:t>
      </w:r>
      <w:proofErr w:type="gramStart"/>
      <w:r w:rsidR="006B71F6" w:rsidRPr="00DF5691">
        <w:rPr>
          <w:rFonts w:cs="Huawei Sans"/>
        </w:rPr>
        <w:t>下文件隐藏文件是以</w:t>
      </w:r>
      <w:r w:rsidRPr="00DF5691">
        <w:rPr>
          <w:rFonts w:cs="Huawei Sans"/>
        </w:rPr>
        <w:t xml:space="preserve"> .</w:t>
      </w:r>
      <w:r w:rsidR="006B71F6" w:rsidRPr="00DF5691">
        <w:rPr>
          <w:rFonts w:cs="Huawei Sans"/>
        </w:rPr>
        <w:t>开头的</w:t>
      </w:r>
      <w:proofErr w:type="gramEnd"/>
      <w:r w:rsidR="006B71F6" w:rsidRPr="00DF5691">
        <w:rPr>
          <w:rFonts w:cs="Huawei Sans"/>
        </w:rPr>
        <w:t>，如果存在</w:t>
      </w:r>
      <w:r w:rsidRPr="00DF5691">
        <w:rPr>
          <w:rFonts w:cs="Huawei Sans"/>
        </w:rPr>
        <w:t xml:space="preserve"> .. </w:t>
      </w:r>
      <w:r w:rsidR="006B71F6" w:rsidRPr="00DF5691">
        <w:rPr>
          <w:rFonts w:cs="Huawei Sans"/>
        </w:rPr>
        <w:t>代表存在着父目录）</w:t>
      </w:r>
      <w:r w:rsidR="00D602AC" w:rsidRPr="00DF5691">
        <w:rPr>
          <w:rFonts w:cs="Huawei Sans"/>
        </w:rPr>
        <w:t>；</w:t>
      </w:r>
    </w:p>
    <w:p w14:paraId="6402EF0B" w14:textId="43E81473" w:rsidR="006B71F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-d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列出目录本身而非目录内的文件，通常要与</w:t>
      </w:r>
      <w:r w:rsidR="006B71F6" w:rsidRPr="00DF5691">
        <w:rPr>
          <w:rFonts w:cs="Huawei Sans"/>
        </w:rPr>
        <w:t>-l</w:t>
      </w:r>
      <w:r w:rsidR="006B71F6" w:rsidRPr="00DF5691">
        <w:rPr>
          <w:rFonts w:cs="Huawei Sans"/>
        </w:rPr>
        <w:t>一起使用</w:t>
      </w:r>
      <w:r w:rsidR="00D602AC" w:rsidRPr="00DF5691">
        <w:rPr>
          <w:rFonts w:cs="Huawei Sans"/>
        </w:rPr>
        <w:t>；</w:t>
      </w:r>
    </w:p>
    <w:p w14:paraId="18424AF6" w14:textId="078C9F33" w:rsidR="006B71F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>-R</w:t>
      </w:r>
      <w:r w:rsidR="006B71F6" w:rsidRPr="00DF5691">
        <w:rPr>
          <w:rFonts w:cs="Huawei Sans"/>
        </w:rPr>
        <w:t xml:space="preserve"> --</w:t>
      </w:r>
      <w:r w:rsidR="006B71F6" w:rsidRPr="00DF5691">
        <w:rPr>
          <w:rFonts w:cs="Huawei Sans"/>
        </w:rPr>
        <w:t>同时列出所有子目录层，与</w:t>
      </w:r>
      <w:r w:rsidR="006B71F6" w:rsidRPr="00DF5691">
        <w:rPr>
          <w:rFonts w:cs="Huawei Sans"/>
        </w:rPr>
        <w:t>-l</w:t>
      </w:r>
      <w:r w:rsidR="006B71F6" w:rsidRPr="00DF5691">
        <w:rPr>
          <w:rFonts w:cs="Huawei Sans"/>
        </w:rPr>
        <w:t>相似，只是不显示出文件的所有者，相当于编程中的</w:t>
      </w:r>
      <w:r w:rsidR="000D7967" w:rsidRPr="00DF5691">
        <w:rPr>
          <w:rFonts w:cs="Huawei Sans"/>
        </w:rPr>
        <w:t>＂</w:t>
      </w:r>
      <w:r w:rsidR="006B71F6" w:rsidRPr="00DF5691">
        <w:rPr>
          <w:rFonts w:cs="Huawei Sans"/>
        </w:rPr>
        <w:t>递归</w:t>
      </w:r>
      <w:r w:rsidR="000D7967" w:rsidRPr="00DF5691">
        <w:rPr>
          <w:rFonts w:cs="Huawei Sans"/>
        </w:rPr>
        <w:t>＂</w:t>
      </w:r>
      <w:r w:rsidR="006B71F6" w:rsidRPr="00DF5691">
        <w:rPr>
          <w:rFonts w:cs="Huawei Sans"/>
        </w:rPr>
        <w:t>实现</w:t>
      </w:r>
      <w:r w:rsidR="00D602AC" w:rsidRPr="00DF5691">
        <w:rPr>
          <w:rFonts w:cs="Huawei Sans"/>
        </w:rPr>
        <w:t>；</w:t>
      </w:r>
    </w:p>
    <w:p w14:paraId="424270D2" w14:textId="32E8EFD7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-t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按照时间进行文件的排序，</w:t>
      </w:r>
      <w:r w:rsidR="006B71F6" w:rsidRPr="00DF5691">
        <w:rPr>
          <w:rFonts w:cs="Huawei Sans"/>
        </w:rPr>
        <w:t>Time</w:t>
      </w:r>
      <w:r w:rsidR="006B71F6" w:rsidRPr="00DF5691">
        <w:rPr>
          <w:rFonts w:cs="Huawei Sans"/>
        </w:rPr>
        <w:t>（时间）</w:t>
      </w:r>
      <w:r w:rsidR="00D602AC" w:rsidRPr="00DF5691">
        <w:rPr>
          <w:rFonts w:cs="Huawei Sans"/>
        </w:rPr>
        <w:t>；</w:t>
      </w:r>
    </w:p>
    <w:p w14:paraId="3085056C" w14:textId="3D3E822B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-s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在每个文件的后面打印出文件的大小，</w:t>
      </w:r>
      <w:r w:rsidR="006B71F6" w:rsidRPr="00DF5691">
        <w:rPr>
          <w:rFonts w:cs="Huawei Sans"/>
        </w:rPr>
        <w:t>size</w:t>
      </w:r>
      <w:r w:rsidR="006B71F6" w:rsidRPr="00DF5691">
        <w:rPr>
          <w:rFonts w:cs="Huawei Sans"/>
        </w:rPr>
        <w:t>（大小）</w:t>
      </w:r>
      <w:r w:rsidR="00D602AC" w:rsidRPr="00DF5691">
        <w:rPr>
          <w:rFonts w:cs="Huawei Sans"/>
        </w:rPr>
        <w:t>；</w:t>
      </w:r>
    </w:p>
    <w:p w14:paraId="7A2DC457" w14:textId="4F1AA7C4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-S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以文件的大小进行排序</w:t>
      </w:r>
      <w:r w:rsidR="00D602AC" w:rsidRPr="00DF5691">
        <w:rPr>
          <w:rFonts w:cs="Huawei Sans"/>
        </w:rPr>
        <w:t>。</w:t>
      </w:r>
    </w:p>
    <w:p w14:paraId="4CA2E338" w14:textId="77777777" w:rsidR="00D602AC" w:rsidRPr="00DF5691" w:rsidRDefault="00F96AE8" w:rsidP="00B63F93">
      <w:pPr>
        <w:pStyle w:val="1e"/>
      </w:pPr>
      <w:r w:rsidRPr="00DF5691">
        <w:t>参数说明：</w:t>
      </w:r>
    </w:p>
    <w:p w14:paraId="453DD880" w14:textId="74D6FB9E" w:rsidR="006B71F6" w:rsidRPr="00DF5691" w:rsidRDefault="006B71F6" w:rsidP="00FC6E03">
      <w:pPr>
        <w:pStyle w:val="41"/>
        <w:rPr>
          <w:rFonts w:cs="Huawei Sans"/>
        </w:rPr>
      </w:pPr>
      <w:r w:rsidRPr="00DF5691">
        <w:rPr>
          <w:rFonts w:cs="Huawei Sans"/>
        </w:rPr>
        <w:t>目录或文件</w:t>
      </w:r>
      <w:r w:rsidR="00D602AC" w:rsidRPr="00DF5691">
        <w:rPr>
          <w:rFonts w:cs="Huawei Sans"/>
        </w:rPr>
        <w:t>。</w:t>
      </w:r>
    </w:p>
    <w:p w14:paraId="70A77B2B" w14:textId="78333723" w:rsidR="006B71F6" w:rsidRPr="00DF5691" w:rsidRDefault="00F96AE8" w:rsidP="00B63F93">
      <w:pPr>
        <w:pStyle w:val="1e"/>
      </w:pPr>
      <w:r w:rsidRPr="00DF5691">
        <w:t>命令示例：</w:t>
      </w:r>
    </w:p>
    <w:p w14:paraId="0DAE3D27" w14:textId="77777777" w:rsidR="00ED54AC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>以长格式列出当前目录中的文件及目录：</w:t>
      </w:r>
    </w:p>
    <w:p w14:paraId="0038D986" w14:textId="706CB17E" w:rsidR="006B71F6" w:rsidRPr="00DF5691" w:rsidRDefault="00F96AE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ls -l</w:t>
      </w:r>
    </w:p>
    <w:p w14:paraId="5E1B895E" w14:textId="7A844CF5" w:rsidR="006B71F6" w:rsidRPr="00DF5691" w:rsidRDefault="006B71F6" w:rsidP="00F96AE8">
      <w:pPr>
        <w:pStyle w:val="2"/>
        <w:rPr>
          <w:rFonts w:ascii="Huawei Sans" w:hAnsi="Huawei Sans" w:cs="Huawei Sans"/>
        </w:rPr>
      </w:pPr>
      <w:bookmarkStart w:id="172" w:name="_Toc51057494"/>
      <w:bookmarkStart w:id="173" w:name="_Toc51141525"/>
      <w:bookmarkStart w:id="174" w:name="_Toc51330021"/>
      <w:bookmarkStart w:id="175" w:name="_Toc53415149"/>
      <w:bookmarkStart w:id="176" w:name="_Toc65486999"/>
      <w:bookmarkStart w:id="177" w:name="_Toc69742834"/>
      <w:bookmarkStart w:id="178" w:name="_Toc74644326"/>
      <w:bookmarkStart w:id="179" w:name="_Toc78182519"/>
      <w:bookmarkStart w:id="180" w:name="_Toc78277411"/>
      <w:bookmarkStart w:id="181" w:name="_Toc81317847"/>
      <w:r w:rsidRPr="00DF5691">
        <w:rPr>
          <w:rFonts w:ascii="Huawei Sans" w:hAnsi="Huawei Sans" w:cs="Huawei Sans"/>
        </w:rPr>
        <w:t>cp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66C54B34" w14:textId="6330E7D1" w:rsidR="006B71F6" w:rsidRPr="00DF5691" w:rsidRDefault="006B71F6" w:rsidP="00B63F93">
      <w:pPr>
        <w:pStyle w:val="1e"/>
      </w:pPr>
      <w:r w:rsidRPr="00DF5691">
        <w:t>复制文件或者目录</w:t>
      </w:r>
      <w:r w:rsidR="00F96AE8" w:rsidRPr="00DF5691">
        <w:t>。</w:t>
      </w:r>
    </w:p>
    <w:p w14:paraId="14E2350C" w14:textId="77777777" w:rsidR="00ED54AC" w:rsidRPr="00DF5691" w:rsidRDefault="00F96AE8" w:rsidP="00B63F93">
      <w:pPr>
        <w:pStyle w:val="1e"/>
      </w:pPr>
      <w:r w:rsidRPr="00DF5691">
        <w:t>命令语法：</w:t>
      </w:r>
    </w:p>
    <w:p w14:paraId="530D4EA9" w14:textId="4519D404" w:rsidR="006B71F6" w:rsidRPr="00DF5691" w:rsidRDefault="00F96AE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cp </w:t>
      </w:r>
      <w:r w:rsidR="006B71F6" w:rsidRPr="00DF5691">
        <w:rPr>
          <w:rFonts w:eastAsia="方正兰亭黑简体"/>
        </w:rPr>
        <w:t>[</w:t>
      </w:r>
      <w:proofErr w:type="spellStart"/>
      <w:r w:rsidR="006B71F6" w:rsidRPr="00DF5691">
        <w:rPr>
          <w:rFonts w:eastAsia="方正兰亭黑简体"/>
        </w:rPr>
        <w:t>选项</w:t>
      </w:r>
      <w:proofErr w:type="spellEnd"/>
      <w:r w:rsidRPr="00DF5691">
        <w:rPr>
          <w:rFonts w:eastAsia="方正兰亭黑简体"/>
        </w:rPr>
        <w:t xml:space="preserve">] </w:t>
      </w:r>
      <w:r w:rsidRPr="00DF5691">
        <w:rPr>
          <w:rFonts w:eastAsia="方正兰亭黑简体"/>
        </w:rPr>
        <w:t>参数</w:t>
      </w:r>
      <w:r w:rsidRPr="00DF5691">
        <w:rPr>
          <w:rFonts w:eastAsia="方正兰亭黑简体"/>
        </w:rPr>
        <w:t xml:space="preserve">1 </w:t>
      </w:r>
      <w:r w:rsidRPr="00DF5691">
        <w:rPr>
          <w:rFonts w:eastAsia="方正兰亭黑简体"/>
        </w:rPr>
        <w:t>参数</w:t>
      </w:r>
      <w:r w:rsidRPr="00DF5691">
        <w:rPr>
          <w:rFonts w:eastAsia="方正兰亭黑简体"/>
        </w:rPr>
        <w:t>2</w:t>
      </w:r>
    </w:p>
    <w:p w14:paraId="408F94B1" w14:textId="4F662315" w:rsidR="006B71F6" w:rsidRPr="00DF5691" w:rsidRDefault="00F96AE8" w:rsidP="00B63F93">
      <w:pPr>
        <w:pStyle w:val="1e"/>
      </w:pPr>
      <w:r w:rsidRPr="00DF5691">
        <w:t>常用选项：</w:t>
      </w:r>
    </w:p>
    <w:p w14:paraId="5F482856" w14:textId="2D923AEB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>-f</w:t>
      </w:r>
      <w:r w:rsidR="006B71F6" w:rsidRPr="00DF5691">
        <w:rPr>
          <w:rFonts w:cs="Huawei Sans"/>
        </w:rPr>
        <w:t xml:space="preserve"> --</w:t>
      </w:r>
      <w:r w:rsidR="006B71F6" w:rsidRPr="00DF5691">
        <w:rPr>
          <w:rFonts w:cs="Huawei Sans"/>
        </w:rPr>
        <w:t>如果目标文件无法打开则将其移除并重试</w:t>
      </w:r>
      <w:r w:rsidR="006B71F6" w:rsidRPr="00DF5691">
        <w:rPr>
          <w:rFonts w:cs="Huawei Sans"/>
        </w:rPr>
        <w:t>(</w:t>
      </w:r>
      <w:r w:rsidR="006B71F6" w:rsidRPr="00DF5691">
        <w:rPr>
          <w:rFonts w:cs="Huawei Sans"/>
        </w:rPr>
        <w:t>当</w:t>
      </w:r>
      <w:r w:rsidR="006B71F6" w:rsidRPr="00DF5691">
        <w:rPr>
          <w:rFonts w:cs="Huawei Sans"/>
        </w:rPr>
        <w:t> -n </w:t>
      </w:r>
      <w:r w:rsidR="006B71F6" w:rsidRPr="00DF5691">
        <w:rPr>
          <w:rFonts w:cs="Huawei Sans"/>
        </w:rPr>
        <w:t>选项存在时则不需再选此项</w:t>
      </w:r>
      <w:r w:rsidR="006B71F6" w:rsidRPr="00DF5691">
        <w:rPr>
          <w:rFonts w:cs="Huawei Sans"/>
        </w:rPr>
        <w:t>)</w:t>
      </w:r>
      <w:r w:rsidR="00D602AC" w:rsidRPr="00DF5691">
        <w:rPr>
          <w:rFonts w:cs="Huawei Sans"/>
        </w:rPr>
        <w:t>；</w:t>
      </w:r>
    </w:p>
    <w:p w14:paraId="6E404381" w14:textId="7696F345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-n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不要覆盖已存在的文件</w:t>
      </w:r>
      <w:r w:rsidR="006B71F6" w:rsidRPr="00DF5691">
        <w:rPr>
          <w:rFonts w:cs="Huawei Sans"/>
        </w:rPr>
        <w:t>(</w:t>
      </w:r>
      <w:r w:rsidR="006B71F6" w:rsidRPr="00DF5691">
        <w:rPr>
          <w:rFonts w:cs="Huawei Sans"/>
        </w:rPr>
        <w:t>使前面的</w:t>
      </w:r>
      <w:r w:rsidR="006B71F6" w:rsidRPr="00DF5691">
        <w:rPr>
          <w:rFonts w:cs="Huawei Sans"/>
        </w:rPr>
        <w:t> -</w:t>
      </w:r>
      <w:proofErr w:type="spellStart"/>
      <w:r w:rsidR="006B71F6" w:rsidRPr="00DF5691">
        <w:rPr>
          <w:rFonts w:cs="Huawei Sans"/>
        </w:rPr>
        <w:t>i</w:t>
      </w:r>
      <w:proofErr w:type="spellEnd"/>
      <w:r w:rsidR="006B71F6" w:rsidRPr="00DF5691">
        <w:rPr>
          <w:rFonts w:cs="Huawei Sans"/>
        </w:rPr>
        <w:t> </w:t>
      </w:r>
      <w:r w:rsidR="006B71F6" w:rsidRPr="00DF5691">
        <w:rPr>
          <w:rFonts w:cs="Huawei Sans"/>
        </w:rPr>
        <w:t>选项失效</w:t>
      </w:r>
      <w:r w:rsidR="006B71F6" w:rsidRPr="00DF5691">
        <w:rPr>
          <w:rFonts w:cs="Huawei Sans"/>
        </w:rPr>
        <w:t>)</w:t>
      </w:r>
      <w:r w:rsidR="00D602AC" w:rsidRPr="00DF5691">
        <w:rPr>
          <w:rFonts w:cs="Huawei Sans"/>
        </w:rPr>
        <w:t>；</w:t>
      </w:r>
    </w:p>
    <w:p w14:paraId="326AAB05" w14:textId="14D213F5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>-I</w:t>
      </w:r>
      <w:r w:rsidR="006B71F6" w:rsidRPr="00DF5691">
        <w:rPr>
          <w:rFonts w:cs="Huawei Sans"/>
        </w:rPr>
        <w:t xml:space="preserve"> --</w:t>
      </w:r>
      <w:r w:rsidR="006B71F6" w:rsidRPr="00DF5691">
        <w:rPr>
          <w:rFonts w:cs="Huawei Sans"/>
        </w:rPr>
        <w:t>覆盖前询问</w:t>
      </w:r>
      <w:r w:rsidR="006B71F6" w:rsidRPr="00DF5691">
        <w:rPr>
          <w:rFonts w:cs="Huawei Sans"/>
        </w:rPr>
        <w:t>(</w:t>
      </w:r>
      <w:r w:rsidR="006B71F6" w:rsidRPr="00DF5691">
        <w:rPr>
          <w:rFonts w:cs="Huawei Sans"/>
        </w:rPr>
        <w:t>使前面的</w:t>
      </w:r>
      <w:r w:rsidR="006B71F6" w:rsidRPr="00DF5691">
        <w:rPr>
          <w:rFonts w:cs="Huawei Sans"/>
        </w:rPr>
        <w:t> -n </w:t>
      </w:r>
      <w:r w:rsidR="006B71F6" w:rsidRPr="00DF5691">
        <w:rPr>
          <w:rFonts w:cs="Huawei Sans"/>
        </w:rPr>
        <w:t>选项失效</w:t>
      </w:r>
      <w:r w:rsidR="006B71F6" w:rsidRPr="00DF5691">
        <w:rPr>
          <w:rFonts w:cs="Huawei Sans"/>
        </w:rPr>
        <w:t>)</w:t>
      </w:r>
      <w:r w:rsidR="00D602AC" w:rsidRPr="00DF5691">
        <w:rPr>
          <w:rFonts w:cs="Huawei Sans"/>
        </w:rPr>
        <w:t>；</w:t>
      </w:r>
    </w:p>
    <w:p w14:paraId="412F9BBC" w14:textId="05AD3482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-p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保持指定的属性</w:t>
      </w:r>
      <w:r w:rsidR="006B71F6" w:rsidRPr="00DF5691">
        <w:rPr>
          <w:rFonts w:cs="Huawei Sans"/>
        </w:rPr>
        <w:t>(</w:t>
      </w:r>
      <w:r w:rsidR="006B71F6" w:rsidRPr="00DF5691">
        <w:rPr>
          <w:rFonts w:cs="Huawei Sans"/>
        </w:rPr>
        <w:t>默认：模式</w:t>
      </w:r>
      <w:r w:rsidR="00F42064" w:rsidRPr="00DF5691">
        <w:rPr>
          <w:rFonts w:cs="Huawei Sans"/>
        </w:rPr>
        <w:t>，</w:t>
      </w:r>
      <w:r w:rsidR="006B71F6" w:rsidRPr="00DF5691">
        <w:rPr>
          <w:rFonts w:cs="Huawei Sans"/>
        </w:rPr>
        <w:t>所有权</w:t>
      </w:r>
      <w:r w:rsidR="00F42064" w:rsidRPr="00DF5691">
        <w:rPr>
          <w:rFonts w:cs="Huawei Sans"/>
        </w:rPr>
        <w:t>，</w:t>
      </w:r>
      <w:r w:rsidR="006B71F6" w:rsidRPr="00DF5691">
        <w:rPr>
          <w:rFonts w:cs="Huawei Sans"/>
        </w:rPr>
        <w:t>时间戳</w:t>
      </w:r>
      <w:r w:rsidR="006B71F6" w:rsidRPr="00DF5691">
        <w:rPr>
          <w:rFonts w:cs="Huawei Sans"/>
        </w:rPr>
        <w:t>)</w:t>
      </w:r>
      <w:r w:rsidR="006B71F6" w:rsidRPr="00DF5691">
        <w:rPr>
          <w:rFonts w:cs="Huawei Sans"/>
        </w:rPr>
        <w:t>，如果可能保持附加属性：环境、链接、</w:t>
      </w:r>
      <w:proofErr w:type="spellStart"/>
      <w:r w:rsidR="006B71F6" w:rsidRPr="00DF5691">
        <w:rPr>
          <w:rFonts w:cs="Huawei Sans"/>
        </w:rPr>
        <w:t>xattr</w:t>
      </w:r>
      <w:proofErr w:type="spellEnd"/>
      <w:r w:rsidR="006B71F6" w:rsidRPr="00DF5691">
        <w:rPr>
          <w:rFonts w:cs="Huawei Sans"/>
        </w:rPr>
        <w:t> </w:t>
      </w:r>
      <w:r w:rsidR="006B71F6" w:rsidRPr="00DF5691">
        <w:rPr>
          <w:rFonts w:cs="Huawei Sans"/>
        </w:rPr>
        <w:t>等</w:t>
      </w:r>
      <w:r w:rsidR="00D602AC" w:rsidRPr="00DF5691">
        <w:rPr>
          <w:rFonts w:cs="Huawei Sans"/>
        </w:rPr>
        <w:t>；</w:t>
      </w:r>
    </w:p>
    <w:p w14:paraId="06CCE6FD" w14:textId="0432DC00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-R,-r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复制目录及目录内的所有项目</w:t>
      </w:r>
      <w:r w:rsidR="00D602AC" w:rsidRPr="00DF5691">
        <w:rPr>
          <w:rFonts w:cs="Huawei Sans"/>
        </w:rPr>
        <w:t>。</w:t>
      </w:r>
    </w:p>
    <w:p w14:paraId="576A7A19" w14:textId="0AC174E0" w:rsidR="00F96AE8" w:rsidRPr="00DF5691" w:rsidRDefault="00F96AE8" w:rsidP="00B63F93">
      <w:pPr>
        <w:pStyle w:val="1e"/>
      </w:pPr>
      <w:r w:rsidRPr="00DF5691">
        <w:t>参数说明：</w:t>
      </w:r>
    </w:p>
    <w:p w14:paraId="0985B4E8" w14:textId="6BF38432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lastRenderedPageBreak/>
        <w:t>参数</w:t>
      </w:r>
      <w:r w:rsidRPr="00DF5691">
        <w:rPr>
          <w:rFonts w:cs="Huawei Sans"/>
        </w:rPr>
        <w:t>1</w:t>
      </w:r>
      <w:r w:rsidRPr="00DF5691">
        <w:rPr>
          <w:rFonts w:cs="Huawei Sans"/>
        </w:rPr>
        <w:t>：</w:t>
      </w:r>
      <w:r w:rsidR="006B71F6" w:rsidRPr="00DF5691">
        <w:rPr>
          <w:rFonts w:cs="Huawei Sans"/>
        </w:rPr>
        <w:t>源文件</w:t>
      </w:r>
      <w:r w:rsidR="00D602AC" w:rsidRPr="00DF5691">
        <w:rPr>
          <w:rFonts w:cs="Huawei Sans"/>
        </w:rPr>
        <w:t>。</w:t>
      </w:r>
    </w:p>
    <w:p w14:paraId="6979D8C2" w14:textId="5E8E0216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2</w:t>
      </w:r>
      <w:r w:rsidRPr="00DF5691">
        <w:rPr>
          <w:rFonts w:cs="Huawei Sans"/>
        </w:rPr>
        <w:t>：</w:t>
      </w:r>
      <w:r w:rsidR="006B71F6" w:rsidRPr="00DF5691">
        <w:rPr>
          <w:rFonts w:cs="Huawei Sans"/>
        </w:rPr>
        <w:t>目标文件</w:t>
      </w:r>
      <w:r w:rsidR="00D602AC" w:rsidRPr="00DF5691">
        <w:rPr>
          <w:rFonts w:cs="Huawei Sans"/>
        </w:rPr>
        <w:t>。</w:t>
      </w:r>
    </w:p>
    <w:p w14:paraId="002B173B" w14:textId="1F0C402B" w:rsidR="00F96AE8" w:rsidRPr="00DF5691" w:rsidRDefault="00F84EDF" w:rsidP="00B63F93">
      <w:pPr>
        <w:pStyle w:val="1e"/>
      </w:pPr>
      <w:r w:rsidRPr="00DF5691">
        <w:t>命令示例：</w:t>
      </w:r>
    </w:p>
    <w:p w14:paraId="0AE7824F" w14:textId="77777777" w:rsidR="00ED54AC" w:rsidRPr="00DF5691" w:rsidRDefault="006B71F6" w:rsidP="00FC6E03">
      <w:pPr>
        <w:pStyle w:val="41"/>
        <w:rPr>
          <w:rFonts w:cs="Huawei Sans"/>
        </w:rPr>
      </w:pPr>
      <w:r w:rsidRPr="00DF5691">
        <w:rPr>
          <w:rFonts w:cs="Huawei Sans"/>
        </w:rPr>
        <w:t>将</w:t>
      </w:r>
      <w:r w:rsidRPr="00DF5691">
        <w:rPr>
          <w:rFonts w:cs="Huawei Sans"/>
        </w:rPr>
        <w:t>home</w:t>
      </w:r>
      <w:r w:rsidRPr="00DF5691">
        <w:rPr>
          <w:rFonts w:cs="Huawei Sans"/>
        </w:rPr>
        <w:t>目录中的</w:t>
      </w:r>
      <w:proofErr w:type="spellStart"/>
      <w:r w:rsidRPr="00DF5691">
        <w:rPr>
          <w:rFonts w:cs="Huawei Sans"/>
        </w:rPr>
        <w:t>abc</w:t>
      </w:r>
      <w:proofErr w:type="spellEnd"/>
      <w:r w:rsidRPr="00DF5691">
        <w:rPr>
          <w:rFonts w:cs="Huawei Sans"/>
        </w:rPr>
        <w:t>文件复制到</w:t>
      </w:r>
      <w:r w:rsidR="00F96AE8" w:rsidRPr="00DF5691">
        <w:rPr>
          <w:rFonts w:cs="Huawei Sans"/>
        </w:rPr>
        <w:t>opt</w:t>
      </w:r>
      <w:r w:rsidRPr="00DF5691">
        <w:rPr>
          <w:rFonts w:cs="Huawei Sans"/>
        </w:rPr>
        <w:t>目录下</w:t>
      </w:r>
      <w:r w:rsidR="00F96AE8" w:rsidRPr="00DF5691">
        <w:rPr>
          <w:rFonts w:cs="Huawei Sans"/>
        </w:rPr>
        <w:t>：</w:t>
      </w:r>
    </w:p>
    <w:p w14:paraId="445A3653" w14:textId="3B07BE64" w:rsidR="006B71F6" w:rsidRPr="00DF5691" w:rsidRDefault="00ED54A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cp /home/</w:t>
      </w:r>
      <w:proofErr w:type="spellStart"/>
      <w:r w:rsidRPr="00DF5691">
        <w:rPr>
          <w:rFonts w:eastAsia="方正兰亭黑简体"/>
        </w:rPr>
        <w:t>abc</w:t>
      </w:r>
      <w:proofErr w:type="spellEnd"/>
      <w:r w:rsidR="006B71F6" w:rsidRPr="00DF5691">
        <w:rPr>
          <w:rFonts w:eastAsia="方正兰亭黑简体"/>
        </w:rPr>
        <w:t xml:space="preserve"> /</w:t>
      </w:r>
      <w:r w:rsidR="00F96AE8" w:rsidRPr="00DF5691">
        <w:rPr>
          <w:rFonts w:eastAsia="方正兰亭黑简体"/>
        </w:rPr>
        <w:t>opt</w:t>
      </w:r>
    </w:p>
    <w:p w14:paraId="1DEA07CE" w14:textId="6BEA8D29" w:rsidR="006B71F6" w:rsidRPr="00DF5691" w:rsidRDefault="00F96AE8" w:rsidP="00B63F93">
      <w:pPr>
        <w:pStyle w:val="1e"/>
      </w:pPr>
      <w:r w:rsidRPr="00DF5691">
        <w:t>注</w:t>
      </w:r>
      <w:r w:rsidR="006B71F6" w:rsidRPr="00DF5691">
        <w:t>：目标文件存在时，会询问是否覆盖。这是因为</w:t>
      </w:r>
      <w:r w:rsidR="006B71F6" w:rsidRPr="00DF5691">
        <w:t>cp</w:t>
      </w:r>
      <w:r w:rsidR="006B71F6" w:rsidRPr="00DF5691">
        <w:t>是</w:t>
      </w:r>
      <w:r w:rsidRPr="00DF5691">
        <w:t xml:space="preserve">cp </w:t>
      </w:r>
      <w:r w:rsidR="006B71F6" w:rsidRPr="00DF5691">
        <w:t>-</w:t>
      </w:r>
      <w:proofErr w:type="spellStart"/>
      <w:r w:rsidR="006B71F6" w:rsidRPr="00DF5691">
        <w:t>i</w:t>
      </w:r>
      <w:proofErr w:type="spellEnd"/>
      <w:r w:rsidR="006B71F6" w:rsidRPr="00DF5691">
        <w:t>的别名。目标文件存在时，即使加了</w:t>
      </w:r>
      <w:r w:rsidR="006B71F6" w:rsidRPr="00DF5691">
        <w:t>-f</w:t>
      </w:r>
      <w:r w:rsidR="006B71F6" w:rsidRPr="00DF5691">
        <w:t>标志，也还会询问是否覆盖。</w:t>
      </w:r>
    </w:p>
    <w:p w14:paraId="4971A0C8" w14:textId="7334F7EB" w:rsidR="00645B76" w:rsidRPr="00DF5691" w:rsidRDefault="00645B76" w:rsidP="007368B7">
      <w:pPr>
        <w:pStyle w:val="2"/>
        <w:rPr>
          <w:rFonts w:ascii="Huawei Sans" w:hAnsi="Huawei Sans" w:cs="Huawei Sans"/>
        </w:rPr>
      </w:pPr>
      <w:bookmarkStart w:id="182" w:name="_Toc51057495"/>
      <w:bookmarkStart w:id="183" w:name="_Toc51141526"/>
      <w:bookmarkStart w:id="184" w:name="_Toc51330022"/>
      <w:bookmarkStart w:id="185" w:name="_Toc53415150"/>
      <w:bookmarkStart w:id="186" w:name="_Toc65487000"/>
      <w:bookmarkStart w:id="187" w:name="_Toc69742835"/>
      <w:bookmarkStart w:id="188" w:name="_Toc74644327"/>
      <w:bookmarkStart w:id="189" w:name="_Toc78182520"/>
      <w:bookmarkStart w:id="190" w:name="_Toc78277412"/>
      <w:bookmarkStart w:id="191" w:name="_Toc81317848"/>
      <w:r w:rsidRPr="00DF5691">
        <w:rPr>
          <w:rFonts w:ascii="Huawei Sans" w:hAnsi="Huawei Sans" w:cs="Huawei Sans"/>
        </w:rPr>
        <w:t>rm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14:paraId="44642A76" w14:textId="77777777" w:rsidR="00645B76" w:rsidRPr="00DF5691" w:rsidRDefault="00645B76" w:rsidP="00B63F93">
      <w:pPr>
        <w:pStyle w:val="1e"/>
      </w:pPr>
      <w:r w:rsidRPr="00DF5691">
        <w:t>删除一个目录中的一个或多个文件或目录，它也可以将某个目录及其下的所有文件及子目录均删除。对于链接文件，只是删除了链接，原有文件均保持不变。</w:t>
      </w:r>
    </w:p>
    <w:p w14:paraId="51BDC828" w14:textId="0ED69863" w:rsidR="00645B76" w:rsidRPr="00DF5691" w:rsidRDefault="00645B76" w:rsidP="00B63F93">
      <w:pPr>
        <w:pStyle w:val="1e"/>
      </w:pPr>
      <w:r w:rsidRPr="00DF5691">
        <w:t>rm</w:t>
      </w:r>
      <w:r w:rsidRPr="00DF5691">
        <w:t>是一个危险的命令，使用的时候要特别当心，否则整个系统就会毁在这个命令（比如在</w:t>
      </w:r>
      <w:r w:rsidRPr="00DF5691">
        <w:t>/</w:t>
      </w:r>
      <w:r w:rsidRPr="00DF5691">
        <w:t>（根目录）下执行</w:t>
      </w:r>
      <w:r w:rsidR="00F84EDF" w:rsidRPr="00DF5691">
        <w:t xml:space="preserve">rm * </w:t>
      </w:r>
      <w:r w:rsidRPr="00DF5691">
        <w:t>rf</w:t>
      </w:r>
      <w:r w:rsidRPr="00DF5691">
        <w:t>）。所以，我们在执行</w:t>
      </w:r>
      <w:r w:rsidRPr="00DF5691">
        <w:t>rm</w:t>
      </w:r>
      <w:r w:rsidRPr="00DF5691">
        <w:t>之前最好先确认一下在哪个目录，到底要删除什么东西，操作时保持高度清醒的头脑。</w:t>
      </w:r>
    </w:p>
    <w:p w14:paraId="331FE65C" w14:textId="77777777" w:rsidR="00ED54AC" w:rsidRPr="00DF5691" w:rsidRDefault="007368B7" w:rsidP="00B63F93">
      <w:pPr>
        <w:pStyle w:val="1e"/>
      </w:pPr>
      <w:r w:rsidRPr="00DF5691">
        <w:t>命令语法：</w:t>
      </w:r>
    </w:p>
    <w:p w14:paraId="433145B4" w14:textId="69D51DB4" w:rsidR="00645B76" w:rsidRPr="00DF5691" w:rsidRDefault="007368B7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 xml:space="preserve">rm </w:t>
      </w:r>
      <w:r w:rsidR="00645B76" w:rsidRPr="00DF5691">
        <w:rPr>
          <w:rFonts w:eastAsia="方正兰亭黑简体"/>
          <w:lang w:eastAsia="zh-CN"/>
        </w:rPr>
        <w:t>[</w:t>
      </w:r>
      <w:r w:rsidR="00645B76"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="00645B76" w:rsidRPr="00DF5691">
        <w:rPr>
          <w:rFonts w:eastAsia="方正兰亭黑简体"/>
          <w:lang w:eastAsia="zh-CN"/>
        </w:rPr>
        <w:t>文件</w:t>
      </w:r>
    </w:p>
    <w:p w14:paraId="544BF251" w14:textId="3294CBF5" w:rsidR="00645B76" w:rsidRPr="00DF5691" w:rsidRDefault="007368B7" w:rsidP="00B63F93">
      <w:pPr>
        <w:pStyle w:val="1e"/>
      </w:pPr>
      <w:r w:rsidRPr="00DF5691">
        <w:t>常用选项：</w:t>
      </w:r>
    </w:p>
    <w:p w14:paraId="009BE4CC" w14:textId="484F4AE0" w:rsidR="00645B76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-f </w:t>
      </w:r>
      <w:r w:rsidR="00645B76" w:rsidRPr="00DF5691">
        <w:rPr>
          <w:rFonts w:cs="Huawei Sans"/>
        </w:rPr>
        <w:t>--</w:t>
      </w:r>
      <w:r w:rsidR="00645B76" w:rsidRPr="00DF5691">
        <w:rPr>
          <w:rFonts w:cs="Huawei Sans"/>
        </w:rPr>
        <w:t>忽略不存在的文件，从不给出提示</w:t>
      </w:r>
      <w:r w:rsidR="00D602AC" w:rsidRPr="00DF5691">
        <w:rPr>
          <w:rFonts w:cs="Huawei Sans"/>
        </w:rPr>
        <w:t>；</w:t>
      </w:r>
    </w:p>
    <w:p w14:paraId="77A511A4" w14:textId="4F87846B" w:rsidR="00645B76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-r </w:t>
      </w:r>
      <w:r w:rsidR="00645B76" w:rsidRPr="00DF5691">
        <w:rPr>
          <w:rFonts w:cs="Huawei Sans"/>
        </w:rPr>
        <w:t>--</w:t>
      </w:r>
      <w:r w:rsidR="00645B76" w:rsidRPr="00DF5691">
        <w:rPr>
          <w:rFonts w:cs="Huawei Sans"/>
        </w:rPr>
        <w:t>指示</w:t>
      </w:r>
      <w:r w:rsidR="00645B76" w:rsidRPr="00DF5691">
        <w:rPr>
          <w:rFonts w:cs="Huawei Sans"/>
        </w:rPr>
        <w:t>rm</w:t>
      </w:r>
      <w:r w:rsidR="00645B76" w:rsidRPr="00DF5691">
        <w:rPr>
          <w:rFonts w:cs="Huawei Sans"/>
        </w:rPr>
        <w:t>将参数中列出的全部目录和子目录均递归地删除。</w:t>
      </w:r>
    </w:p>
    <w:p w14:paraId="5DC7C5F5" w14:textId="77777777" w:rsidR="00416CED" w:rsidRPr="00DF5691" w:rsidRDefault="00F84EDF" w:rsidP="00B63F93">
      <w:pPr>
        <w:pStyle w:val="1e"/>
      </w:pPr>
      <w:r w:rsidRPr="00DF5691">
        <w:t>参数说明：</w:t>
      </w:r>
    </w:p>
    <w:p w14:paraId="061B94C8" w14:textId="221176A6" w:rsidR="00645B76" w:rsidRPr="00DF5691" w:rsidRDefault="00645B76" w:rsidP="00FC6E03">
      <w:pPr>
        <w:pStyle w:val="41"/>
        <w:rPr>
          <w:rFonts w:cs="Huawei Sans"/>
        </w:rPr>
      </w:pPr>
      <w:r w:rsidRPr="00DF5691">
        <w:rPr>
          <w:rFonts w:cs="Huawei Sans"/>
        </w:rPr>
        <w:t>需要删除的文件或目录</w:t>
      </w:r>
      <w:r w:rsidR="00D602AC" w:rsidRPr="00DF5691">
        <w:rPr>
          <w:rFonts w:cs="Huawei Sans"/>
        </w:rPr>
        <w:t>。</w:t>
      </w:r>
    </w:p>
    <w:p w14:paraId="0EFA2DD4" w14:textId="77777777" w:rsidR="00F84EDF" w:rsidRPr="00DF5691" w:rsidRDefault="00F84EDF" w:rsidP="00B63F93">
      <w:pPr>
        <w:pStyle w:val="1e"/>
      </w:pPr>
      <w:r w:rsidRPr="00DF5691">
        <w:t>命令示例：</w:t>
      </w:r>
    </w:p>
    <w:p w14:paraId="2FE16AC4" w14:textId="77777777" w:rsidR="00ED54AC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>删除文件：</w:t>
      </w:r>
    </w:p>
    <w:p w14:paraId="58D74637" w14:textId="75C9BC03" w:rsidR="00645B76" w:rsidRPr="00DF5691" w:rsidRDefault="00645B76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rm </w:t>
      </w:r>
      <w:proofErr w:type="spellStart"/>
      <w:r w:rsidR="007368B7" w:rsidRPr="00DF5691">
        <w:rPr>
          <w:rFonts w:eastAsia="方正兰亭黑简体"/>
        </w:rPr>
        <w:t>qwe</w:t>
      </w:r>
      <w:proofErr w:type="spellEnd"/>
    </w:p>
    <w:p w14:paraId="55ADA058" w14:textId="3F6854EB" w:rsidR="00645B76" w:rsidRPr="00DF5691" w:rsidRDefault="007368B7" w:rsidP="00B63F93">
      <w:pPr>
        <w:pStyle w:val="1e"/>
      </w:pPr>
      <w:r w:rsidRPr="00DF5691">
        <w:t>注</w:t>
      </w:r>
      <w:r w:rsidR="00645B76" w:rsidRPr="00DF5691">
        <w:t>：输入</w:t>
      </w:r>
      <w:r w:rsidR="00645B76" w:rsidRPr="00DF5691">
        <w:t xml:space="preserve">rm </w:t>
      </w:r>
      <w:proofErr w:type="spellStart"/>
      <w:r w:rsidR="00645B76" w:rsidRPr="00DF5691">
        <w:t>qwe</w:t>
      </w:r>
      <w:proofErr w:type="spellEnd"/>
      <w:r w:rsidR="00645B76" w:rsidRPr="00DF5691">
        <w:t>命令后，系统会询问是否删除，输入</w:t>
      </w:r>
      <w:r w:rsidR="00645B76" w:rsidRPr="00DF5691">
        <w:t>y</w:t>
      </w:r>
      <w:r w:rsidR="00645B76" w:rsidRPr="00DF5691">
        <w:t>后就会删除文件，不想删除文件则输入</w:t>
      </w:r>
      <w:r w:rsidR="00645B76" w:rsidRPr="00DF5691">
        <w:t>n</w:t>
      </w:r>
      <w:r w:rsidR="00645B76" w:rsidRPr="00DF5691">
        <w:t>。</w:t>
      </w:r>
    </w:p>
    <w:p w14:paraId="573EC4FC" w14:textId="77777777" w:rsidR="00ED54AC" w:rsidRPr="00DF5691" w:rsidRDefault="00645B76" w:rsidP="00FC6E03">
      <w:pPr>
        <w:pStyle w:val="41"/>
        <w:rPr>
          <w:rFonts w:cs="Huawei Sans"/>
        </w:rPr>
      </w:pPr>
      <w:r w:rsidRPr="00DF5691">
        <w:rPr>
          <w:rFonts w:cs="Huawei Sans"/>
        </w:rPr>
        <w:t>强制删除某个文件</w:t>
      </w:r>
      <w:r w:rsidR="007368B7" w:rsidRPr="00DF5691">
        <w:rPr>
          <w:rFonts w:cs="Huawei Sans"/>
        </w:rPr>
        <w:t>：</w:t>
      </w:r>
    </w:p>
    <w:p w14:paraId="16326D53" w14:textId="1011977F" w:rsidR="00ED54AC" w:rsidRPr="00DF5691" w:rsidRDefault="00ED54A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rm-rf clusterconfig</w:t>
      </w:r>
      <w:r w:rsidR="00645B76" w:rsidRPr="00DF5691">
        <w:rPr>
          <w:rFonts w:eastAsia="方正兰亭黑简体"/>
        </w:rPr>
        <w:t>.log</w:t>
      </w:r>
    </w:p>
    <w:p w14:paraId="778EA996" w14:textId="43FCCECD" w:rsidR="00111551" w:rsidRPr="00DF5691" w:rsidRDefault="00111551" w:rsidP="007368B7">
      <w:pPr>
        <w:pStyle w:val="2"/>
        <w:rPr>
          <w:rFonts w:ascii="Huawei Sans" w:hAnsi="Huawei Sans" w:cs="Huawei Sans"/>
        </w:rPr>
      </w:pPr>
      <w:bookmarkStart w:id="192" w:name="_Toc51057496"/>
      <w:bookmarkStart w:id="193" w:name="_Toc51141527"/>
      <w:bookmarkStart w:id="194" w:name="_Toc51330023"/>
      <w:bookmarkStart w:id="195" w:name="_Toc53415151"/>
      <w:bookmarkStart w:id="196" w:name="_Toc65487001"/>
      <w:bookmarkStart w:id="197" w:name="_Toc69742836"/>
      <w:bookmarkStart w:id="198" w:name="_Toc74644328"/>
      <w:bookmarkStart w:id="199" w:name="_Toc78182521"/>
      <w:bookmarkStart w:id="200" w:name="_Toc78277413"/>
      <w:bookmarkStart w:id="201" w:name="_Toc81317849"/>
      <w:r w:rsidRPr="00DF5691">
        <w:rPr>
          <w:rFonts w:ascii="Huawei Sans" w:hAnsi="Huawei Sans" w:cs="Huawei Sans"/>
        </w:rPr>
        <w:lastRenderedPageBreak/>
        <w:t>cat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00062E6C" w14:textId="2C3CA70A" w:rsidR="00111551" w:rsidRPr="00DF5691" w:rsidRDefault="00111551" w:rsidP="00B63F93">
      <w:pPr>
        <w:pStyle w:val="1e"/>
      </w:pPr>
      <w:r w:rsidRPr="00DF5691">
        <w:t>连接文件并在标准输出上输出。这个命令常用来显示文件内容，或者将几个文件连接起来显示，或者从标准输入读取内容并显示，它常与重定向符号配合使用。</w:t>
      </w:r>
    </w:p>
    <w:p w14:paraId="0F0108C1" w14:textId="77777777" w:rsidR="006B5574" w:rsidRPr="00DF5691" w:rsidRDefault="00111551" w:rsidP="00B63F93">
      <w:pPr>
        <w:pStyle w:val="1e"/>
      </w:pPr>
      <w:r w:rsidRPr="00DF5691">
        <w:t>命令</w:t>
      </w:r>
      <w:r w:rsidR="007368B7" w:rsidRPr="00DF5691">
        <w:t>语法：</w:t>
      </w:r>
    </w:p>
    <w:p w14:paraId="22700D68" w14:textId="35B98438" w:rsidR="00111551" w:rsidRPr="00DF5691" w:rsidRDefault="007368B7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 xml:space="preserve">cat </w:t>
      </w:r>
      <w:r w:rsidR="00111551" w:rsidRPr="00DF5691">
        <w:rPr>
          <w:rFonts w:eastAsia="方正兰亭黑简体"/>
          <w:lang w:eastAsia="zh-CN"/>
        </w:rPr>
        <w:t>[</w:t>
      </w:r>
      <w:r w:rsidR="00111551"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="00111551" w:rsidRPr="00DF5691">
        <w:rPr>
          <w:rFonts w:eastAsia="方正兰亭黑简体"/>
          <w:lang w:eastAsia="zh-CN"/>
        </w:rPr>
        <w:t>[</w:t>
      </w:r>
      <w:r w:rsidR="00111551" w:rsidRPr="00DF5691">
        <w:rPr>
          <w:rFonts w:eastAsia="方正兰亭黑简体"/>
          <w:lang w:eastAsia="zh-CN"/>
        </w:rPr>
        <w:t>参数</w:t>
      </w:r>
      <w:r w:rsidR="00111551" w:rsidRPr="00DF5691">
        <w:rPr>
          <w:rFonts w:eastAsia="方正兰亭黑简体"/>
          <w:lang w:eastAsia="zh-CN"/>
        </w:rPr>
        <w:t>]</w:t>
      </w:r>
    </w:p>
    <w:p w14:paraId="3FBF2677" w14:textId="16F459CC" w:rsidR="00111551" w:rsidRPr="00DF5691" w:rsidRDefault="007368B7" w:rsidP="00B63F93">
      <w:pPr>
        <w:pStyle w:val="1e"/>
      </w:pPr>
      <w:r w:rsidRPr="00DF5691">
        <w:t>常用选项：</w:t>
      </w:r>
    </w:p>
    <w:p w14:paraId="23338923" w14:textId="3C9AA85C" w:rsidR="00111551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-E </w:t>
      </w:r>
      <w:r w:rsidR="00111551" w:rsidRPr="00DF5691">
        <w:rPr>
          <w:rFonts w:cs="Huawei Sans"/>
        </w:rPr>
        <w:t>--</w:t>
      </w:r>
      <w:r w:rsidR="00111551" w:rsidRPr="00DF5691">
        <w:rPr>
          <w:rFonts w:cs="Huawei Sans"/>
        </w:rPr>
        <w:t>在每行结束显示</w:t>
      </w:r>
      <w:r w:rsidR="00111551" w:rsidRPr="00DF5691">
        <w:rPr>
          <w:rFonts w:cs="Huawei Sans"/>
        </w:rPr>
        <w:t>$</w:t>
      </w:r>
      <w:r w:rsidR="00D602AC" w:rsidRPr="00DF5691">
        <w:rPr>
          <w:rFonts w:cs="Huawei Sans"/>
        </w:rPr>
        <w:t>；</w:t>
      </w:r>
    </w:p>
    <w:p w14:paraId="0B20B865" w14:textId="5955105A" w:rsidR="00111551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-n </w:t>
      </w:r>
      <w:r w:rsidR="006B5574" w:rsidRPr="00DF5691">
        <w:rPr>
          <w:rFonts w:eastAsia="宋体" w:cs="Huawei Sans"/>
        </w:rPr>
        <w:t>–</w:t>
      </w:r>
      <w:r w:rsidR="006B5574" w:rsidRPr="00DF5691">
        <w:rPr>
          <w:rFonts w:cs="Huawei Sans"/>
        </w:rPr>
        <w:t>由</w:t>
      </w:r>
      <w:r w:rsidR="006B5574" w:rsidRPr="00DF5691">
        <w:rPr>
          <w:rFonts w:cs="Huawei Sans"/>
        </w:rPr>
        <w:t>1</w:t>
      </w:r>
      <w:r w:rsidR="006B5574" w:rsidRPr="00DF5691">
        <w:rPr>
          <w:rFonts w:cs="Huawei Sans"/>
        </w:rPr>
        <w:t>开始对</w:t>
      </w:r>
      <w:r w:rsidR="00111551" w:rsidRPr="00DF5691">
        <w:rPr>
          <w:rFonts w:cs="Huawei Sans"/>
        </w:rPr>
        <w:t>给所有输出行编号</w:t>
      </w:r>
      <w:r w:rsidR="00D602AC" w:rsidRPr="00DF5691">
        <w:rPr>
          <w:rFonts w:cs="Huawei Sans"/>
        </w:rPr>
        <w:t>；</w:t>
      </w:r>
    </w:p>
    <w:p w14:paraId="5839DE0B" w14:textId="7C4E1D5D" w:rsidR="00B712BC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-b </w:t>
      </w:r>
      <w:r w:rsidRPr="00DF5691">
        <w:rPr>
          <w:rFonts w:cs="Huawei Sans"/>
        </w:rPr>
        <w:t>或</w:t>
      </w:r>
      <w:r w:rsidRPr="00DF5691">
        <w:rPr>
          <w:rFonts w:cs="Huawei Sans"/>
        </w:rPr>
        <w:t xml:space="preserve"> --number-nonblank</w:t>
      </w:r>
      <w:r w:rsidRPr="00DF5691">
        <w:rPr>
          <w:rFonts w:cs="Huawei Sans"/>
        </w:rPr>
        <w:t>：和</w:t>
      </w:r>
      <w:r w:rsidRPr="00DF5691">
        <w:rPr>
          <w:rFonts w:cs="Huawei Sans"/>
        </w:rPr>
        <w:t xml:space="preserve"> -n </w:t>
      </w:r>
      <w:r w:rsidR="00D602AC" w:rsidRPr="00DF5691">
        <w:rPr>
          <w:rFonts w:cs="Huawei Sans"/>
        </w:rPr>
        <w:t>相似，只不过对于空白行不编号；</w:t>
      </w:r>
    </w:p>
    <w:p w14:paraId="014EA268" w14:textId="41E5B4DE" w:rsidR="00111551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-v </w:t>
      </w:r>
      <w:r w:rsidR="00111551" w:rsidRPr="00DF5691">
        <w:rPr>
          <w:rFonts w:cs="Huawei Sans"/>
        </w:rPr>
        <w:t>--</w:t>
      </w:r>
      <w:r w:rsidR="00111551" w:rsidRPr="00DF5691">
        <w:rPr>
          <w:rFonts w:cs="Huawei Sans"/>
        </w:rPr>
        <w:t>使用</w:t>
      </w:r>
      <w:r w:rsidRPr="00DF5691">
        <w:rPr>
          <w:rFonts w:cs="Huawei Sans"/>
        </w:rPr>
        <w:t xml:space="preserve"> ^ </w:t>
      </w:r>
      <w:r w:rsidR="00111551" w:rsidRPr="00DF5691">
        <w:rPr>
          <w:rFonts w:cs="Huawei Sans"/>
        </w:rPr>
        <w:t>和</w:t>
      </w:r>
      <w:r w:rsidRPr="00DF5691">
        <w:rPr>
          <w:rFonts w:cs="Huawei Sans"/>
        </w:rPr>
        <w:t xml:space="preserve"> M- </w:t>
      </w:r>
      <w:r w:rsidR="006B5574" w:rsidRPr="00DF5691">
        <w:rPr>
          <w:rFonts w:cs="Huawei Sans"/>
        </w:rPr>
        <w:t>符号</w:t>
      </w:r>
      <w:r w:rsidR="00111551" w:rsidRPr="00DF5691">
        <w:rPr>
          <w:rFonts w:cs="Huawei Sans"/>
        </w:rPr>
        <w:t>，除了</w:t>
      </w:r>
      <w:r w:rsidRPr="00DF5691">
        <w:rPr>
          <w:rFonts w:cs="Huawei Sans"/>
        </w:rPr>
        <w:t xml:space="preserve"> LFD </w:t>
      </w:r>
      <w:r w:rsidR="00111551" w:rsidRPr="00DF5691">
        <w:rPr>
          <w:rFonts w:cs="Huawei Sans"/>
        </w:rPr>
        <w:t>和</w:t>
      </w:r>
      <w:r w:rsidRPr="00DF5691">
        <w:rPr>
          <w:rFonts w:cs="Huawei Sans"/>
        </w:rPr>
        <w:t xml:space="preserve"> TAB </w:t>
      </w:r>
      <w:r w:rsidR="00111551" w:rsidRPr="00DF5691">
        <w:rPr>
          <w:rFonts w:cs="Huawei Sans"/>
        </w:rPr>
        <w:t>之外</w:t>
      </w:r>
      <w:r w:rsidR="00B712BC" w:rsidRPr="00DF5691">
        <w:rPr>
          <w:rFonts w:cs="Huawei Sans"/>
        </w:rPr>
        <w:t>。</w:t>
      </w:r>
    </w:p>
    <w:p w14:paraId="715A8751" w14:textId="77777777" w:rsidR="00416CED" w:rsidRPr="00DF5691" w:rsidRDefault="007368B7" w:rsidP="00B63F93">
      <w:pPr>
        <w:pStyle w:val="1e"/>
      </w:pPr>
      <w:r w:rsidRPr="00DF5691">
        <w:t>参数说明</w:t>
      </w:r>
      <w:r w:rsidR="00F84EDF" w:rsidRPr="00DF5691">
        <w:t>：</w:t>
      </w:r>
    </w:p>
    <w:p w14:paraId="1B171ACE" w14:textId="35DF6158" w:rsidR="00111551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t>可操作的</w:t>
      </w:r>
      <w:r w:rsidR="00111551" w:rsidRPr="00DF5691">
        <w:rPr>
          <w:rFonts w:cs="Huawei Sans"/>
        </w:rPr>
        <w:t>文件名</w:t>
      </w:r>
      <w:r w:rsidR="00D602AC" w:rsidRPr="00DF5691">
        <w:rPr>
          <w:rFonts w:cs="Huawei Sans"/>
        </w:rPr>
        <w:t>。</w:t>
      </w:r>
    </w:p>
    <w:p w14:paraId="606C1611" w14:textId="74C0582B" w:rsidR="00111551" w:rsidRPr="00DF5691" w:rsidRDefault="007368B7" w:rsidP="00B63F93">
      <w:pPr>
        <w:pStyle w:val="1e"/>
      </w:pPr>
      <w:r w:rsidRPr="00DF5691">
        <w:t>命令示例</w:t>
      </w:r>
      <w:r w:rsidRPr="00DF5691">
        <w:t>:</w:t>
      </w:r>
    </w:p>
    <w:p w14:paraId="331B38C1" w14:textId="631474EB" w:rsidR="00F12573" w:rsidRPr="00DF5691" w:rsidRDefault="00F12573" w:rsidP="00FC6E03">
      <w:pPr>
        <w:pStyle w:val="41"/>
        <w:rPr>
          <w:rFonts w:cs="Huawei Sans"/>
        </w:rPr>
      </w:pPr>
      <w:r w:rsidRPr="00DF5691">
        <w:rPr>
          <w:rFonts w:cs="Huawei Sans"/>
        </w:rPr>
        <w:t>显示</w:t>
      </w:r>
      <w:proofErr w:type="spellStart"/>
      <w:r w:rsidR="009C03D2" w:rsidRPr="00DF5691">
        <w:rPr>
          <w:rFonts w:cs="Huawei Sans"/>
        </w:rPr>
        <w:t>test</w:t>
      </w:r>
      <w:r w:rsidR="00B712BC" w:rsidRPr="00DF5691">
        <w:rPr>
          <w:rFonts w:cs="Huawei Sans"/>
        </w:rPr>
        <w:t>file</w:t>
      </w:r>
      <w:proofErr w:type="spellEnd"/>
      <w:r w:rsidRPr="00DF5691">
        <w:rPr>
          <w:rFonts w:cs="Huawei Sans"/>
        </w:rPr>
        <w:t>文件</w:t>
      </w:r>
      <w:r w:rsidR="009C03D2" w:rsidRPr="00DF5691">
        <w:rPr>
          <w:rFonts w:cs="Huawei Sans"/>
        </w:rPr>
        <w:t>的</w:t>
      </w:r>
      <w:r w:rsidRPr="00DF5691">
        <w:rPr>
          <w:rFonts w:cs="Huawei Sans"/>
        </w:rPr>
        <w:t>内容：</w:t>
      </w:r>
    </w:p>
    <w:p w14:paraId="52377196" w14:textId="0AB88008" w:rsidR="009C03D2" w:rsidRPr="00DF5691" w:rsidRDefault="009C03D2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cat </w:t>
      </w:r>
      <w:proofErr w:type="spellStart"/>
      <w:r w:rsidRPr="00DF5691">
        <w:rPr>
          <w:rFonts w:eastAsia="方正兰亭黑简体"/>
        </w:rPr>
        <w:t>te</w:t>
      </w:r>
      <w:r w:rsidR="00B712BC" w:rsidRPr="00DF5691">
        <w:rPr>
          <w:rFonts w:eastAsia="方正兰亭黑简体"/>
        </w:rPr>
        <w:t>xtfile</w:t>
      </w:r>
      <w:proofErr w:type="spellEnd"/>
    </w:p>
    <w:p w14:paraId="60E54FF9" w14:textId="68896994" w:rsidR="00B712BC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t>把</w:t>
      </w:r>
      <w:r w:rsidRPr="00DF5691">
        <w:rPr>
          <w:rFonts w:cs="Huawei Sans"/>
        </w:rPr>
        <w:t xml:space="preserve"> textfile1 </w:t>
      </w:r>
      <w:r w:rsidRPr="00DF5691">
        <w:rPr>
          <w:rFonts w:cs="Huawei Sans"/>
        </w:rPr>
        <w:t>和</w:t>
      </w:r>
      <w:r w:rsidRPr="00DF5691">
        <w:rPr>
          <w:rFonts w:cs="Huawei Sans"/>
        </w:rPr>
        <w:t xml:space="preserve"> textfile2 </w:t>
      </w:r>
      <w:r w:rsidRPr="00DF5691">
        <w:rPr>
          <w:rFonts w:cs="Huawei Sans"/>
        </w:rPr>
        <w:t>的文档内容加上行号（空白行不加）之后将内容追加到</w:t>
      </w:r>
      <w:r w:rsidRPr="00DF5691">
        <w:rPr>
          <w:rFonts w:cs="Huawei Sans"/>
        </w:rPr>
        <w:t xml:space="preserve"> textfile3 </w:t>
      </w:r>
      <w:r w:rsidRPr="00DF5691">
        <w:rPr>
          <w:rFonts w:cs="Huawei Sans"/>
        </w:rPr>
        <w:t>文档里：</w:t>
      </w:r>
    </w:p>
    <w:p w14:paraId="0230880D" w14:textId="688567A0" w:rsidR="00B712BC" w:rsidRPr="00DF5691" w:rsidRDefault="00B712BC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</w:rPr>
        <w:t>cat -b textfile1 textfile2 &gt;&gt; textfile3</w:t>
      </w:r>
    </w:p>
    <w:p w14:paraId="2F57B13E" w14:textId="05EA668D" w:rsidR="009C03D2" w:rsidRPr="00DF5691" w:rsidRDefault="009C03D2" w:rsidP="00FC6E03">
      <w:pPr>
        <w:pStyle w:val="41"/>
        <w:rPr>
          <w:rFonts w:cs="Huawei Sans"/>
        </w:rPr>
      </w:pPr>
      <w:r w:rsidRPr="00DF5691">
        <w:rPr>
          <w:rFonts w:cs="Huawei Sans"/>
        </w:rPr>
        <w:t>向</w:t>
      </w:r>
      <w:r w:rsidRPr="00DF5691">
        <w:rPr>
          <w:rFonts w:cs="Huawei Sans"/>
        </w:rPr>
        <w:t>/</w:t>
      </w:r>
      <w:proofErr w:type="spellStart"/>
      <w:r w:rsidRPr="00DF5691">
        <w:rPr>
          <w:rFonts w:cs="Huawei Sans"/>
        </w:rPr>
        <w:t>etc</w:t>
      </w:r>
      <w:proofErr w:type="spellEnd"/>
      <w:r w:rsidRPr="00DF5691">
        <w:rPr>
          <w:rFonts w:cs="Huawei Sans"/>
        </w:rPr>
        <w:t>/profile</w:t>
      </w:r>
      <w:r w:rsidRPr="00DF5691">
        <w:rPr>
          <w:rFonts w:cs="Huawei Sans"/>
        </w:rPr>
        <w:t>中追加内容（输入</w:t>
      </w:r>
      <w:r w:rsidRPr="00DF5691">
        <w:rPr>
          <w:rFonts w:cs="Huawei Sans"/>
        </w:rPr>
        <w:t>EOF</w:t>
      </w:r>
      <w:r w:rsidRPr="00DF5691">
        <w:rPr>
          <w:rFonts w:cs="Huawei Sans"/>
        </w:rPr>
        <w:t>表示</w:t>
      </w:r>
      <w:r w:rsidR="00B712BC" w:rsidRPr="00DF5691">
        <w:rPr>
          <w:rFonts w:cs="Huawei Sans"/>
        </w:rPr>
        <w:t>结束追加</w:t>
      </w:r>
      <w:r w:rsidRPr="00DF5691">
        <w:rPr>
          <w:rFonts w:cs="Huawei Sans"/>
        </w:rPr>
        <w:t>）：</w:t>
      </w:r>
    </w:p>
    <w:p w14:paraId="13C702E1" w14:textId="77777777" w:rsidR="009C03D2" w:rsidRPr="00DF5691" w:rsidRDefault="009C03D2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cat &gt;&gt;/</w:t>
      </w:r>
      <w:proofErr w:type="spellStart"/>
      <w:r w:rsidRPr="00DF5691">
        <w:rPr>
          <w:rFonts w:eastAsia="方正兰亭黑简体"/>
        </w:rPr>
        <w:t>etc</w:t>
      </w:r>
      <w:proofErr w:type="spellEnd"/>
      <w:r w:rsidRPr="00DF5691">
        <w:rPr>
          <w:rFonts w:eastAsia="方正兰亭黑简体"/>
        </w:rPr>
        <w:t>/profile&lt;&lt;EOF</w:t>
      </w:r>
    </w:p>
    <w:p w14:paraId="54C62BF5" w14:textId="6047E884" w:rsidR="009C03D2" w:rsidRPr="00DF5691" w:rsidRDefault="009C03D2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  <w:lang w:eastAsia="zh-CN"/>
        </w:rPr>
        <w:t>&gt;</w:t>
      </w:r>
      <w:r w:rsidRPr="00DF5691">
        <w:rPr>
          <w:rFonts w:eastAsia="方正兰亭黑简体"/>
        </w:rPr>
        <w:t>export LD_LIBRARY_PATH=$packagePath/script/gspylib/</w:t>
      </w:r>
      <w:proofErr w:type="gramStart"/>
      <w:r w:rsidRPr="00DF5691">
        <w:rPr>
          <w:rFonts w:eastAsia="方正兰亭黑简体"/>
        </w:rPr>
        <w:t>clib:$</w:t>
      </w:r>
      <w:proofErr w:type="gramEnd"/>
      <w:r w:rsidRPr="00DF5691">
        <w:rPr>
          <w:rFonts w:eastAsia="方正兰亭黑简体"/>
        </w:rPr>
        <w:t>LD_LIBRARY_PATH</w:t>
      </w:r>
    </w:p>
    <w:p w14:paraId="6D50AB3A" w14:textId="41AFFEFF" w:rsidR="00F12573" w:rsidRPr="00DF5691" w:rsidRDefault="009C03D2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&gt;EOF</w:t>
      </w:r>
    </w:p>
    <w:p w14:paraId="009904F5" w14:textId="77777777" w:rsidR="009C03D2" w:rsidRPr="00DF5691" w:rsidRDefault="009C03D2" w:rsidP="00B63F93">
      <w:pPr>
        <w:pStyle w:val="1e"/>
      </w:pPr>
      <w:r w:rsidRPr="00DF5691">
        <w:t>注：</w:t>
      </w:r>
    </w:p>
    <w:p w14:paraId="20747921" w14:textId="3658A7F7" w:rsidR="009C03D2" w:rsidRPr="00DF5691" w:rsidRDefault="009C03D2" w:rsidP="00FC6E03">
      <w:pPr>
        <w:pStyle w:val="41"/>
        <w:rPr>
          <w:rFonts w:cs="Huawei Sans"/>
        </w:rPr>
      </w:pPr>
      <w:r w:rsidRPr="00DF5691">
        <w:rPr>
          <w:rFonts w:cs="Huawei Sans"/>
        </w:rPr>
        <w:t>EOF</w:t>
      </w:r>
      <w:r w:rsidRPr="00DF5691">
        <w:rPr>
          <w:rFonts w:cs="Huawei Sans"/>
        </w:rPr>
        <w:t>是</w:t>
      </w:r>
      <w:r w:rsidRPr="00DF5691">
        <w:rPr>
          <w:rFonts w:cs="Huawei Sans"/>
        </w:rPr>
        <w:t>end of file</w:t>
      </w:r>
      <w:r w:rsidRPr="00DF5691">
        <w:rPr>
          <w:rFonts w:cs="Huawei Sans"/>
        </w:rPr>
        <w:t>的缩写，表示</w:t>
      </w:r>
      <w:r w:rsidRPr="00DF5691">
        <w:rPr>
          <w:rFonts w:cs="Huawei Sans"/>
        </w:rPr>
        <w:t>"</w:t>
      </w:r>
      <w:r w:rsidRPr="00DF5691">
        <w:rPr>
          <w:rFonts w:cs="Huawei Sans"/>
        </w:rPr>
        <w:t>文字流</w:t>
      </w:r>
      <w:r w:rsidRPr="00DF5691">
        <w:rPr>
          <w:rFonts w:cs="Huawei Sans"/>
        </w:rPr>
        <w:t>"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stream</w:t>
      </w:r>
      <w:r w:rsidRPr="00DF5691">
        <w:rPr>
          <w:rFonts w:cs="Huawei Sans"/>
        </w:rPr>
        <w:t>）的结尾。</w:t>
      </w:r>
      <w:r w:rsidRPr="00DF5691">
        <w:rPr>
          <w:rFonts w:cs="Huawei Sans"/>
        </w:rPr>
        <w:t>"</w:t>
      </w:r>
      <w:r w:rsidRPr="00DF5691">
        <w:rPr>
          <w:rFonts w:cs="Huawei Sans"/>
        </w:rPr>
        <w:t>文字流</w:t>
      </w:r>
      <w:r w:rsidRPr="00DF5691">
        <w:rPr>
          <w:rFonts w:cs="Huawei Sans"/>
        </w:rPr>
        <w:t>"</w:t>
      </w:r>
      <w:r w:rsidRPr="00DF5691">
        <w:rPr>
          <w:rFonts w:cs="Huawei Sans"/>
        </w:rPr>
        <w:t>可以是文件（</w:t>
      </w:r>
      <w:r w:rsidRPr="00DF5691">
        <w:rPr>
          <w:rFonts w:cs="Huawei Sans"/>
        </w:rPr>
        <w:t>file</w:t>
      </w:r>
      <w:r w:rsidRPr="00DF5691">
        <w:rPr>
          <w:rFonts w:cs="Huawei Sans"/>
        </w:rPr>
        <w:t>），也可以是标准输入（</w:t>
      </w:r>
      <w:r w:rsidRPr="00DF5691">
        <w:rPr>
          <w:rFonts w:cs="Huawei Sans"/>
        </w:rPr>
        <w:t>stdin</w:t>
      </w:r>
      <w:r w:rsidRPr="00DF5691">
        <w:rPr>
          <w:rFonts w:cs="Huawei Sans"/>
        </w:rPr>
        <w:t>）。在</w:t>
      </w:r>
      <w:r w:rsidRPr="00DF5691">
        <w:rPr>
          <w:rFonts w:cs="Huawei Sans"/>
        </w:rPr>
        <w:t>Linux</w:t>
      </w:r>
      <w:r w:rsidRPr="00DF5691">
        <w:rPr>
          <w:rFonts w:cs="Huawei Sans"/>
        </w:rPr>
        <w:t>系统之中，</w:t>
      </w:r>
      <w:r w:rsidRPr="00DF5691">
        <w:rPr>
          <w:rFonts w:cs="Huawei Sans"/>
        </w:rPr>
        <w:t>EOF</w:t>
      </w:r>
      <w:r w:rsidRPr="00DF5691">
        <w:rPr>
          <w:rFonts w:cs="Huawei Sans"/>
        </w:rPr>
        <w:t>是当系统读取到文件结尾，所返回的一个信号值（也就是</w:t>
      </w:r>
      <w:r w:rsidRPr="00DF5691">
        <w:rPr>
          <w:rFonts w:cs="Huawei Sans"/>
        </w:rPr>
        <w:t>-1</w:t>
      </w:r>
      <w:r w:rsidRPr="00DF5691">
        <w:rPr>
          <w:rFonts w:cs="Huawei Sans"/>
        </w:rPr>
        <w:t>）。</w:t>
      </w:r>
    </w:p>
    <w:p w14:paraId="0003D10B" w14:textId="2DA0713A" w:rsidR="00F12573" w:rsidRPr="00DF5691" w:rsidRDefault="00F12573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 w:rsidRPr="00DF5691">
        <w:rPr>
          <w:rFonts w:ascii="Huawei Sans" w:eastAsia="方正兰亭黑简体" w:hAnsi="Huawei Sans" w:cs="Huawei Sans"/>
        </w:rPr>
        <w:br w:type="page"/>
      </w:r>
    </w:p>
    <w:p w14:paraId="7F248074" w14:textId="63C933CB" w:rsidR="00F12573" w:rsidRPr="00DF5691" w:rsidRDefault="00B7430E" w:rsidP="00F60DDF">
      <w:pPr>
        <w:pStyle w:val="1"/>
        <w:numPr>
          <w:ilvl w:val="0"/>
          <w:numId w:val="0"/>
        </w:numPr>
        <w:ind w:right="442"/>
      </w:pPr>
      <w:bookmarkStart w:id="202" w:name="_附录二：openGauss数据库基本操作"/>
      <w:bookmarkStart w:id="203" w:name="_Toc81317850"/>
      <w:bookmarkEnd w:id="202"/>
      <w:r w:rsidRPr="00DF5691">
        <w:lastRenderedPageBreak/>
        <w:t>附录二：</w:t>
      </w:r>
      <w:proofErr w:type="spellStart"/>
      <w:r w:rsidRPr="00DF5691">
        <w:t>openGauss</w:t>
      </w:r>
      <w:proofErr w:type="spellEnd"/>
      <w:r w:rsidRPr="00DF5691">
        <w:t>数据库基本操作</w:t>
      </w:r>
      <w:bookmarkEnd w:id="203"/>
    </w:p>
    <w:p w14:paraId="49CFBF8E" w14:textId="42D9FD09" w:rsidR="00F400A4" w:rsidRPr="00DF5691" w:rsidRDefault="00F400A4" w:rsidP="00F400A4">
      <w:pPr>
        <w:pStyle w:val="2"/>
        <w:rPr>
          <w:rFonts w:ascii="Huawei Sans" w:hAnsi="Huawei Sans" w:cs="Huawei Sans"/>
        </w:rPr>
      </w:pPr>
      <w:bookmarkStart w:id="204" w:name="_Toc51057498"/>
      <w:bookmarkStart w:id="205" w:name="_Toc51141529"/>
      <w:bookmarkStart w:id="206" w:name="_Toc51330025"/>
      <w:bookmarkStart w:id="207" w:name="_Toc53415153"/>
      <w:bookmarkStart w:id="208" w:name="_Toc69742838"/>
      <w:bookmarkStart w:id="209" w:name="_Toc74644330"/>
      <w:bookmarkStart w:id="210" w:name="_Toc81317851"/>
      <w:r w:rsidRPr="00DF5691">
        <w:rPr>
          <w:rFonts w:ascii="Huawei Sans" w:hAnsi="Huawei Sans" w:cs="Huawei Sans"/>
        </w:rPr>
        <w:t>查看数据库对象</w:t>
      </w:r>
      <w:bookmarkEnd w:id="204"/>
      <w:bookmarkEnd w:id="205"/>
      <w:bookmarkEnd w:id="206"/>
      <w:bookmarkEnd w:id="207"/>
      <w:bookmarkEnd w:id="208"/>
      <w:bookmarkEnd w:id="209"/>
      <w:bookmarkEnd w:id="210"/>
    </w:p>
    <w:p w14:paraId="3FCD112B" w14:textId="3A7149E8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查看帮助信息</w:t>
      </w:r>
      <w:r w:rsidR="008D424F" w:rsidRPr="00DF5691">
        <w:rPr>
          <w:rFonts w:cs="Huawei Sans"/>
        </w:rPr>
        <w:t>。</w:t>
      </w:r>
    </w:p>
    <w:p w14:paraId="463B11DE" w14:textId="24176AFF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>\?</w:t>
      </w:r>
    </w:p>
    <w:p w14:paraId="3E970650" w14:textId="0605D7D7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切换数据库</w:t>
      </w:r>
      <w:r w:rsidR="008D424F" w:rsidRPr="00DF5691">
        <w:rPr>
          <w:rFonts w:cs="Huawei Sans"/>
        </w:rPr>
        <w:t>。</w:t>
      </w:r>
    </w:p>
    <w:p w14:paraId="19F460A5" w14:textId="4320ECFD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 xml:space="preserve">\c </w:t>
      </w:r>
      <w:proofErr w:type="spellStart"/>
      <w:r w:rsidR="00F400A4" w:rsidRPr="00DF5691">
        <w:rPr>
          <w:rFonts w:eastAsia="方正兰亭黑简体"/>
        </w:rPr>
        <w:t>dbname</w:t>
      </w:r>
      <w:proofErr w:type="spellEnd"/>
    </w:p>
    <w:p w14:paraId="42694D3D" w14:textId="5D7055B9" w:rsidR="00C57CF6" w:rsidRPr="00DF5691" w:rsidRDefault="00C57CF6" w:rsidP="00FC6E03">
      <w:pPr>
        <w:pStyle w:val="41"/>
        <w:rPr>
          <w:rFonts w:cs="Huawei Sans"/>
        </w:rPr>
      </w:pPr>
      <w:r w:rsidRPr="00DF5691">
        <w:rPr>
          <w:rFonts w:cs="Huawei Sans"/>
        </w:rPr>
        <w:t>列举数据库</w:t>
      </w:r>
      <w:r w:rsidR="008D424F" w:rsidRPr="00DF5691">
        <w:rPr>
          <w:rFonts w:cs="Huawei Sans"/>
        </w:rPr>
        <w:t>。</w:t>
      </w:r>
    </w:p>
    <w:p w14:paraId="751C21A8" w14:textId="47A4BA74" w:rsidR="00F400A4" w:rsidRPr="00DF5691" w:rsidRDefault="00C57CF6" w:rsidP="00B63F93">
      <w:pPr>
        <w:pStyle w:val="1e"/>
      </w:pPr>
      <w:r w:rsidRPr="00DF5691">
        <w:t>使用</w:t>
      </w:r>
      <w:r w:rsidRPr="00DF5691">
        <w:t>\l</w:t>
      </w:r>
      <w:proofErr w:type="gramStart"/>
      <w:r w:rsidRPr="00DF5691">
        <w:t>元命令</w:t>
      </w:r>
      <w:proofErr w:type="gramEnd"/>
      <w:r w:rsidRPr="00DF5691">
        <w:t>查看数据库系统的数据库列表</w:t>
      </w:r>
      <w:r w:rsidR="003C4D35" w:rsidRPr="00DF5691">
        <w:t>。</w:t>
      </w:r>
    </w:p>
    <w:p w14:paraId="534411BB" w14:textId="1CDE17B5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>\l</w:t>
      </w:r>
    </w:p>
    <w:p w14:paraId="54FD5E31" w14:textId="77777777" w:rsidR="00C57CF6" w:rsidRPr="00DF5691" w:rsidRDefault="00C57CF6" w:rsidP="00B63F93">
      <w:pPr>
        <w:pStyle w:val="1e"/>
      </w:pPr>
      <w:r w:rsidRPr="00DF5691">
        <w:t>使用如下命令通过系统表</w:t>
      </w:r>
      <w:proofErr w:type="spellStart"/>
      <w:r w:rsidRPr="00DF5691">
        <w:t>pg_database</w:t>
      </w:r>
      <w:proofErr w:type="spellEnd"/>
      <w:r w:rsidRPr="00DF5691">
        <w:t>查询数据库列表。</w:t>
      </w:r>
    </w:p>
    <w:p w14:paraId="17136355" w14:textId="30704E9C" w:rsidR="00C57CF6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C57CF6" w:rsidRPr="00DF5691">
        <w:rPr>
          <w:rFonts w:eastAsia="方正兰亭黑简体"/>
        </w:rPr>
        <w:t xml:space="preserve">SELECT </w:t>
      </w:r>
      <w:proofErr w:type="spellStart"/>
      <w:r w:rsidR="00C57CF6" w:rsidRPr="00DF5691">
        <w:rPr>
          <w:rFonts w:eastAsia="方正兰亭黑简体"/>
        </w:rPr>
        <w:t>datname</w:t>
      </w:r>
      <w:proofErr w:type="spellEnd"/>
      <w:r w:rsidR="00C57CF6" w:rsidRPr="00DF5691">
        <w:rPr>
          <w:rFonts w:eastAsia="方正兰亭黑简体"/>
        </w:rPr>
        <w:t xml:space="preserve"> FROM </w:t>
      </w:r>
      <w:proofErr w:type="spellStart"/>
      <w:r w:rsidR="00C57CF6" w:rsidRPr="00DF5691">
        <w:rPr>
          <w:rFonts w:eastAsia="方正兰亭黑简体"/>
        </w:rPr>
        <w:t>pg_database</w:t>
      </w:r>
      <w:proofErr w:type="spellEnd"/>
      <w:r w:rsidR="00C57CF6" w:rsidRPr="00DF5691">
        <w:rPr>
          <w:rFonts w:eastAsia="方正兰亭黑简体"/>
        </w:rPr>
        <w:t>;</w:t>
      </w:r>
    </w:p>
    <w:p w14:paraId="5C5ABFBC" w14:textId="67E07399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列举表</w:t>
      </w:r>
      <w:r w:rsidR="008D424F" w:rsidRPr="00DF5691">
        <w:rPr>
          <w:rFonts w:cs="Huawei Sans"/>
        </w:rPr>
        <w:t>。</w:t>
      </w:r>
    </w:p>
    <w:p w14:paraId="207A7C9F" w14:textId="79F6B6C9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>\dt</w:t>
      </w:r>
    </w:p>
    <w:p w14:paraId="1A079E64" w14:textId="0661C0D0" w:rsidR="006758F0" w:rsidRPr="00DF5691" w:rsidRDefault="006758F0" w:rsidP="00FC6E03">
      <w:pPr>
        <w:pStyle w:val="41"/>
        <w:rPr>
          <w:rFonts w:cs="Huawei Sans"/>
        </w:rPr>
      </w:pPr>
      <w:r w:rsidRPr="00DF5691">
        <w:rPr>
          <w:rFonts w:cs="Huawei Sans"/>
        </w:rPr>
        <w:t>列举所有表、视图和索引</w:t>
      </w:r>
      <w:r w:rsidR="008D424F" w:rsidRPr="00DF5691">
        <w:rPr>
          <w:rFonts w:cs="Huawei Sans"/>
        </w:rPr>
        <w:t>。</w:t>
      </w:r>
    </w:p>
    <w:p w14:paraId="19EB590E" w14:textId="12A017B2" w:rsidR="006758F0" w:rsidRPr="00DF5691" w:rsidRDefault="00F06D87" w:rsidP="00B63F93">
      <w:pPr>
        <w:pStyle w:val="afffff2"/>
        <w:rPr>
          <w:rFonts w:eastAsia="方正兰亭黑简体"/>
          <w:lang w:eastAsia="zh-CN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6758F0" w:rsidRPr="00DF5691">
        <w:rPr>
          <w:rFonts w:eastAsia="方正兰亭黑简体"/>
          <w:lang w:eastAsia="zh-CN"/>
        </w:rPr>
        <w:t>\d+</w:t>
      </w:r>
    </w:p>
    <w:p w14:paraId="7FDD7411" w14:textId="74FB0E96" w:rsidR="005535B5" w:rsidRPr="00DF5691" w:rsidRDefault="005535B5" w:rsidP="00B63F93">
      <w:pPr>
        <w:pStyle w:val="1e"/>
      </w:pPr>
      <w:r w:rsidRPr="00DF5691">
        <w:t>使用</w:t>
      </w:r>
      <w:proofErr w:type="spellStart"/>
      <w:r w:rsidRPr="00DF5691">
        <w:t>gsql</w:t>
      </w:r>
      <w:proofErr w:type="spellEnd"/>
      <w:r w:rsidRPr="00DF5691">
        <w:t>的</w:t>
      </w:r>
      <w:r w:rsidRPr="00DF5691">
        <w:t>\d+</w:t>
      </w:r>
      <w:r w:rsidRPr="00DF5691">
        <w:t>命令查询表的属性。</w:t>
      </w:r>
    </w:p>
    <w:p w14:paraId="5E6B9809" w14:textId="497B4F31" w:rsidR="005535B5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5535B5" w:rsidRPr="00DF5691">
        <w:rPr>
          <w:rFonts w:eastAsia="方正兰亭黑简体"/>
          <w:snapToGrid w:val="0"/>
        </w:rPr>
        <w:t>\</w:t>
      </w:r>
      <w:r w:rsidR="005535B5" w:rsidRPr="00DF5691">
        <w:rPr>
          <w:rFonts w:eastAsia="方正兰亭黑简体"/>
        </w:rPr>
        <w:t xml:space="preserve">d+ </w:t>
      </w:r>
      <w:proofErr w:type="spellStart"/>
      <w:r w:rsidR="005535B5" w:rsidRPr="00DF5691">
        <w:rPr>
          <w:rFonts w:eastAsia="方正兰亭黑简体"/>
        </w:rPr>
        <w:t>tablename</w:t>
      </w:r>
      <w:proofErr w:type="spellEnd"/>
    </w:p>
    <w:p w14:paraId="55307BED" w14:textId="640ECCC8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查看表结构</w:t>
      </w:r>
      <w:r w:rsidR="008D424F" w:rsidRPr="00DF5691">
        <w:rPr>
          <w:rFonts w:cs="Huawei Sans"/>
        </w:rPr>
        <w:t>。</w:t>
      </w:r>
    </w:p>
    <w:p w14:paraId="400F1601" w14:textId="1BEB2481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 xml:space="preserve">\d </w:t>
      </w:r>
      <w:proofErr w:type="spellStart"/>
      <w:r w:rsidR="00F400A4" w:rsidRPr="00DF5691">
        <w:rPr>
          <w:rFonts w:eastAsia="方正兰亭黑简体"/>
        </w:rPr>
        <w:t>tablename</w:t>
      </w:r>
      <w:proofErr w:type="spellEnd"/>
    </w:p>
    <w:p w14:paraId="348AF215" w14:textId="1364D4D3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列举</w:t>
      </w:r>
      <w:r w:rsidRPr="00DF5691">
        <w:rPr>
          <w:rFonts w:cs="Huawei Sans"/>
        </w:rPr>
        <w:t>schema</w:t>
      </w:r>
      <w:r w:rsidR="008D424F" w:rsidRPr="00DF5691">
        <w:rPr>
          <w:rFonts w:cs="Huawei Sans"/>
        </w:rPr>
        <w:t>。</w:t>
      </w:r>
    </w:p>
    <w:p w14:paraId="5175E4D2" w14:textId="1A0B912A" w:rsidR="00F400A4" w:rsidRPr="00DF5691" w:rsidRDefault="00F06D87" w:rsidP="00B63F93">
      <w:pPr>
        <w:pStyle w:val="afffff2"/>
        <w:rPr>
          <w:rFonts w:eastAsia="方正兰亭黑简体"/>
          <w:snapToGrid w:val="0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  <w:snapToGrid w:val="0"/>
        </w:rPr>
        <w:t>\</w:t>
      </w:r>
      <w:proofErr w:type="spellStart"/>
      <w:r w:rsidR="00F400A4" w:rsidRPr="00DF5691">
        <w:rPr>
          <w:rFonts w:eastAsia="方正兰亭黑简体"/>
          <w:snapToGrid w:val="0"/>
        </w:rPr>
        <w:t>dn</w:t>
      </w:r>
      <w:proofErr w:type="spellEnd"/>
    </w:p>
    <w:p w14:paraId="32D83A49" w14:textId="1AEE3A41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查看索引</w:t>
      </w:r>
      <w:r w:rsidR="008D424F" w:rsidRPr="00DF5691">
        <w:rPr>
          <w:rFonts w:cs="Huawei Sans"/>
        </w:rPr>
        <w:t>。</w:t>
      </w:r>
    </w:p>
    <w:p w14:paraId="4F2C4C4B" w14:textId="727453F8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>\di</w:t>
      </w:r>
    </w:p>
    <w:p w14:paraId="0874E89A" w14:textId="67A89F21" w:rsidR="006758F0" w:rsidRPr="00DF5691" w:rsidRDefault="005535B5" w:rsidP="00FC6E03">
      <w:pPr>
        <w:pStyle w:val="41"/>
        <w:rPr>
          <w:rFonts w:cs="Huawei Sans"/>
        </w:rPr>
      </w:pPr>
      <w:r w:rsidRPr="00DF5691">
        <w:rPr>
          <w:rFonts w:cs="Huawei Sans"/>
        </w:rPr>
        <w:t>查询</w:t>
      </w:r>
      <w:r w:rsidR="006758F0" w:rsidRPr="00DF5691">
        <w:rPr>
          <w:rFonts w:cs="Huawei Sans"/>
        </w:rPr>
        <w:t>表空间</w:t>
      </w:r>
      <w:r w:rsidR="008D424F" w:rsidRPr="00DF5691">
        <w:rPr>
          <w:rFonts w:cs="Huawei Sans"/>
        </w:rPr>
        <w:t>。</w:t>
      </w:r>
    </w:p>
    <w:p w14:paraId="6A314B77" w14:textId="76ADAE2E" w:rsidR="005535B5" w:rsidRPr="00DF5691" w:rsidRDefault="005535B5" w:rsidP="00B63F93">
      <w:pPr>
        <w:pStyle w:val="1e"/>
      </w:pPr>
      <w:r w:rsidRPr="00DF5691">
        <w:t>使用</w:t>
      </w:r>
      <w:proofErr w:type="spellStart"/>
      <w:r w:rsidRPr="00DF5691">
        <w:t>gsql</w:t>
      </w:r>
      <w:proofErr w:type="spellEnd"/>
      <w:r w:rsidRPr="00DF5691">
        <w:t>程序的</w:t>
      </w:r>
      <w:proofErr w:type="gramStart"/>
      <w:r w:rsidRPr="00DF5691">
        <w:t>元命令</w:t>
      </w:r>
      <w:proofErr w:type="gramEnd"/>
      <w:r w:rsidRPr="00DF5691">
        <w:t>查询表空间。</w:t>
      </w:r>
    </w:p>
    <w:p w14:paraId="12F94E72" w14:textId="19CAC6B4" w:rsidR="00621503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6758F0" w:rsidRPr="00DF5691">
        <w:rPr>
          <w:rFonts w:eastAsia="方正兰亭黑简体"/>
        </w:rPr>
        <w:t>\</w:t>
      </w:r>
      <w:proofErr w:type="spellStart"/>
      <w:r w:rsidR="006758F0" w:rsidRPr="00DF5691">
        <w:rPr>
          <w:rFonts w:eastAsia="方正兰亭黑简体"/>
        </w:rPr>
        <w:t>db</w:t>
      </w:r>
      <w:proofErr w:type="spellEnd"/>
    </w:p>
    <w:p w14:paraId="00000F3B" w14:textId="2FD01D85" w:rsidR="005535B5" w:rsidRPr="00DF5691" w:rsidRDefault="005535B5" w:rsidP="00B63F93">
      <w:pPr>
        <w:pStyle w:val="1e"/>
      </w:pPr>
      <w:r w:rsidRPr="00DF5691">
        <w:t>检查</w:t>
      </w:r>
      <w:proofErr w:type="spellStart"/>
      <w:r w:rsidRPr="00DF5691">
        <w:t>pg_tablespace</w:t>
      </w:r>
      <w:proofErr w:type="spellEnd"/>
      <w:r w:rsidRPr="00DF5691">
        <w:t>系统表。如下命令可查到系统和用户定义的全部表空间。</w:t>
      </w:r>
    </w:p>
    <w:p w14:paraId="3D10A241" w14:textId="09ED8F0D" w:rsidR="00665A66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5535B5" w:rsidRPr="00DF5691">
        <w:rPr>
          <w:rFonts w:eastAsia="方正兰亭黑简体"/>
        </w:rPr>
        <w:t xml:space="preserve">SELECT </w:t>
      </w:r>
      <w:proofErr w:type="spellStart"/>
      <w:r w:rsidR="005535B5" w:rsidRPr="00DF5691">
        <w:rPr>
          <w:rFonts w:eastAsia="方正兰亭黑简体"/>
        </w:rPr>
        <w:t>spcname</w:t>
      </w:r>
      <w:proofErr w:type="spellEnd"/>
      <w:r w:rsidR="005535B5" w:rsidRPr="00DF5691">
        <w:rPr>
          <w:rFonts w:eastAsia="方正兰亭黑简体"/>
        </w:rPr>
        <w:t xml:space="preserve"> FROM </w:t>
      </w:r>
      <w:proofErr w:type="spellStart"/>
      <w:r w:rsidR="005535B5" w:rsidRPr="00DF5691">
        <w:rPr>
          <w:rFonts w:eastAsia="方正兰亭黑简体"/>
        </w:rPr>
        <w:t>pg_tablespace</w:t>
      </w:r>
      <w:proofErr w:type="spellEnd"/>
      <w:r w:rsidR="005535B5" w:rsidRPr="00DF5691">
        <w:rPr>
          <w:rFonts w:eastAsia="方正兰亭黑简体"/>
        </w:rPr>
        <w:t>;</w:t>
      </w:r>
    </w:p>
    <w:p w14:paraId="422D6AEF" w14:textId="3B9AB570" w:rsidR="00665A66" w:rsidRPr="00DF5691" w:rsidRDefault="00665A66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查看数据库用户</w:t>
      </w:r>
      <w:r w:rsidR="008A38EC" w:rsidRPr="00DF5691">
        <w:rPr>
          <w:rFonts w:cs="Huawei Sans"/>
        </w:rPr>
        <w:t>列表</w:t>
      </w:r>
      <w:r w:rsidR="008D424F" w:rsidRPr="00DF5691">
        <w:rPr>
          <w:rFonts w:cs="Huawei Sans"/>
        </w:rPr>
        <w:t>。</w:t>
      </w:r>
    </w:p>
    <w:p w14:paraId="0236617B" w14:textId="78B06764" w:rsidR="00665A66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lastRenderedPageBreak/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1465DA" w:rsidRPr="00DF5691">
        <w:rPr>
          <w:rFonts w:eastAsia="方正兰亭黑简体"/>
        </w:rPr>
        <w:t xml:space="preserve">SELECT * FROM </w:t>
      </w:r>
      <w:proofErr w:type="spellStart"/>
      <w:r w:rsidR="001465DA" w:rsidRPr="00DF5691">
        <w:rPr>
          <w:rFonts w:eastAsia="方正兰亭黑简体"/>
        </w:rPr>
        <w:t>pg_user</w:t>
      </w:r>
      <w:proofErr w:type="spellEnd"/>
      <w:r w:rsidR="001465DA" w:rsidRPr="00DF5691">
        <w:rPr>
          <w:rFonts w:eastAsia="方正兰亭黑简体"/>
        </w:rPr>
        <w:t>;</w:t>
      </w:r>
    </w:p>
    <w:p w14:paraId="555C4191" w14:textId="68836CBC" w:rsidR="008A38EC" w:rsidRPr="00DF5691" w:rsidRDefault="008A38EC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查看用户属性</w:t>
      </w:r>
      <w:r w:rsidR="008D424F" w:rsidRPr="00DF5691">
        <w:rPr>
          <w:rFonts w:cs="Huawei Sans"/>
        </w:rPr>
        <w:t>。</w:t>
      </w:r>
    </w:p>
    <w:p w14:paraId="689FBDE1" w14:textId="6FD5C577" w:rsidR="00EB6EFE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8A38EC" w:rsidRPr="00DF5691">
        <w:rPr>
          <w:rFonts w:eastAsia="方正兰亭黑简体"/>
        </w:rPr>
        <w:t xml:space="preserve">SELECT * FROM </w:t>
      </w:r>
      <w:proofErr w:type="spellStart"/>
      <w:r w:rsidR="008A38EC" w:rsidRPr="00DF5691">
        <w:rPr>
          <w:rFonts w:eastAsia="方正兰亭黑简体"/>
        </w:rPr>
        <w:t>pg_authid</w:t>
      </w:r>
      <w:proofErr w:type="spellEnd"/>
      <w:r w:rsidR="008A38EC" w:rsidRPr="00DF5691">
        <w:rPr>
          <w:rFonts w:eastAsia="方正兰亭黑简体"/>
        </w:rPr>
        <w:t>;</w:t>
      </w:r>
    </w:p>
    <w:p w14:paraId="53445759" w14:textId="66413CEE" w:rsidR="00EB6EFE" w:rsidRPr="00DF5691" w:rsidRDefault="00EB6EFE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查看所有角色</w:t>
      </w:r>
      <w:r w:rsidR="008D424F" w:rsidRPr="00DF5691">
        <w:rPr>
          <w:rFonts w:cs="Huawei Sans"/>
        </w:rPr>
        <w:t>。</w:t>
      </w:r>
    </w:p>
    <w:p w14:paraId="65AED4CC" w14:textId="2437ADA8" w:rsidR="00C57CF6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EB6EFE" w:rsidRPr="00DF5691">
        <w:rPr>
          <w:rFonts w:eastAsia="方正兰亭黑简体"/>
        </w:rPr>
        <w:t>SELECT * FROM PG_ROLES;</w:t>
      </w:r>
    </w:p>
    <w:p w14:paraId="7F267D5B" w14:textId="42543A94" w:rsidR="00C57CF6" w:rsidRPr="00DF5691" w:rsidRDefault="00C57CF6" w:rsidP="00C57CF6">
      <w:pPr>
        <w:pStyle w:val="2"/>
        <w:rPr>
          <w:rFonts w:ascii="Huawei Sans" w:hAnsi="Huawei Sans" w:cs="Huawei Sans"/>
        </w:rPr>
      </w:pPr>
      <w:bookmarkStart w:id="211" w:name="_Toc51057499"/>
      <w:bookmarkStart w:id="212" w:name="_Toc51141530"/>
      <w:bookmarkStart w:id="213" w:name="_Toc51330026"/>
      <w:bookmarkStart w:id="214" w:name="_Toc53415154"/>
      <w:bookmarkStart w:id="215" w:name="_Toc69742839"/>
      <w:bookmarkStart w:id="216" w:name="_Toc74644331"/>
      <w:bookmarkStart w:id="217" w:name="_Toc81317852"/>
      <w:r w:rsidRPr="00DF5691">
        <w:rPr>
          <w:rFonts w:ascii="Huawei Sans" w:hAnsi="Huawei Sans" w:cs="Huawei Sans"/>
        </w:rPr>
        <w:t>其他操作</w:t>
      </w:r>
      <w:bookmarkEnd w:id="211"/>
      <w:bookmarkEnd w:id="212"/>
      <w:bookmarkEnd w:id="213"/>
      <w:bookmarkEnd w:id="214"/>
      <w:bookmarkEnd w:id="215"/>
      <w:bookmarkEnd w:id="216"/>
      <w:bookmarkEnd w:id="217"/>
    </w:p>
    <w:p w14:paraId="610DF876" w14:textId="77777777" w:rsidR="004B6A0F" w:rsidRPr="00DF5691" w:rsidRDefault="004B6A0F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支持的所有</w:t>
      </w:r>
      <w:r w:rsidRPr="00DF5691">
        <w:rPr>
          <w:rFonts w:cs="Huawei Sans"/>
        </w:rPr>
        <w:t>SQL</w:t>
      </w:r>
      <w:r w:rsidRPr="00DF5691">
        <w:rPr>
          <w:rFonts w:cs="Huawei Sans"/>
        </w:rPr>
        <w:t>语句。</w:t>
      </w:r>
    </w:p>
    <w:p w14:paraId="7001A054" w14:textId="39D3C560" w:rsidR="004B6A0F" w:rsidRPr="00DF5691" w:rsidRDefault="00F06D87" w:rsidP="00B63F93">
      <w:pPr>
        <w:pStyle w:val="afffff2"/>
        <w:rPr>
          <w:rFonts w:eastAsia="方正兰亭黑简体"/>
          <w:snapToGrid w:val="0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4B6A0F" w:rsidRPr="00DF5691">
        <w:rPr>
          <w:rFonts w:eastAsia="方正兰亭黑简体"/>
          <w:snapToGrid w:val="0"/>
        </w:rPr>
        <w:t>#\h</w:t>
      </w:r>
    </w:p>
    <w:p w14:paraId="61A30051" w14:textId="3B7055D6" w:rsidR="00C57CF6" w:rsidRPr="00DF5691" w:rsidRDefault="009F3B6B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切换用户</w:t>
      </w:r>
      <w:r w:rsidR="001E1CF1" w:rsidRPr="00DF5691">
        <w:rPr>
          <w:rFonts w:cs="Huawei Sans"/>
        </w:rPr>
        <w:t>。</w:t>
      </w:r>
    </w:p>
    <w:p w14:paraId="1711BC49" w14:textId="38080A09" w:rsidR="009F3B6B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9F3B6B" w:rsidRPr="00DF5691">
        <w:rPr>
          <w:rFonts w:eastAsia="方正兰亭黑简体"/>
          <w:snapToGrid w:val="0"/>
        </w:rPr>
        <w:t xml:space="preserve">\c </w:t>
      </w:r>
      <w:r w:rsidR="009F3B6B" w:rsidRPr="00DF5691">
        <w:rPr>
          <w:rFonts w:eastAsia="宋体"/>
          <w:snapToGrid w:val="0"/>
        </w:rPr>
        <w:t>–</w:t>
      </w:r>
      <w:r w:rsidR="009F3B6B" w:rsidRPr="00DF5691">
        <w:rPr>
          <w:rFonts w:eastAsia="方正兰亭黑简体"/>
        </w:rPr>
        <w:t xml:space="preserve"> username</w:t>
      </w:r>
    </w:p>
    <w:p w14:paraId="16E61A88" w14:textId="2816DB27" w:rsidR="009F78C6" w:rsidRPr="00DF5691" w:rsidRDefault="009F78C6" w:rsidP="00FC6E03">
      <w:pPr>
        <w:pStyle w:val="41"/>
        <w:rPr>
          <w:rFonts w:cs="Huawei Sans"/>
        </w:rPr>
      </w:pPr>
      <w:r w:rsidRPr="00DF5691">
        <w:rPr>
          <w:rFonts w:cs="Huawei Sans"/>
        </w:rPr>
        <w:t>退出数据库</w:t>
      </w:r>
      <w:r w:rsidR="001E1CF1" w:rsidRPr="00DF5691">
        <w:rPr>
          <w:rFonts w:cs="Huawei Sans"/>
        </w:rPr>
        <w:t>。</w:t>
      </w:r>
    </w:p>
    <w:p w14:paraId="58C2187C" w14:textId="6C9A7A91" w:rsidR="009F78C6" w:rsidRPr="00DF5691" w:rsidRDefault="00F06D87" w:rsidP="00B63F93">
      <w:pPr>
        <w:pStyle w:val="afffff2"/>
        <w:rPr>
          <w:rFonts w:eastAsia="方正兰亭黑简体"/>
          <w:snapToGrid w:val="0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9F78C6" w:rsidRPr="00DF5691">
        <w:rPr>
          <w:rFonts w:eastAsia="方正兰亭黑简体"/>
          <w:snapToGrid w:val="0"/>
        </w:rPr>
        <w:t>\q</w:t>
      </w:r>
    </w:p>
    <w:sectPr w:rsidR="009F78C6" w:rsidRPr="00DF5691" w:rsidSect="003C60D4">
      <w:headerReference w:type="default" r:id="rId38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88FABD" w14:textId="77777777" w:rsidR="00583A59" w:rsidRDefault="00583A59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C2038AB" w14:textId="77777777" w:rsidR="00583A59" w:rsidRDefault="00583A59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Malgun Gothic Semilight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65AF3B" w14:textId="77777777" w:rsidR="00583A59" w:rsidRDefault="00583A59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F825A10" w14:textId="77777777" w:rsidR="00583A59" w:rsidRDefault="00583A59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E7439D" w14:textId="77777777" w:rsidR="00F86CF9" w:rsidRPr="00B3672F" w:rsidRDefault="00F86CF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F86CF9" w:rsidRPr="00B3672F" w:rsidRDefault="00F86CF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F86CF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F86CF9" w:rsidRPr="00B3672F" w:rsidRDefault="00F86CF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51" name="图片 51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F86CF9" w:rsidRPr="00B3672F" w:rsidRDefault="00F86CF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0B156657" w:rsidR="00F86CF9" w:rsidRPr="00B3672F" w:rsidRDefault="00F86CF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  <w:r w:rsidRPr="00667260">
            <w:rPr>
              <w:rFonts w:ascii="HuaweiSans-Regular" w:eastAsia="方正兰亭黑简体" w:hAnsi="HuaweiSans-Regular" w:hint="eastAsia"/>
              <w:noProof/>
            </w:rPr>
            <w:t>在</w:t>
          </w:r>
          <w:r w:rsidRPr="00667260">
            <w:rPr>
              <w:rFonts w:ascii="HuaweiSans-Regular" w:eastAsia="方正兰亭黑简体" w:hAnsi="HuaweiSans-Regular"/>
              <w:noProof/>
            </w:rPr>
            <w:t>ECS</w:t>
          </w:r>
          <w:r w:rsidRPr="00667260">
            <w:rPr>
              <w:rFonts w:ascii="HuaweiSans-Regular" w:eastAsia="方正兰亭黑简体" w:hAnsi="HuaweiSans-Regular"/>
              <w:noProof/>
            </w:rPr>
            <w:t>上安装部署</w:t>
          </w:r>
          <w:r w:rsidRPr="00647CA3">
            <w:rPr>
              <w:rFonts w:ascii="HuaweiSans-Regular" w:eastAsia="方正兰亭黑简体" w:hAnsi="HuaweiSans-Regular"/>
              <w:noProof/>
            </w:rPr>
            <w:t>极简版</w:t>
          </w:r>
          <w:r w:rsidRPr="00667260">
            <w:rPr>
              <w:rFonts w:ascii="HuaweiSans-Regular" w:eastAsia="方正兰亭黑简体" w:hAnsi="HuaweiSans-Regular"/>
              <w:noProof/>
            </w:rPr>
            <w:t>openGauss</w:t>
          </w:r>
          <w:r w:rsidRPr="00667260">
            <w:rPr>
              <w:rFonts w:ascii="HuaweiSans-Regular" w:eastAsia="方正兰亭黑简体" w:hAnsi="HuaweiSans-Regular"/>
              <w:noProof/>
            </w:rPr>
            <w:t>数据库指导手册</w:t>
          </w:r>
        </w:p>
      </w:tc>
      <w:tc>
        <w:tcPr>
          <w:tcW w:w="1134" w:type="dxa"/>
          <w:vAlign w:val="bottom"/>
        </w:tcPr>
        <w:p w14:paraId="279C3BBC" w14:textId="1A924E70" w:rsidR="00F86CF9" w:rsidRPr="00B3672F" w:rsidRDefault="00F86CF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>
            <w:rPr>
              <w:rFonts w:ascii="HuaweiSans-Regular" w:eastAsia="方正兰亭黑简体" w:hAnsi="HuaweiSans-Regular" w:hint="eastAsia"/>
              <w:noProof/>
            </w:rPr>
            <w:t>20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F86CF9" w:rsidRPr="00B3672F" w:rsidRDefault="00F86CF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F86CF9" w:rsidRPr="00B3672F" w:rsidRDefault="00F86CF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F86CF9" w:rsidRPr="00B3672F" w:rsidRDefault="00F86CF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54C386A"/>
    <w:multiLevelType w:val="hybridMultilevel"/>
    <w:tmpl w:val="CE52D13E"/>
    <w:lvl w:ilvl="0" w:tplc="B352C4A2">
      <w:start w:val="1"/>
      <w:numFmt w:val="bullet"/>
      <w:lvlText w:val=""/>
      <w:lvlJc w:val="left"/>
      <w:pPr>
        <w:ind w:left="18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20"/>
      </w:pPr>
      <w:rPr>
        <w:rFonts w:ascii="Wingdings" w:hAnsi="Wingdings" w:hint="default"/>
      </w:rPr>
    </w:lvl>
  </w:abstractNum>
  <w:abstractNum w:abstractNumId="3" w15:restartNumberingAfterBreak="0">
    <w:nsid w:val="171657A1"/>
    <w:multiLevelType w:val="multilevel"/>
    <w:tmpl w:val="48C03F78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1985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6946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4819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9184168"/>
    <w:multiLevelType w:val="multilevel"/>
    <w:tmpl w:val="C81A2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626129"/>
    <w:multiLevelType w:val="hybridMultilevel"/>
    <w:tmpl w:val="C86A271A"/>
    <w:lvl w:ilvl="0" w:tplc="1FA8F190">
      <w:start w:val="1"/>
      <w:numFmt w:val="decimalEnclosedCircle"/>
      <w:lvlText w:val="%1"/>
      <w:lvlJc w:val="left"/>
      <w:pPr>
        <w:ind w:left="360" w:hanging="360"/>
      </w:pPr>
      <w:rPr>
        <w:rFonts w:ascii="微软雅黑" w:hAnsi="微软雅黑"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5D747E"/>
    <w:multiLevelType w:val="hybridMultilevel"/>
    <w:tmpl w:val="7C9E5ECE"/>
    <w:lvl w:ilvl="0" w:tplc="87484B48">
      <w:start w:val="1"/>
      <w:numFmt w:val="decimalEnclosedCircle"/>
      <w:lvlText w:val="%1"/>
      <w:lvlJc w:val="left"/>
      <w:pPr>
        <w:ind w:left="360" w:hanging="360"/>
      </w:pPr>
      <w:rPr>
        <w:rFonts w:ascii="方正兰亭黑简体" w:eastAsia="方正兰亭黑简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2B87D62"/>
    <w:multiLevelType w:val="hybridMultilevel"/>
    <w:tmpl w:val="F7F655B8"/>
    <w:lvl w:ilvl="0" w:tplc="D6FE7AC8">
      <w:start w:val="1"/>
      <w:numFmt w:val="bullet"/>
      <w:pStyle w:val="41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 w16cid:durableId="995039394">
    <w:abstractNumId w:val="19"/>
  </w:num>
  <w:num w:numId="2" w16cid:durableId="54814438">
    <w:abstractNumId w:val="11"/>
  </w:num>
  <w:num w:numId="3" w16cid:durableId="786386595">
    <w:abstractNumId w:val="6"/>
  </w:num>
  <w:num w:numId="4" w16cid:durableId="1509103456">
    <w:abstractNumId w:val="3"/>
  </w:num>
  <w:num w:numId="5" w16cid:durableId="1002201959">
    <w:abstractNumId w:val="13"/>
  </w:num>
  <w:num w:numId="6" w16cid:durableId="1821268171">
    <w:abstractNumId w:val="5"/>
  </w:num>
  <w:num w:numId="7" w16cid:durableId="1756436879">
    <w:abstractNumId w:val="1"/>
  </w:num>
  <w:num w:numId="8" w16cid:durableId="1483233359">
    <w:abstractNumId w:val="10"/>
  </w:num>
  <w:num w:numId="9" w16cid:durableId="1486362185">
    <w:abstractNumId w:val="14"/>
  </w:num>
  <w:num w:numId="10" w16cid:durableId="604768136">
    <w:abstractNumId w:val="12"/>
  </w:num>
  <w:num w:numId="11" w16cid:durableId="877476986">
    <w:abstractNumId w:val="16"/>
  </w:num>
  <w:num w:numId="12" w16cid:durableId="957301072">
    <w:abstractNumId w:val="0"/>
  </w:num>
  <w:num w:numId="13" w16cid:durableId="1905489217">
    <w:abstractNumId w:val="3"/>
  </w:num>
  <w:num w:numId="14" w16cid:durableId="743919088">
    <w:abstractNumId w:val="4"/>
  </w:num>
  <w:num w:numId="15" w16cid:durableId="20061233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95658637">
    <w:abstractNumId w:val="18"/>
  </w:num>
  <w:num w:numId="17" w16cid:durableId="369040662">
    <w:abstractNumId w:val="17"/>
  </w:num>
  <w:num w:numId="18" w16cid:durableId="1704138351">
    <w:abstractNumId w:val="15"/>
  </w:num>
  <w:num w:numId="19" w16cid:durableId="21158982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40019332">
    <w:abstractNumId w:val="2"/>
  </w:num>
  <w:num w:numId="21" w16cid:durableId="1611354219">
    <w:abstractNumId w:val="9"/>
  </w:num>
  <w:num w:numId="22" w16cid:durableId="121373650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00479367">
    <w:abstractNumId w:val="3"/>
  </w:num>
  <w:num w:numId="24" w16cid:durableId="860512141">
    <w:abstractNumId w:val="3"/>
  </w:num>
  <w:num w:numId="25" w16cid:durableId="207719577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062055532">
    <w:abstractNumId w:val="3"/>
  </w:num>
  <w:num w:numId="27" w16cid:durableId="313607308">
    <w:abstractNumId w:val="3"/>
  </w:num>
  <w:num w:numId="28" w16cid:durableId="185677169">
    <w:abstractNumId w:val="8"/>
  </w:num>
  <w:num w:numId="29" w16cid:durableId="1394305795">
    <w:abstractNumId w:val="7"/>
  </w:num>
  <w:num w:numId="30" w16cid:durableId="69738012">
    <w:abstractNumId w:val="3"/>
  </w:num>
  <w:num w:numId="31" w16cid:durableId="247152517">
    <w:abstractNumId w:val="3"/>
  </w:num>
  <w:num w:numId="32" w16cid:durableId="195196947">
    <w:abstractNumId w:val="3"/>
  </w:num>
  <w:num w:numId="33" w16cid:durableId="944536618">
    <w:abstractNumId w:val="3"/>
  </w:num>
  <w:num w:numId="34" w16cid:durableId="586960196">
    <w:abstractNumId w:val="3"/>
  </w:num>
  <w:num w:numId="35" w16cid:durableId="162744322">
    <w:abstractNumId w:val="3"/>
  </w:num>
  <w:num w:numId="36" w16cid:durableId="1798840817">
    <w:abstractNumId w:val="3"/>
  </w:num>
  <w:num w:numId="37" w16cid:durableId="1448744069">
    <w:abstractNumId w:val="3"/>
  </w:num>
  <w:num w:numId="38" w16cid:durableId="1131678692">
    <w:abstractNumId w:val="3"/>
  </w:num>
  <w:num w:numId="39" w16cid:durableId="395469197">
    <w:abstractNumId w:val="3"/>
  </w:num>
  <w:num w:numId="40" w16cid:durableId="1937715365">
    <w:abstractNumId w:val="3"/>
  </w:num>
  <w:num w:numId="41" w16cid:durableId="117888650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7888578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333333333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325"/>
    <w:rsid w:val="00001904"/>
    <w:rsid w:val="00002614"/>
    <w:rsid w:val="0000308C"/>
    <w:rsid w:val="00007325"/>
    <w:rsid w:val="00010C0A"/>
    <w:rsid w:val="00011630"/>
    <w:rsid w:val="00011962"/>
    <w:rsid w:val="00011B50"/>
    <w:rsid w:val="00013155"/>
    <w:rsid w:val="00013DD5"/>
    <w:rsid w:val="00014276"/>
    <w:rsid w:val="000145D8"/>
    <w:rsid w:val="00014C0D"/>
    <w:rsid w:val="00014E57"/>
    <w:rsid w:val="00015FBA"/>
    <w:rsid w:val="000171EC"/>
    <w:rsid w:val="000172B6"/>
    <w:rsid w:val="00017C40"/>
    <w:rsid w:val="000210D2"/>
    <w:rsid w:val="000212E4"/>
    <w:rsid w:val="0002214D"/>
    <w:rsid w:val="0002276F"/>
    <w:rsid w:val="00024836"/>
    <w:rsid w:val="00024FC4"/>
    <w:rsid w:val="0002558E"/>
    <w:rsid w:val="00026671"/>
    <w:rsid w:val="00027F46"/>
    <w:rsid w:val="00030293"/>
    <w:rsid w:val="000321CB"/>
    <w:rsid w:val="00033243"/>
    <w:rsid w:val="00033B54"/>
    <w:rsid w:val="00033F84"/>
    <w:rsid w:val="00034159"/>
    <w:rsid w:val="000351C6"/>
    <w:rsid w:val="000375E9"/>
    <w:rsid w:val="00041545"/>
    <w:rsid w:val="00041907"/>
    <w:rsid w:val="0004227A"/>
    <w:rsid w:val="00042538"/>
    <w:rsid w:val="00043B1A"/>
    <w:rsid w:val="000502C1"/>
    <w:rsid w:val="00050311"/>
    <w:rsid w:val="000504DB"/>
    <w:rsid w:val="0005157D"/>
    <w:rsid w:val="00051A7C"/>
    <w:rsid w:val="00051CA2"/>
    <w:rsid w:val="00051EDF"/>
    <w:rsid w:val="00052608"/>
    <w:rsid w:val="000535E5"/>
    <w:rsid w:val="00054A1A"/>
    <w:rsid w:val="00054DE4"/>
    <w:rsid w:val="00054E6A"/>
    <w:rsid w:val="00056345"/>
    <w:rsid w:val="000616C6"/>
    <w:rsid w:val="00062A99"/>
    <w:rsid w:val="000640F1"/>
    <w:rsid w:val="00064F80"/>
    <w:rsid w:val="0006678D"/>
    <w:rsid w:val="0006684D"/>
    <w:rsid w:val="00066A44"/>
    <w:rsid w:val="00066F4D"/>
    <w:rsid w:val="000707DA"/>
    <w:rsid w:val="00070957"/>
    <w:rsid w:val="00071923"/>
    <w:rsid w:val="00072087"/>
    <w:rsid w:val="0007236C"/>
    <w:rsid w:val="0007286E"/>
    <w:rsid w:val="00072AAD"/>
    <w:rsid w:val="0007499A"/>
    <w:rsid w:val="00074B6E"/>
    <w:rsid w:val="0007553D"/>
    <w:rsid w:val="00076094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3B46"/>
    <w:rsid w:val="00084BE0"/>
    <w:rsid w:val="0008503A"/>
    <w:rsid w:val="000854EA"/>
    <w:rsid w:val="000862CE"/>
    <w:rsid w:val="00087B38"/>
    <w:rsid w:val="0009129A"/>
    <w:rsid w:val="00091B19"/>
    <w:rsid w:val="00092226"/>
    <w:rsid w:val="000934F1"/>
    <w:rsid w:val="0009536E"/>
    <w:rsid w:val="0009621C"/>
    <w:rsid w:val="00096488"/>
    <w:rsid w:val="00096848"/>
    <w:rsid w:val="00096A63"/>
    <w:rsid w:val="00097458"/>
    <w:rsid w:val="0009792A"/>
    <w:rsid w:val="00097A9D"/>
    <w:rsid w:val="00097DE7"/>
    <w:rsid w:val="000A0022"/>
    <w:rsid w:val="000A1AFA"/>
    <w:rsid w:val="000A2448"/>
    <w:rsid w:val="000A258D"/>
    <w:rsid w:val="000A2674"/>
    <w:rsid w:val="000A585E"/>
    <w:rsid w:val="000A5CB3"/>
    <w:rsid w:val="000A5E01"/>
    <w:rsid w:val="000A6E55"/>
    <w:rsid w:val="000A7FBA"/>
    <w:rsid w:val="000B072B"/>
    <w:rsid w:val="000B1E79"/>
    <w:rsid w:val="000B1F79"/>
    <w:rsid w:val="000B245B"/>
    <w:rsid w:val="000B279C"/>
    <w:rsid w:val="000B2F63"/>
    <w:rsid w:val="000B2FE0"/>
    <w:rsid w:val="000B5EE1"/>
    <w:rsid w:val="000B6384"/>
    <w:rsid w:val="000B7C6A"/>
    <w:rsid w:val="000B7EFF"/>
    <w:rsid w:val="000C06CE"/>
    <w:rsid w:val="000C0963"/>
    <w:rsid w:val="000C0A74"/>
    <w:rsid w:val="000C3ED0"/>
    <w:rsid w:val="000C3F98"/>
    <w:rsid w:val="000C62CD"/>
    <w:rsid w:val="000D0045"/>
    <w:rsid w:val="000D0502"/>
    <w:rsid w:val="000D0EC0"/>
    <w:rsid w:val="000D2513"/>
    <w:rsid w:val="000D41DD"/>
    <w:rsid w:val="000D57E7"/>
    <w:rsid w:val="000D601E"/>
    <w:rsid w:val="000D7967"/>
    <w:rsid w:val="000D79DE"/>
    <w:rsid w:val="000D7D7A"/>
    <w:rsid w:val="000E12FE"/>
    <w:rsid w:val="000E16AA"/>
    <w:rsid w:val="000E21BA"/>
    <w:rsid w:val="000E2820"/>
    <w:rsid w:val="000E2E99"/>
    <w:rsid w:val="000E3396"/>
    <w:rsid w:val="000E3FA8"/>
    <w:rsid w:val="000E48ED"/>
    <w:rsid w:val="000E598C"/>
    <w:rsid w:val="000E5B3B"/>
    <w:rsid w:val="000F21A1"/>
    <w:rsid w:val="000F443B"/>
    <w:rsid w:val="000F4683"/>
    <w:rsid w:val="000F536E"/>
    <w:rsid w:val="000F6AA5"/>
    <w:rsid w:val="000F6E3D"/>
    <w:rsid w:val="000F7041"/>
    <w:rsid w:val="000F73A2"/>
    <w:rsid w:val="001007FB"/>
    <w:rsid w:val="001017DC"/>
    <w:rsid w:val="0010187A"/>
    <w:rsid w:val="00101AE3"/>
    <w:rsid w:val="001020BB"/>
    <w:rsid w:val="0010214D"/>
    <w:rsid w:val="001031C8"/>
    <w:rsid w:val="0010341A"/>
    <w:rsid w:val="0010410B"/>
    <w:rsid w:val="0010456B"/>
    <w:rsid w:val="00104ADC"/>
    <w:rsid w:val="00106460"/>
    <w:rsid w:val="00106A4A"/>
    <w:rsid w:val="00107072"/>
    <w:rsid w:val="00107519"/>
    <w:rsid w:val="00107578"/>
    <w:rsid w:val="00107DA6"/>
    <w:rsid w:val="00110F4C"/>
    <w:rsid w:val="00111551"/>
    <w:rsid w:val="0011199D"/>
    <w:rsid w:val="00114A3D"/>
    <w:rsid w:val="00114C94"/>
    <w:rsid w:val="0011636E"/>
    <w:rsid w:val="00116DBF"/>
    <w:rsid w:val="001178C7"/>
    <w:rsid w:val="00117C30"/>
    <w:rsid w:val="00120C0B"/>
    <w:rsid w:val="0012112D"/>
    <w:rsid w:val="00122A8A"/>
    <w:rsid w:val="00124327"/>
    <w:rsid w:val="00125657"/>
    <w:rsid w:val="00125CA7"/>
    <w:rsid w:val="0012767D"/>
    <w:rsid w:val="001303E7"/>
    <w:rsid w:val="00131AB4"/>
    <w:rsid w:val="00131CAC"/>
    <w:rsid w:val="00134805"/>
    <w:rsid w:val="00135B97"/>
    <w:rsid w:val="00135C53"/>
    <w:rsid w:val="00141351"/>
    <w:rsid w:val="0014145E"/>
    <w:rsid w:val="0014154F"/>
    <w:rsid w:val="001426AD"/>
    <w:rsid w:val="00142926"/>
    <w:rsid w:val="00142F34"/>
    <w:rsid w:val="0014332B"/>
    <w:rsid w:val="0014385B"/>
    <w:rsid w:val="0014498F"/>
    <w:rsid w:val="001453BD"/>
    <w:rsid w:val="001454CD"/>
    <w:rsid w:val="001454D1"/>
    <w:rsid w:val="00145802"/>
    <w:rsid w:val="00145A38"/>
    <w:rsid w:val="001465DA"/>
    <w:rsid w:val="00147B62"/>
    <w:rsid w:val="00147F3A"/>
    <w:rsid w:val="00150356"/>
    <w:rsid w:val="00150967"/>
    <w:rsid w:val="00153EEA"/>
    <w:rsid w:val="00154ACF"/>
    <w:rsid w:val="00155849"/>
    <w:rsid w:val="00156F51"/>
    <w:rsid w:val="00157BDB"/>
    <w:rsid w:val="00160729"/>
    <w:rsid w:val="001619A4"/>
    <w:rsid w:val="00161BC3"/>
    <w:rsid w:val="00163023"/>
    <w:rsid w:val="00163D02"/>
    <w:rsid w:val="001666C5"/>
    <w:rsid w:val="00171789"/>
    <w:rsid w:val="00172027"/>
    <w:rsid w:val="00172E55"/>
    <w:rsid w:val="00172F7A"/>
    <w:rsid w:val="0017318D"/>
    <w:rsid w:val="0017327A"/>
    <w:rsid w:val="0017335A"/>
    <w:rsid w:val="001734FC"/>
    <w:rsid w:val="001742FC"/>
    <w:rsid w:val="0017451A"/>
    <w:rsid w:val="00176B45"/>
    <w:rsid w:val="00177F84"/>
    <w:rsid w:val="00180259"/>
    <w:rsid w:val="0018080D"/>
    <w:rsid w:val="00180E3E"/>
    <w:rsid w:val="00181143"/>
    <w:rsid w:val="0018262D"/>
    <w:rsid w:val="00185231"/>
    <w:rsid w:val="00185AA1"/>
    <w:rsid w:val="00185EEE"/>
    <w:rsid w:val="00187508"/>
    <w:rsid w:val="00187DEF"/>
    <w:rsid w:val="00190A41"/>
    <w:rsid w:val="00191323"/>
    <w:rsid w:val="0019183B"/>
    <w:rsid w:val="00191D15"/>
    <w:rsid w:val="001921A9"/>
    <w:rsid w:val="0019409E"/>
    <w:rsid w:val="00194CE8"/>
    <w:rsid w:val="001964B5"/>
    <w:rsid w:val="00196C5B"/>
    <w:rsid w:val="00196C9F"/>
    <w:rsid w:val="00197385"/>
    <w:rsid w:val="00197BCE"/>
    <w:rsid w:val="001A14C4"/>
    <w:rsid w:val="001A24AF"/>
    <w:rsid w:val="001A3936"/>
    <w:rsid w:val="001A3CA6"/>
    <w:rsid w:val="001A42A4"/>
    <w:rsid w:val="001A70DF"/>
    <w:rsid w:val="001A7817"/>
    <w:rsid w:val="001A7AD0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44F4"/>
    <w:rsid w:val="001D4587"/>
    <w:rsid w:val="001D54B2"/>
    <w:rsid w:val="001D6094"/>
    <w:rsid w:val="001D669F"/>
    <w:rsid w:val="001D6842"/>
    <w:rsid w:val="001D7530"/>
    <w:rsid w:val="001D7DDA"/>
    <w:rsid w:val="001E07CF"/>
    <w:rsid w:val="001E1CF1"/>
    <w:rsid w:val="001E262E"/>
    <w:rsid w:val="001E30B9"/>
    <w:rsid w:val="001E3453"/>
    <w:rsid w:val="001E382D"/>
    <w:rsid w:val="001E4F79"/>
    <w:rsid w:val="001E5B72"/>
    <w:rsid w:val="001E6211"/>
    <w:rsid w:val="001E6ABB"/>
    <w:rsid w:val="001E71BD"/>
    <w:rsid w:val="001F1D00"/>
    <w:rsid w:val="001F3661"/>
    <w:rsid w:val="001F4481"/>
    <w:rsid w:val="001F519F"/>
    <w:rsid w:val="001F54BE"/>
    <w:rsid w:val="002004D8"/>
    <w:rsid w:val="00200836"/>
    <w:rsid w:val="00200FDE"/>
    <w:rsid w:val="00201259"/>
    <w:rsid w:val="0020153C"/>
    <w:rsid w:val="00203604"/>
    <w:rsid w:val="00203939"/>
    <w:rsid w:val="00203E5B"/>
    <w:rsid w:val="002044DD"/>
    <w:rsid w:val="00207A74"/>
    <w:rsid w:val="00210AA0"/>
    <w:rsid w:val="002116A0"/>
    <w:rsid w:val="00211B99"/>
    <w:rsid w:val="0021235C"/>
    <w:rsid w:val="002134C0"/>
    <w:rsid w:val="0021362D"/>
    <w:rsid w:val="00213E96"/>
    <w:rsid w:val="00214461"/>
    <w:rsid w:val="002148FC"/>
    <w:rsid w:val="00215F94"/>
    <w:rsid w:val="00216D88"/>
    <w:rsid w:val="00217D84"/>
    <w:rsid w:val="00217F33"/>
    <w:rsid w:val="00220C70"/>
    <w:rsid w:val="002213B8"/>
    <w:rsid w:val="002226E2"/>
    <w:rsid w:val="002245F2"/>
    <w:rsid w:val="002247BC"/>
    <w:rsid w:val="00225551"/>
    <w:rsid w:val="00225DA0"/>
    <w:rsid w:val="002315E3"/>
    <w:rsid w:val="00232057"/>
    <w:rsid w:val="0023220D"/>
    <w:rsid w:val="00232D1D"/>
    <w:rsid w:val="0023403F"/>
    <w:rsid w:val="00234CC4"/>
    <w:rsid w:val="002352DE"/>
    <w:rsid w:val="00235537"/>
    <w:rsid w:val="00236A73"/>
    <w:rsid w:val="0023700D"/>
    <w:rsid w:val="002375BA"/>
    <w:rsid w:val="002376A5"/>
    <w:rsid w:val="00240F36"/>
    <w:rsid w:val="00242D9E"/>
    <w:rsid w:val="00244EA6"/>
    <w:rsid w:val="002457D8"/>
    <w:rsid w:val="002461C9"/>
    <w:rsid w:val="00246E3D"/>
    <w:rsid w:val="00250F70"/>
    <w:rsid w:val="002512A2"/>
    <w:rsid w:val="00251B69"/>
    <w:rsid w:val="00251FCE"/>
    <w:rsid w:val="00253234"/>
    <w:rsid w:val="00253677"/>
    <w:rsid w:val="0025395F"/>
    <w:rsid w:val="00253B8B"/>
    <w:rsid w:val="002541B3"/>
    <w:rsid w:val="00257718"/>
    <w:rsid w:val="002605B0"/>
    <w:rsid w:val="00260775"/>
    <w:rsid w:val="002620FF"/>
    <w:rsid w:val="00262636"/>
    <w:rsid w:val="0026305E"/>
    <w:rsid w:val="00263583"/>
    <w:rsid w:val="00263F2F"/>
    <w:rsid w:val="00264027"/>
    <w:rsid w:val="00264059"/>
    <w:rsid w:val="002647D8"/>
    <w:rsid w:val="002652D5"/>
    <w:rsid w:val="002667CE"/>
    <w:rsid w:val="002711F9"/>
    <w:rsid w:val="00271653"/>
    <w:rsid w:val="00273DF1"/>
    <w:rsid w:val="00274DC5"/>
    <w:rsid w:val="0027563A"/>
    <w:rsid w:val="00275D52"/>
    <w:rsid w:val="0027689A"/>
    <w:rsid w:val="00276923"/>
    <w:rsid w:val="00276B83"/>
    <w:rsid w:val="00276BD2"/>
    <w:rsid w:val="002801C8"/>
    <w:rsid w:val="002819BC"/>
    <w:rsid w:val="00282417"/>
    <w:rsid w:val="00282C8C"/>
    <w:rsid w:val="002839E3"/>
    <w:rsid w:val="00284039"/>
    <w:rsid w:val="00284906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8D1"/>
    <w:rsid w:val="0029422F"/>
    <w:rsid w:val="00294623"/>
    <w:rsid w:val="00294C23"/>
    <w:rsid w:val="002965AB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4C55"/>
    <w:rsid w:val="002A571E"/>
    <w:rsid w:val="002A5CDD"/>
    <w:rsid w:val="002A5DEE"/>
    <w:rsid w:val="002A6DD0"/>
    <w:rsid w:val="002A7E08"/>
    <w:rsid w:val="002B0014"/>
    <w:rsid w:val="002B0E53"/>
    <w:rsid w:val="002B12E7"/>
    <w:rsid w:val="002B15E5"/>
    <w:rsid w:val="002B3A45"/>
    <w:rsid w:val="002B479B"/>
    <w:rsid w:val="002B5115"/>
    <w:rsid w:val="002B54FC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C6A43"/>
    <w:rsid w:val="002C6E8A"/>
    <w:rsid w:val="002D0814"/>
    <w:rsid w:val="002D10F5"/>
    <w:rsid w:val="002D1728"/>
    <w:rsid w:val="002D2A57"/>
    <w:rsid w:val="002D489E"/>
    <w:rsid w:val="002D5BF8"/>
    <w:rsid w:val="002D6C54"/>
    <w:rsid w:val="002E0191"/>
    <w:rsid w:val="002E48D0"/>
    <w:rsid w:val="002E5399"/>
    <w:rsid w:val="002E63F0"/>
    <w:rsid w:val="002E71E0"/>
    <w:rsid w:val="002F014B"/>
    <w:rsid w:val="002F0E4B"/>
    <w:rsid w:val="002F16D9"/>
    <w:rsid w:val="002F364E"/>
    <w:rsid w:val="002F41B8"/>
    <w:rsid w:val="002F4605"/>
    <w:rsid w:val="002F496F"/>
    <w:rsid w:val="002F5E8D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665F"/>
    <w:rsid w:val="00306CC3"/>
    <w:rsid w:val="00307DBA"/>
    <w:rsid w:val="00311171"/>
    <w:rsid w:val="00312DF1"/>
    <w:rsid w:val="003141CC"/>
    <w:rsid w:val="00314574"/>
    <w:rsid w:val="003162AE"/>
    <w:rsid w:val="0031692E"/>
    <w:rsid w:val="00316C8E"/>
    <w:rsid w:val="00317B5F"/>
    <w:rsid w:val="00320117"/>
    <w:rsid w:val="0032099E"/>
    <w:rsid w:val="00320C46"/>
    <w:rsid w:val="00321154"/>
    <w:rsid w:val="00322063"/>
    <w:rsid w:val="00323729"/>
    <w:rsid w:val="00325029"/>
    <w:rsid w:val="003267BB"/>
    <w:rsid w:val="00327963"/>
    <w:rsid w:val="00327A89"/>
    <w:rsid w:val="00331166"/>
    <w:rsid w:val="003344D9"/>
    <w:rsid w:val="0033546D"/>
    <w:rsid w:val="003367D4"/>
    <w:rsid w:val="003372EA"/>
    <w:rsid w:val="00337A16"/>
    <w:rsid w:val="00337B1D"/>
    <w:rsid w:val="00340C4B"/>
    <w:rsid w:val="00342110"/>
    <w:rsid w:val="00343B56"/>
    <w:rsid w:val="003449B6"/>
    <w:rsid w:val="00345758"/>
    <w:rsid w:val="00345CA8"/>
    <w:rsid w:val="003460BF"/>
    <w:rsid w:val="003461B0"/>
    <w:rsid w:val="0034741F"/>
    <w:rsid w:val="00350893"/>
    <w:rsid w:val="00350A7D"/>
    <w:rsid w:val="00351DDD"/>
    <w:rsid w:val="00352F23"/>
    <w:rsid w:val="003539B9"/>
    <w:rsid w:val="00354F26"/>
    <w:rsid w:val="00355556"/>
    <w:rsid w:val="003579F6"/>
    <w:rsid w:val="00360713"/>
    <w:rsid w:val="00360F35"/>
    <w:rsid w:val="003610EF"/>
    <w:rsid w:val="00361792"/>
    <w:rsid w:val="00361D7E"/>
    <w:rsid w:val="00361F14"/>
    <w:rsid w:val="00362546"/>
    <w:rsid w:val="003629CB"/>
    <w:rsid w:val="00362BAD"/>
    <w:rsid w:val="00362ECF"/>
    <w:rsid w:val="0036631D"/>
    <w:rsid w:val="00366E4B"/>
    <w:rsid w:val="00367611"/>
    <w:rsid w:val="00367657"/>
    <w:rsid w:val="00367B75"/>
    <w:rsid w:val="00370DC3"/>
    <w:rsid w:val="00371B2E"/>
    <w:rsid w:val="00373B2C"/>
    <w:rsid w:val="00373D5C"/>
    <w:rsid w:val="0037441A"/>
    <w:rsid w:val="00375A07"/>
    <w:rsid w:val="00375EAD"/>
    <w:rsid w:val="003776E3"/>
    <w:rsid w:val="003800ED"/>
    <w:rsid w:val="00381194"/>
    <w:rsid w:val="00382427"/>
    <w:rsid w:val="00382C74"/>
    <w:rsid w:val="00383C67"/>
    <w:rsid w:val="00384F48"/>
    <w:rsid w:val="003860AA"/>
    <w:rsid w:val="0038612C"/>
    <w:rsid w:val="00386230"/>
    <w:rsid w:val="0038624B"/>
    <w:rsid w:val="003873A8"/>
    <w:rsid w:val="003908EF"/>
    <w:rsid w:val="00390D3B"/>
    <w:rsid w:val="003911F7"/>
    <w:rsid w:val="00391A56"/>
    <w:rsid w:val="003925C2"/>
    <w:rsid w:val="003928B5"/>
    <w:rsid w:val="003938C4"/>
    <w:rsid w:val="003944FC"/>
    <w:rsid w:val="003959B9"/>
    <w:rsid w:val="00395E30"/>
    <w:rsid w:val="0039711D"/>
    <w:rsid w:val="003A104F"/>
    <w:rsid w:val="003A27F5"/>
    <w:rsid w:val="003A359A"/>
    <w:rsid w:val="003A3E26"/>
    <w:rsid w:val="003A3E7D"/>
    <w:rsid w:val="003A49B8"/>
    <w:rsid w:val="003A4C98"/>
    <w:rsid w:val="003A539B"/>
    <w:rsid w:val="003A5BE8"/>
    <w:rsid w:val="003A5FE1"/>
    <w:rsid w:val="003A6DB1"/>
    <w:rsid w:val="003A7260"/>
    <w:rsid w:val="003A73FF"/>
    <w:rsid w:val="003A7C9C"/>
    <w:rsid w:val="003B0C21"/>
    <w:rsid w:val="003B1CDC"/>
    <w:rsid w:val="003B22E9"/>
    <w:rsid w:val="003B2CEF"/>
    <w:rsid w:val="003B49A7"/>
    <w:rsid w:val="003B6496"/>
    <w:rsid w:val="003B661F"/>
    <w:rsid w:val="003B6F29"/>
    <w:rsid w:val="003C08CB"/>
    <w:rsid w:val="003C1978"/>
    <w:rsid w:val="003C1E9E"/>
    <w:rsid w:val="003C2BAB"/>
    <w:rsid w:val="003C2E2D"/>
    <w:rsid w:val="003C30C3"/>
    <w:rsid w:val="003C39E6"/>
    <w:rsid w:val="003C4D35"/>
    <w:rsid w:val="003C4F3C"/>
    <w:rsid w:val="003C5BE1"/>
    <w:rsid w:val="003C60D4"/>
    <w:rsid w:val="003D2573"/>
    <w:rsid w:val="003D2786"/>
    <w:rsid w:val="003D3540"/>
    <w:rsid w:val="003D361A"/>
    <w:rsid w:val="003D6648"/>
    <w:rsid w:val="003D6E5A"/>
    <w:rsid w:val="003E06CC"/>
    <w:rsid w:val="003E0E3E"/>
    <w:rsid w:val="003E115D"/>
    <w:rsid w:val="003E14FD"/>
    <w:rsid w:val="003E1CCE"/>
    <w:rsid w:val="003E1F44"/>
    <w:rsid w:val="003E20B8"/>
    <w:rsid w:val="003E211E"/>
    <w:rsid w:val="003E35D5"/>
    <w:rsid w:val="003E3A83"/>
    <w:rsid w:val="003E5019"/>
    <w:rsid w:val="003E5313"/>
    <w:rsid w:val="003E63EC"/>
    <w:rsid w:val="003E681F"/>
    <w:rsid w:val="003E7FEC"/>
    <w:rsid w:val="003F0B45"/>
    <w:rsid w:val="003F0F18"/>
    <w:rsid w:val="003F19B6"/>
    <w:rsid w:val="003F1B3F"/>
    <w:rsid w:val="003F3A47"/>
    <w:rsid w:val="003F3D2A"/>
    <w:rsid w:val="003F4170"/>
    <w:rsid w:val="003F43CE"/>
    <w:rsid w:val="003F4CB8"/>
    <w:rsid w:val="003F4FCF"/>
    <w:rsid w:val="003F7555"/>
    <w:rsid w:val="00400F61"/>
    <w:rsid w:val="004026CE"/>
    <w:rsid w:val="00403032"/>
    <w:rsid w:val="0040332D"/>
    <w:rsid w:val="00403A3E"/>
    <w:rsid w:val="004040EF"/>
    <w:rsid w:val="004053CB"/>
    <w:rsid w:val="0041039A"/>
    <w:rsid w:val="00410B07"/>
    <w:rsid w:val="00410E72"/>
    <w:rsid w:val="00411791"/>
    <w:rsid w:val="00413400"/>
    <w:rsid w:val="004136A5"/>
    <w:rsid w:val="0041409F"/>
    <w:rsid w:val="00416CED"/>
    <w:rsid w:val="00416E2E"/>
    <w:rsid w:val="00417BE4"/>
    <w:rsid w:val="00420B72"/>
    <w:rsid w:val="00422748"/>
    <w:rsid w:val="00425B58"/>
    <w:rsid w:val="00427582"/>
    <w:rsid w:val="004278B5"/>
    <w:rsid w:val="00427C2A"/>
    <w:rsid w:val="004300AE"/>
    <w:rsid w:val="004300F4"/>
    <w:rsid w:val="004314CE"/>
    <w:rsid w:val="00432098"/>
    <w:rsid w:val="00432130"/>
    <w:rsid w:val="004346AD"/>
    <w:rsid w:val="004356EB"/>
    <w:rsid w:val="00435FAE"/>
    <w:rsid w:val="0043602D"/>
    <w:rsid w:val="00436595"/>
    <w:rsid w:val="0043675F"/>
    <w:rsid w:val="00436804"/>
    <w:rsid w:val="00436B92"/>
    <w:rsid w:val="00440AA8"/>
    <w:rsid w:val="00441D72"/>
    <w:rsid w:val="00444679"/>
    <w:rsid w:val="00446B55"/>
    <w:rsid w:val="00447103"/>
    <w:rsid w:val="0044723D"/>
    <w:rsid w:val="0044762D"/>
    <w:rsid w:val="0045084A"/>
    <w:rsid w:val="00450E12"/>
    <w:rsid w:val="00451CF6"/>
    <w:rsid w:val="0045366D"/>
    <w:rsid w:val="00453CB6"/>
    <w:rsid w:val="00453DB1"/>
    <w:rsid w:val="004547B4"/>
    <w:rsid w:val="00455497"/>
    <w:rsid w:val="00455775"/>
    <w:rsid w:val="00457348"/>
    <w:rsid w:val="004576F5"/>
    <w:rsid w:val="004601F1"/>
    <w:rsid w:val="004622AB"/>
    <w:rsid w:val="00462D8E"/>
    <w:rsid w:val="0046363A"/>
    <w:rsid w:val="00463820"/>
    <w:rsid w:val="00464E48"/>
    <w:rsid w:val="004662DC"/>
    <w:rsid w:val="00466677"/>
    <w:rsid w:val="0046676C"/>
    <w:rsid w:val="00466E8E"/>
    <w:rsid w:val="00470A8F"/>
    <w:rsid w:val="004722EF"/>
    <w:rsid w:val="00473CB2"/>
    <w:rsid w:val="00473DE1"/>
    <w:rsid w:val="00473FEF"/>
    <w:rsid w:val="00474EA5"/>
    <w:rsid w:val="00476FB1"/>
    <w:rsid w:val="00477927"/>
    <w:rsid w:val="0048025F"/>
    <w:rsid w:val="004821F6"/>
    <w:rsid w:val="004832FC"/>
    <w:rsid w:val="0048347D"/>
    <w:rsid w:val="00483F9A"/>
    <w:rsid w:val="00486E75"/>
    <w:rsid w:val="00487A1C"/>
    <w:rsid w:val="00487E35"/>
    <w:rsid w:val="00490966"/>
    <w:rsid w:val="00490EDD"/>
    <w:rsid w:val="00491A2E"/>
    <w:rsid w:val="00491B7A"/>
    <w:rsid w:val="0049280A"/>
    <w:rsid w:val="004933CE"/>
    <w:rsid w:val="00494754"/>
    <w:rsid w:val="004949FB"/>
    <w:rsid w:val="00494C8C"/>
    <w:rsid w:val="00494F54"/>
    <w:rsid w:val="004957AB"/>
    <w:rsid w:val="00496715"/>
    <w:rsid w:val="00496E4C"/>
    <w:rsid w:val="00497F73"/>
    <w:rsid w:val="004A1051"/>
    <w:rsid w:val="004A2642"/>
    <w:rsid w:val="004A2673"/>
    <w:rsid w:val="004A31D9"/>
    <w:rsid w:val="004A32C0"/>
    <w:rsid w:val="004A3992"/>
    <w:rsid w:val="004A4005"/>
    <w:rsid w:val="004A442A"/>
    <w:rsid w:val="004A54E2"/>
    <w:rsid w:val="004A57A2"/>
    <w:rsid w:val="004B0D41"/>
    <w:rsid w:val="004B29CD"/>
    <w:rsid w:val="004B3531"/>
    <w:rsid w:val="004B38F1"/>
    <w:rsid w:val="004B3D5C"/>
    <w:rsid w:val="004B4C7A"/>
    <w:rsid w:val="004B6114"/>
    <w:rsid w:val="004B6A0F"/>
    <w:rsid w:val="004B6AA4"/>
    <w:rsid w:val="004B7A61"/>
    <w:rsid w:val="004C004E"/>
    <w:rsid w:val="004C0466"/>
    <w:rsid w:val="004C0DC6"/>
    <w:rsid w:val="004C187C"/>
    <w:rsid w:val="004C271E"/>
    <w:rsid w:val="004C28C6"/>
    <w:rsid w:val="004C41B3"/>
    <w:rsid w:val="004C5F30"/>
    <w:rsid w:val="004C74CD"/>
    <w:rsid w:val="004C7563"/>
    <w:rsid w:val="004D294C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07B3"/>
    <w:rsid w:val="004F1A3D"/>
    <w:rsid w:val="004F38AE"/>
    <w:rsid w:val="004F3C7C"/>
    <w:rsid w:val="004F3E1C"/>
    <w:rsid w:val="004F6280"/>
    <w:rsid w:val="004F697C"/>
    <w:rsid w:val="004F6CED"/>
    <w:rsid w:val="004F6F00"/>
    <w:rsid w:val="005016A8"/>
    <w:rsid w:val="00501B07"/>
    <w:rsid w:val="00501EA8"/>
    <w:rsid w:val="00502634"/>
    <w:rsid w:val="00503848"/>
    <w:rsid w:val="00503D14"/>
    <w:rsid w:val="00504B55"/>
    <w:rsid w:val="0050614A"/>
    <w:rsid w:val="005068F2"/>
    <w:rsid w:val="00507E2A"/>
    <w:rsid w:val="005135D9"/>
    <w:rsid w:val="00514480"/>
    <w:rsid w:val="0052061A"/>
    <w:rsid w:val="005214A7"/>
    <w:rsid w:val="00522580"/>
    <w:rsid w:val="00523C28"/>
    <w:rsid w:val="0052474E"/>
    <w:rsid w:val="00524AB8"/>
    <w:rsid w:val="00526952"/>
    <w:rsid w:val="00526BBC"/>
    <w:rsid w:val="00530302"/>
    <w:rsid w:val="00530D24"/>
    <w:rsid w:val="00531000"/>
    <w:rsid w:val="0053194D"/>
    <w:rsid w:val="00533708"/>
    <w:rsid w:val="005350A0"/>
    <w:rsid w:val="005351CC"/>
    <w:rsid w:val="0053549F"/>
    <w:rsid w:val="00536900"/>
    <w:rsid w:val="00536D4D"/>
    <w:rsid w:val="00537472"/>
    <w:rsid w:val="0054203B"/>
    <w:rsid w:val="00543953"/>
    <w:rsid w:val="00543A76"/>
    <w:rsid w:val="00543FDE"/>
    <w:rsid w:val="00545A3D"/>
    <w:rsid w:val="00546CB7"/>
    <w:rsid w:val="005476F7"/>
    <w:rsid w:val="00547873"/>
    <w:rsid w:val="00551318"/>
    <w:rsid w:val="00551D8B"/>
    <w:rsid w:val="005535B5"/>
    <w:rsid w:val="0055520C"/>
    <w:rsid w:val="0055595D"/>
    <w:rsid w:val="0055673D"/>
    <w:rsid w:val="00556DB2"/>
    <w:rsid w:val="005578B6"/>
    <w:rsid w:val="00560012"/>
    <w:rsid w:val="005607FC"/>
    <w:rsid w:val="00560E6C"/>
    <w:rsid w:val="00562E3E"/>
    <w:rsid w:val="00562F96"/>
    <w:rsid w:val="00563999"/>
    <w:rsid w:val="00564AC9"/>
    <w:rsid w:val="00567391"/>
    <w:rsid w:val="00567D91"/>
    <w:rsid w:val="005706B5"/>
    <w:rsid w:val="0057175A"/>
    <w:rsid w:val="00571B40"/>
    <w:rsid w:val="00573C39"/>
    <w:rsid w:val="0057476C"/>
    <w:rsid w:val="0057502B"/>
    <w:rsid w:val="005750C8"/>
    <w:rsid w:val="00577A5F"/>
    <w:rsid w:val="00577A8B"/>
    <w:rsid w:val="00577CDF"/>
    <w:rsid w:val="00577F39"/>
    <w:rsid w:val="00581446"/>
    <w:rsid w:val="00581962"/>
    <w:rsid w:val="00583A59"/>
    <w:rsid w:val="00585E01"/>
    <w:rsid w:val="005862E0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43FB"/>
    <w:rsid w:val="005A53D7"/>
    <w:rsid w:val="005A7073"/>
    <w:rsid w:val="005A751D"/>
    <w:rsid w:val="005B0949"/>
    <w:rsid w:val="005B1188"/>
    <w:rsid w:val="005B11F5"/>
    <w:rsid w:val="005B1E99"/>
    <w:rsid w:val="005B2518"/>
    <w:rsid w:val="005B2BFD"/>
    <w:rsid w:val="005B30B2"/>
    <w:rsid w:val="005B310A"/>
    <w:rsid w:val="005B3DDC"/>
    <w:rsid w:val="005B5054"/>
    <w:rsid w:val="005B5970"/>
    <w:rsid w:val="005B6B41"/>
    <w:rsid w:val="005B6D8C"/>
    <w:rsid w:val="005B755C"/>
    <w:rsid w:val="005B7DC2"/>
    <w:rsid w:val="005B7E6C"/>
    <w:rsid w:val="005C1480"/>
    <w:rsid w:val="005C354A"/>
    <w:rsid w:val="005C39E8"/>
    <w:rsid w:val="005C4B55"/>
    <w:rsid w:val="005C4E64"/>
    <w:rsid w:val="005C54D1"/>
    <w:rsid w:val="005C5EB5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6176"/>
    <w:rsid w:val="005D6536"/>
    <w:rsid w:val="005D7025"/>
    <w:rsid w:val="005E004F"/>
    <w:rsid w:val="005E0257"/>
    <w:rsid w:val="005E08C3"/>
    <w:rsid w:val="005E0DB1"/>
    <w:rsid w:val="005E0EA5"/>
    <w:rsid w:val="005E2BA8"/>
    <w:rsid w:val="005E2DD2"/>
    <w:rsid w:val="005E4B56"/>
    <w:rsid w:val="005E5310"/>
    <w:rsid w:val="005E5EB7"/>
    <w:rsid w:val="005F10B1"/>
    <w:rsid w:val="005F10D8"/>
    <w:rsid w:val="005F1130"/>
    <w:rsid w:val="005F26D0"/>
    <w:rsid w:val="005F2A85"/>
    <w:rsid w:val="005F2E32"/>
    <w:rsid w:val="005F3CAF"/>
    <w:rsid w:val="005F5536"/>
    <w:rsid w:val="005F5C35"/>
    <w:rsid w:val="005F6748"/>
    <w:rsid w:val="005F6A45"/>
    <w:rsid w:val="005F799C"/>
    <w:rsid w:val="00600319"/>
    <w:rsid w:val="00600FA3"/>
    <w:rsid w:val="0060106F"/>
    <w:rsid w:val="006014A4"/>
    <w:rsid w:val="00602B73"/>
    <w:rsid w:val="00602CAA"/>
    <w:rsid w:val="0060362F"/>
    <w:rsid w:val="00603633"/>
    <w:rsid w:val="00604232"/>
    <w:rsid w:val="00606353"/>
    <w:rsid w:val="006072A9"/>
    <w:rsid w:val="00607A81"/>
    <w:rsid w:val="00607C1C"/>
    <w:rsid w:val="00610C3F"/>
    <w:rsid w:val="006120E1"/>
    <w:rsid w:val="00612B80"/>
    <w:rsid w:val="006137CA"/>
    <w:rsid w:val="00613D31"/>
    <w:rsid w:val="00614715"/>
    <w:rsid w:val="006174FF"/>
    <w:rsid w:val="0061787C"/>
    <w:rsid w:val="00617BDF"/>
    <w:rsid w:val="00617EA5"/>
    <w:rsid w:val="00620B4A"/>
    <w:rsid w:val="00621503"/>
    <w:rsid w:val="00621B0C"/>
    <w:rsid w:val="00621FB3"/>
    <w:rsid w:val="00621FE8"/>
    <w:rsid w:val="00622AD7"/>
    <w:rsid w:val="006232B3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502A"/>
    <w:rsid w:val="00636190"/>
    <w:rsid w:val="0063642E"/>
    <w:rsid w:val="00636666"/>
    <w:rsid w:val="0064022C"/>
    <w:rsid w:val="00640FAB"/>
    <w:rsid w:val="006413D0"/>
    <w:rsid w:val="00641667"/>
    <w:rsid w:val="00641F46"/>
    <w:rsid w:val="00641FC7"/>
    <w:rsid w:val="006420EA"/>
    <w:rsid w:val="00642270"/>
    <w:rsid w:val="00645B76"/>
    <w:rsid w:val="006468D2"/>
    <w:rsid w:val="00647CA3"/>
    <w:rsid w:val="00650313"/>
    <w:rsid w:val="006521BE"/>
    <w:rsid w:val="00652A23"/>
    <w:rsid w:val="00652FDB"/>
    <w:rsid w:val="0065361A"/>
    <w:rsid w:val="00653D31"/>
    <w:rsid w:val="00653D4F"/>
    <w:rsid w:val="006547EB"/>
    <w:rsid w:val="00655365"/>
    <w:rsid w:val="0065675D"/>
    <w:rsid w:val="00656D35"/>
    <w:rsid w:val="00656DFB"/>
    <w:rsid w:val="006611CD"/>
    <w:rsid w:val="00661235"/>
    <w:rsid w:val="00662C38"/>
    <w:rsid w:val="00662E2B"/>
    <w:rsid w:val="006646A8"/>
    <w:rsid w:val="006651F6"/>
    <w:rsid w:val="00665A66"/>
    <w:rsid w:val="00665B0E"/>
    <w:rsid w:val="00667260"/>
    <w:rsid w:val="00667B20"/>
    <w:rsid w:val="00672220"/>
    <w:rsid w:val="00672951"/>
    <w:rsid w:val="006730B7"/>
    <w:rsid w:val="00674A4C"/>
    <w:rsid w:val="006758F0"/>
    <w:rsid w:val="006765F5"/>
    <w:rsid w:val="00676C2A"/>
    <w:rsid w:val="006771CF"/>
    <w:rsid w:val="00680302"/>
    <w:rsid w:val="00680585"/>
    <w:rsid w:val="00680806"/>
    <w:rsid w:val="00680B76"/>
    <w:rsid w:val="00681061"/>
    <w:rsid w:val="00683953"/>
    <w:rsid w:val="0068422F"/>
    <w:rsid w:val="00690D69"/>
    <w:rsid w:val="00691C48"/>
    <w:rsid w:val="00691CA6"/>
    <w:rsid w:val="0069554C"/>
    <w:rsid w:val="00695D19"/>
    <w:rsid w:val="00697D2C"/>
    <w:rsid w:val="006A144A"/>
    <w:rsid w:val="006A154F"/>
    <w:rsid w:val="006A22A1"/>
    <w:rsid w:val="006A25D7"/>
    <w:rsid w:val="006A25E4"/>
    <w:rsid w:val="006A3386"/>
    <w:rsid w:val="006A39FD"/>
    <w:rsid w:val="006A458E"/>
    <w:rsid w:val="006A4ACD"/>
    <w:rsid w:val="006A76F6"/>
    <w:rsid w:val="006A7AB4"/>
    <w:rsid w:val="006B161E"/>
    <w:rsid w:val="006B1CA8"/>
    <w:rsid w:val="006B45B8"/>
    <w:rsid w:val="006B5574"/>
    <w:rsid w:val="006B57B0"/>
    <w:rsid w:val="006B58EE"/>
    <w:rsid w:val="006B5A48"/>
    <w:rsid w:val="006B5E98"/>
    <w:rsid w:val="006B6A79"/>
    <w:rsid w:val="006B71F6"/>
    <w:rsid w:val="006C1E0B"/>
    <w:rsid w:val="006C425F"/>
    <w:rsid w:val="006C4329"/>
    <w:rsid w:val="006C559F"/>
    <w:rsid w:val="006C65AA"/>
    <w:rsid w:val="006C756C"/>
    <w:rsid w:val="006D0B05"/>
    <w:rsid w:val="006D46A5"/>
    <w:rsid w:val="006D622A"/>
    <w:rsid w:val="006D71B8"/>
    <w:rsid w:val="006E0824"/>
    <w:rsid w:val="006E17E3"/>
    <w:rsid w:val="006E2DF2"/>
    <w:rsid w:val="006E2F9F"/>
    <w:rsid w:val="006E3C73"/>
    <w:rsid w:val="006E6799"/>
    <w:rsid w:val="006E70B8"/>
    <w:rsid w:val="006F206B"/>
    <w:rsid w:val="006F23AF"/>
    <w:rsid w:val="006F2A6C"/>
    <w:rsid w:val="006F3081"/>
    <w:rsid w:val="006F30BD"/>
    <w:rsid w:val="006F4046"/>
    <w:rsid w:val="006F58F0"/>
    <w:rsid w:val="006F6007"/>
    <w:rsid w:val="006F6B63"/>
    <w:rsid w:val="006F6DFE"/>
    <w:rsid w:val="0070084E"/>
    <w:rsid w:val="007029D0"/>
    <w:rsid w:val="0070345E"/>
    <w:rsid w:val="0070376F"/>
    <w:rsid w:val="007042AA"/>
    <w:rsid w:val="007043C1"/>
    <w:rsid w:val="00704E84"/>
    <w:rsid w:val="00705017"/>
    <w:rsid w:val="0070515C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650"/>
    <w:rsid w:val="00716916"/>
    <w:rsid w:val="00716F24"/>
    <w:rsid w:val="00717405"/>
    <w:rsid w:val="0072122A"/>
    <w:rsid w:val="007212A7"/>
    <w:rsid w:val="00722684"/>
    <w:rsid w:val="00723A5F"/>
    <w:rsid w:val="00725F76"/>
    <w:rsid w:val="00726D39"/>
    <w:rsid w:val="0072774E"/>
    <w:rsid w:val="00727A1A"/>
    <w:rsid w:val="0073084B"/>
    <w:rsid w:val="007308D9"/>
    <w:rsid w:val="00730B89"/>
    <w:rsid w:val="007317BB"/>
    <w:rsid w:val="00731863"/>
    <w:rsid w:val="00731ADC"/>
    <w:rsid w:val="0073326B"/>
    <w:rsid w:val="00733628"/>
    <w:rsid w:val="00733BDB"/>
    <w:rsid w:val="0073530A"/>
    <w:rsid w:val="00735CBC"/>
    <w:rsid w:val="007368B7"/>
    <w:rsid w:val="007369BD"/>
    <w:rsid w:val="00737412"/>
    <w:rsid w:val="00737D63"/>
    <w:rsid w:val="00737E11"/>
    <w:rsid w:val="00737EF0"/>
    <w:rsid w:val="007411E6"/>
    <w:rsid w:val="007415C9"/>
    <w:rsid w:val="00742A75"/>
    <w:rsid w:val="00742D5E"/>
    <w:rsid w:val="0074365E"/>
    <w:rsid w:val="007455B8"/>
    <w:rsid w:val="0074627D"/>
    <w:rsid w:val="0074648A"/>
    <w:rsid w:val="007473E3"/>
    <w:rsid w:val="007476D8"/>
    <w:rsid w:val="007511FB"/>
    <w:rsid w:val="007513EB"/>
    <w:rsid w:val="00751C7E"/>
    <w:rsid w:val="00752B9C"/>
    <w:rsid w:val="00752DE4"/>
    <w:rsid w:val="0075561F"/>
    <w:rsid w:val="0075691C"/>
    <w:rsid w:val="00756FCA"/>
    <w:rsid w:val="00757266"/>
    <w:rsid w:val="007578B3"/>
    <w:rsid w:val="00760AD1"/>
    <w:rsid w:val="00762127"/>
    <w:rsid w:val="007638B2"/>
    <w:rsid w:val="00764AE7"/>
    <w:rsid w:val="007651EB"/>
    <w:rsid w:val="00765750"/>
    <w:rsid w:val="00765F00"/>
    <w:rsid w:val="0076735B"/>
    <w:rsid w:val="007673B1"/>
    <w:rsid w:val="00771D22"/>
    <w:rsid w:val="00771F53"/>
    <w:rsid w:val="00774DDB"/>
    <w:rsid w:val="00775001"/>
    <w:rsid w:val="007750B2"/>
    <w:rsid w:val="00775422"/>
    <w:rsid w:val="00775BE5"/>
    <w:rsid w:val="00776290"/>
    <w:rsid w:val="00780864"/>
    <w:rsid w:val="00781B39"/>
    <w:rsid w:val="0078266A"/>
    <w:rsid w:val="007840A5"/>
    <w:rsid w:val="0078422C"/>
    <w:rsid w:val="00785ECF"/>
    <w:rsid w:val="0078622E"/>
    <w:rsid w:val="00787543"/>
    <w:rsid w:val="0079088F"/>
    <w:rsid w:val="00790918"/>
    <w:rsid w:val="00790CE5"/>
    <w:rsid w:val="00790EF6"/>
    <w:rsid w:val="007910C7"/>
    <w:rsid w:val="00791CC2"/>
    <w:rsid w:val="00792E1D"/>
    <w:rsid w:val="00792F48"/>
    <w:rsid w:val="007936E8"/>
    <w:rsid w:val="007946B0"/>
    <w:rsid w:val="00796312"/>
    <w:rsid w:val="007A0830"/>
    <w:rsid w:val="007A08C6"/>
    <w:rsid w:val="007A0C9B"/>
    <w:rsid w:val="007A1649"/>
    <w:rsid w:val="007A1C26"/>
    <w:rsid w:val="007A215E"/>
    <w:rsid w:val="007A2E34"/>
    <w:rsid w:val="007A40F2"/>
    <w:rsid w:val="007A4B89"/>
    <w:rsid w:val="007A58EB"/>
    <w:rsid w:val="007B1436"/>
    <w:rsid w:val="007B1662"/>
    <w:rsid w:val="007B1E9D"/>
    <w:rsid w:val="007B43DA"/>
    <w:rsid w:val="007B570C"/>
    <w:rsid w:val="007B5F15"/>
    <w:rsid w:val="007B656E"/>
    <w:rsid w:val="007C04F4"/>
    <w:rsid w:val="007C0C8B"/>
    <w:rsid w:val="007C16D6"/>
    <w:rsid w:val="007C4494"/>
    <w:rsid w:val="007C4A61"/>
    <w:rsid w:val="007C58EA"/>
    <w:rsid w:val="007C7999"/>
    <w:rsid w:val="007D0F25"/>
    <w:rsid w:val="007D1776"/>
    <w:rsid w:val="007D1AD5"/>
    <w:rsid w:val="007D1B0C"/>
    <w:rsid w:val="007D1DFD"/>
    <w:rsid w:val="007D2A02"/>
    <w:rsid w:val="007D2A46"/>
    <w:rsid w:val="007D370D"/>
    <w:rsid w:val="007D410C"/>
    <w:rsid w:val="007D4D6E"/>
    <w:rsid w:val="007D5E9A"/>
    <w:rsid w:val="007D64F6"/>
    <w:rsid w:val="007E021F"/>
    <w:rsid w:val="007E183B"/>
    <w:rsid w:val="007E1945"/>
    <w:rsid w:val="007E2B96"/>
    <w:rsid w:val="007E2F3F"/>
    <w:rsid w:val="007E30DF"/>
    <w:rsid w:val="007E4F2E"/>
    <w:rsid w:val="007E59F2"/>
    <w:rsid w:val="007E5E20"/>
    <w:rsid w:val="007E6778"/>
    <w:rsid w:val="007F0277"/>
    <w:rsid w:val="007F1CDC"/>
    <w:rsid w:val="007F2ED8"/>
    <w:rsid w:val="007F349E"/>
    <w:rsid w:val="007F50AF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7F5"/>
    <w:rsid w:val="00810E74"/>
    <w:rsid w:val="00811280"/>
    <w:rsid w:val="00811B8B"/>
    <w:rsid w:val="00811EA4"/>
    <w:rsid w:val="0081257B"/>
    <w:rsid w:val="00812E5B"/>
    <w:rsid w:val="00814B59"/>
    <w:rsid w:val="00814B6B"/>
    <w:rsid w:val="0081556A"/>
    <w:rsid w:val="0081622C"/>
    <w:rsid w:val="008170F5"/>
    <w:rsid w:val="00817623"/>
    <w:rsid w:val="008178E2"/>
    <w:rsid w:val="0082028F"/>
    <w:rsid w:val="00820D56"/>
    <w:rsid w:val="008222C3"/>
    <w:rsid w:val="008226AF"/>
    <w:rsid w:val="00823572"/>
    <w:rsid w:val="00823835"/>
    <w:rsid w:val="008251CB"/>
    <w:rsid w:val="00825757"/>
    <w:rsid w:val="00826AC1"/>
    <w:rsid w:val="00832E0A"/>
    <w:rsid w:val="00832F4E"/>
    <w:rsid w:val="008330FA"/>
    <w:rsid w:val="008354A3"/>
    <w:rsid w:val="0084058A"/>
    <w:rsid w:val="00841556"/>
    <w:rsid w:val="0084224B"/>
    <w:rsid w:val="00842A43"/>
    <w:rsid w:val="00843274"/>
    <w:rsid w:val="0084363F"/>
    <w:rsid w:val="00843817"/>
    <w:rsid w:val="0084475E"/>
    <w:rsid w:val="00845A85"/>
    <w:rsid w:val="0084655B"/>
    <w:rsid w:val="00846BB0"/>
    <w:rsid w:val="00847B65"/>
    <w:rsid w:val="0085027D"/>
    <w:rsid w:val="00850B14"/>
    <w:rsid w:val="00851383"/>
    <w:rsid w:val="00851563"/>
    <w:rsid w:val="00851688"/>
    <w:rsid w:val="00851DB9"/>
    <w:rsid w:val="00851F82"/>
    <w:rsid w:val="008522C4"/>
    <w:rsid w:val="00852C97"/>
    <w:rsid w:val="00852ED6"/>
    <w:rsid w:val="00852EDF"/>
    <w:rsid w:val="00854031"/>
    <w:rsid w:val="00854769"/>
    <w:rsid w:val="008551E8"/>
    <w:rsid w:val="008558AA"/>
    <w:rsid w:val="00856EDA"/>
    <w:rsid w:val="00857891"/>
    <w:rsid w:val="0086134D"/>
    <w:rsid w:val="008619CD"/>
    <w:rsid w:val="00861AD4"/>
    <w:rsid w:val="00864560"/>
    <w:rsid w:val="00864F67"/>
    <w:rsid w:val="00865C08"/>
    <w:rsid w:val="00865C51"/>
    <w:rsid w:val="00866CFB"/>
    <w:rsid w:val="00870F0E"/>
    <w:rsid w:val="008711C0"/>
    <w:rsid w:val="008731B3"/>
    <w:rsid w:val="00873730"/>
    <w:rsid w:val="0087514E"/>
    <w:rsid w:val="0087575D"/>
    <w:rsid w:val="00875CE2"/>
    <w:rsid w:val="008763C5"/>
    <w:rsid w:val="00876A30"/>
    <w:rsid w:val="0087789B"/>
    <w:rsid w:val="00877F78"/>
    <w:rsid w:val="008815FE"/>
    <w:rsid w:val="00883CD8"/>
    <w:rsid w:val="00883E98"/>
    <w:rsid w:val="008845C4"/>
    <w:rsid w:val="00884B45"/>
    <w:rsid w:val="008855D6"/>
    <w:rsid w:val="00886EF0"/>
    <w:rsid w:val="00887F79"/>
    <w:rsid w:val="00890300"/>
    <w:rsid w:val="00890E0E"/>
    <w:rsid w:val="00890E6E"/>
    <w:rsid w:val="0089106F"/>
    <w:rsid w:val="0089129C"/>
    <w:rsid w:val="00892090"/>
    <w:rsid w:val="00892ED7"/>
    <w:rsid w:val="008938AC"/>
    <w:rsid w:val="00893B38"/>
    <w:rsid w:val="00894601"/>
    <w:rsid w:val="00894B1A"/>
    <w:rsid w:val="008955A8"/>
    <w:rsid w:val="00896E8D"/>
    <w:rsid w:val="00897757"/>
    <w:rsid w:val="008A08C6"/>
    <w:rsid w:val="008A0CDC"/>
    <w:rsid w:val="008A2463"/>
    <w:rsid w:val="008A288E"/>
    <w:rsid w:val="008A38EC"/>
    <w:rsid w:val="008A3B32"/>
    <w:rsid w:val="008A4ADD"/>
    <w:rsid w:val="008A4BDD"/>
    <w:rsid w:val="008A4D88"/>
    <w:rsid w:val="008A5256"/>
    <w:rsid w:val="008A784A"/>
    <w:rsid w:val="008B07F5"/>
    <w:rsid w:val="008B0E3E"/>
    <w:rsid w:val="008B17EE"/>
    <w:rsid w:val="008B34F2"/>
    <w:rsid w:val="008B36FC"/>
    <w:rsid w:val="008B4D70"/>
    <w:rsid w:val="008B4E5B"/>
    <w:rsid w:val="008B5835"/>
    <w:rsid w:val="008B6B37"/>
    <w:rsid w:val="008B6D57"/>
    <w:rsid w:val="008B7B9B"/>
    <w:rsid w:val="008C0438"/>
    <w:rsid w:val="008C09F3"/>
    <w:rsid w:val="008C1175"/>
    <w:rsid w:val="008C2E4D"/>
    <w:rsid w:val="008C30F4"/>
    <w:rsid w:val="008C327F"/>
    <w:rsid w:val="008C4DE2"/>
    <w:rsid w:val="008C5037"/>
    <w:rsid w:val="008C7F85"/>
    <w:rsid w:val="008D0DAF"/>
    <w:rsid w:val="008D1077"/>
    <w:rsid w:val="008D2C22"/>
    <w:rsid w:val="008D424F"/>
    <w:rsid w:val="008D76B5"/>
    <w:rsid w:val="008D7E9D"/>
    <w:rsid w:val="008E0285"/>
    <w:rsid w:val="008E2CCB"/>
    <w:rsid w:val="008E322E"/>
    <w:rsid w:val="008E6235"/>
    <w:rsid w:val="008E68BA"/>
    <w:rsid w:val="008E72B4"/>
    <w:rsid w:val="008F1E39"/>
    <w:rsid w:val="008F2081"/>
    <w:rsid w:val="008F704A"/>
    <w:rsid w:val="008F7FF9"/>
    <w:rsid w:val="00900AEF"/>
    <w:rsid w:val="00902B2B"/>
    <w:rsid w:val="00902CCE"/>
    <w:rsid w:val="00903192"/>
    <w:rsid w:val="00903928"/>
    <w:rsid w:val="00903F93"/>
    <w:rsid w:val="009058A8"/>
    <w:rsid w:val="00907A51"/>
    <w:rsid w:val="00907F52"/>
    <w:rsid w:val="00910CDD"/>
    <w:rsid w:val="009118F7"/>
    <w:rsid w:val="00912A6C"/>
    <w:rsid w:val="00914937"/>
    <w:rsid w:val="0091628A"/>
    <w:rsid w:val="0091692E"/>
    <w:rsid w:val="009171BC"/>
    <w:rsid w:val="0092083F"/>
    <w:rsid w:val="009227DD"/>
    <w:rsid w:val="00923F55"/>
    <w:rsid w:val="009242EA"/>
    <w:rsid w:val="009243F7"/>
    <w:rsid w:val="0092482D"/>
    <w:rsid w:val="00925318"/>
    <w:rsid w:val="00925EA4"/>
    <w:rsid w:val="0092638D"/>
    <w:rsid w:val="009301F6"/>
    <w:rsid w:val="00931412"/>
    <w:rsid w:val="009319E8"/>
    <w:rsid w:val="00933F51"/>
    <w:rsid w:val="00934483"/>
    <w:rsid w:val="00937764"/>
    <w:rsid w:val="009379C2"/>
    <w:rsid w:val="00940D2A"/>
    <w:rsid w:val="00941295"/>
    <w:rsid w:val="0094186F"/>
    <w:rsid w:val="00941CE0"/>
    <w:rsid w:val="00943F7A"/>
    <w:rsid w:val="00947A35"/>
    <w:rsid w:val="0095046D"/>
    <w:rsid w:val="00950A31"/>
    <w:rsid w:val="00950B10"/>
    <w:rsid w:val="00951A3C"/>
    <w:rsid w:val="00951F14"/>
    <w:rsid w:val="00953A00"/>
    <w:rsid w:val="009540D2"/>
    <w:rsid w:val="0095491C"/>
    <w:rsid w:val="00955C87"/>
    <w:rsid w:val="009574FE"/>
    <w:rsid w:val="00962B85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6BE"/>
    <w:rsid w:val="00980F37"/>
    <w:rsid w:val="00981216"/>
    <w:rsid w:val="00982BE1"/>
    <w:rsid w:val="00983660"/>
    <w:rsid w:val="00983983"/>
    <w:rsid w:val="00984C33"/>
    <w:rsid w:val="00984F4D"/>
    <w:rsid w:val="00984FC3"/>
    <w:rsid w:val="00986B3A"/>
    <w:rsid w:val="0098700B"/>
    <w:rsid w:val="00987F76"/>
    <w:rsid w:val="0099118D"/>
    <w:rsid w:val="00991782"/>
    <w:rsid w:val="00993624"/>
    <w:rsid w:val="009951C6"/>
    <w:rsid w:val="00995CEF"/>
    <w:rsid w:val="0099614E"/>
    <w:rsid w:val="00997EF2"/>
    <w:rsid w:val="009A00CC"/>
    <w:rsid w:val="009A0D55"/>
    <w:rsid w:val="009A20CD"/>
    <w:rsid w:val="009A2185"/>
    <w:rsid w:val="009A310A"/>
    <w:rsid w:val="009A65E8"/>
    <w:rsid w:val="009A6947"/>
    <w:rsid w:val="009A6B73"/>
    <w:rsid w:val="009A72CE"/>
    <w:rsid w:val="009A7644"/>
    <w:rsid w:val="009B014A"/>
    <w:rsid w:val="009B029A"/>
    <w:rsid w:val="009B2AEB"/>
    <w:rsid w:val="009B2E12"/>
    <w:rsid w:val="009B499C"/>
    <w:rsid w:val="009B5EE6"/>
    <w:rsid w:val="009B7234"/>
    <w:rsid w:val="009B7760"/>
    <w:rsid w:val="009C03D2"/>
    <w:rsid w:val="009C1BE8"/>
    <w:rsid w:val="009C3747"/>
    <w:rsid w:val="009C3C31"/>
    <w:rsid w:val="009C3DB8"/>
    <w:rsid w:val="009C4F82"/>
    <w:rsid w:val="009C53E9"/>
    <w:rsid w:val="009C6EF4"/>
    <w:rsid w:val="009C730E"/>
    <w:rsid w:val="009D0212"/>
    <w:rsid w:val="009D0D2A"/>
    <w:rsid w:val="009D19D5"/>
    <w:rsid w:val="009D2C7C"/>
    <w:rsid w:val="009D2E9B"/>
    <w:rsid w:val="009D5423"/>
    <w:rsid w:val="009D586E"/>
    <w:rsid w:val="009D744F"/>
    <w:rsid w:val="009D7B26"/>
    <w:rsid w:val="009E1B18"/>
    <w:rsid w:val="009E1F10"/>
    <w:rsid w:val="009E2157"/>
    <w:rsid w:val="009E2C46"/>
    <w:rsid w:val="009E3D25"/>
    <w:rsid w:val="009E58E3"/>
    <w:rsid w:val="009E6D66"/>
    <w:rsid w:val="009E7B91"/>
    <w:rsid w:val="009F0322"/>
    <w:rsid w:val="009F2FDF"/>
    <w:rsid w:val="009F3595"/>
    <w:rsid w:val="009F3B6B"/>
    <w:rsid w:val="009F3FA5"/>
    <w:rsid w:val="009F4AF8"/>
    <w:rsid w:val="009F5451"/>
    <w:rsid w:val="009F5D6B"/>
    <w:rsid w:val="009F675F"/>
    <w:rsid w:val="009F72A5"/>
    <w:rsid w:val="009F78C6"/>
    <w:rsid w:val="00A002BA"/>
    <w:rsid w:val="00A00541"/>
    <w:rsid w:val="00A00A60"/>
    <w:rsid w:val="00A01367"/>
    <w:rsid w:val="00A01EBD"/>
    <w:rsid w:val="00A02096"/>
    <w:rsid w:val="00A0237C"/>
    <w:rsid w:val="00A02EF3"/>
    <w:rsid w:val="00A03BF9"/>
    <w:rsid w:val="00A05580"/>
    <w:rsid w:val="00A06748"/>
    <w:rsid w:val="00A07CC4"/>
    <w:rsid w:val="00A07EFA"/>
    <w:rsid w:val="00A07FFB"/>
    <w:rsid w:val="00A103A7"/>
    <w:rsid w:val="00A12301"/>
    <w:rsid w:val="00A12F37"/>
    <w:rsid w:val="00A13D67"/>
    <w:rsid w:val="00A142D6"/>
    <w:rsid w:val="00A145CE"/>
    <w:rsid w:val="00A20093"/>
    <w:rsid w:val="00A207D3"/>
    <w:rsid w:val="00A20DAD"/>
    <w:rsid w:val="00A22743"/>
    <w:rsid w:val="00A22BAD"/>
    <w:rsid w:val="00A24A27"/>
    <w:rsid w:val="00A25571"/>
    <w:rsid w:val="00A27031"/>
    <w:rsid w:val="00A27105"/>
    <w:rsid w:val="00A30296"/>
    <w:rsid w:val="00A31C96"/>
    <w:rsid w:val="00A32195"/>
    <w:rsid w:val="00A3398E"/>
    <w:rsid w:val="00A37BAA"/>
    <w:rsid w:val="00A40B3C"/>
    <w:rsid w:val="00A4232A"/>
    <w:rsid w:val="00A42333"/>
    <w:rsid w:val="00A43F53"/>
    <w:rsid w:val="00A45C65"/>
    <w:rsid w:val="00A47302"/>
    <w:rsid w:val="00A47728"/>
    <w:rsid w:val="00A51A89"/>
    <w:rsid w:val="00A5245A"/>
    <w:rsid w:val="00A531D2"/>
    <w:rsid w:val="00A53288"/>
    <w:rsid w:val="00A539FD"/>
    <w:rsid w:val="00A5523D"/>
    <w:rsid w:val="00A553F0"/>
    <w:rsid w:val="00A55F0C"/>
    <w:rsid w:val="00A56307"/>
    <w:rsid w:val="00A57961"/>
    <w:rsid w:val="00A61F42"/>
    <w:rsid w:val="00A621E5"/>
    <w:rsid w:val="00A65E23"/>
    <w:rsid w:val="00A67072"/>
    <w:rsid w:val="00A673A0"/>
    <w:rsid w:val="00A6744F"/>
    <w:rsid w:val="00A70A70"/>
    <w:rsid w:val="00A721D4"/>
    <w:rsid w:val="00A73D37"/>
    <w:rsid w:val="00A73FA6"/>
    <w:rsid w:val="00A74C40"/>
    <w:rsid w:val="00A74DF8"/>
    <w:rsid w:val="00A7532F"/>
    <w:rsid w:val="00A75ACB"/>
    <w:rsid w:val="00A76E5D"/>
    <w:rsid w:val="00A806F9"/>
    <w:rsid w:val="00A80B73"/>
    <w:rsid w:val="00A81A5C"/>
    <w:rsid w:val="00A81AA1"/>
    <w:rsid w:val="00A81AF3"/>
    <w:rsid w:val="00A82A9E"/>
    <w:rsid w:val="00A82F82"/>
    <w:rsid w:val="00A83E06"/>
    <w:rsid w:val="00A847E6"/>
    <w:rsid w:val="00A86CB6"/>
    <w:rsid w:val="00A87702"/>
    <w:rsid w:val="00A91900"/>
    <w:rsid w:val="00A91BF8"/>
    <w:rsid w:val="00A92AB8"/>
    <w:rsid w:val="00A93FAC"/>
    <w:rsid w:val="00A965B7"/>
    <w:rsid w:val="00A97E4A"/>
    <w:rsid w:val="00AA0054"/>
    <w:rsid w:val="00AA16B2"/>
    <w:rsid w:val="00AA1C68"/>
    <w:rsid w:val="00AA27A7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1CFB"/>
    <w:rsid w:val="00AB3B4E"/>
    <w:rsid w:val="00AB3DED"/>
    <w:rsid w:val="00AB4692"/>
    <w:rsid w:val="00AB4E49"/>
    <w:rsid w:val="00AB5985"/>
    <w:rsid w:val="00AB7546"/>
    <w:rsid w:val="00AC0FE4"/>
    <w:rsid w:val="00AC203A"/>
    <w:rsid w:val="00AC248F"/>
    <w:rsid w:val="00AC24C9"/>
    <w:rsid w:val="00AC263C"/>
    <w:rsid w:val="00AC2F29"/>
    <w:rsid w:val="00AC33AE"/>
    <w:rsid w:val="00AC3B01"/>
    <w:rsid w:val="00AC3F87"/>
    <w:rsid w:val="00AC40C5"/>
    <w:rsid w:val="00AC4746"/>
    <w:rsid w:val="00AC6D9A"/>
    <w:rsid w:val="00AC720F"/>
    <w:rsid w:val="00AC7B50"/>
    <w:rsid w:val="00AC7F0E"/>
    <w:rsid w:val="00AD0444"/>
    <w:rsid w:val="00AD0914"/>
    <w:rsid w:val="00AD178C"/>
    <w:rsid w:val="00AD1C1B"/>
    <w:rsid w:val="00AD1EE1"/>
    <w:rsid w:val="00AD3733"/>
    <w:rsid w:val="00AD3AD9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E6B0F"/>
    <w:rsid w:val="00AF18DD"/>
    <w:rsid w:val="00AF2E9B"/>
    <w:rsid w:val="00AF5292"/>
    <w:rsid w:val="00AF63C5"/>
    <w:rsid w:val="00AF648C"/>
    <w:rsid w:val="00AF79D0"/>
    <w:rsid w:val="00B0131B"/>
    <w:rsid w:val="00B019CA"/>
    <w:rsid w:val="00B02B03"/>
    <w:rsid w:val="00B0343B"/>
    <w:rsid w:val="00B03870"/>
    <w:rsid w:val="00B039AF"/>
    <w:rsid w:val="00B03E5E"/>
    <w:rsid w:val="00B03F48"/>
    <w:rsid w:val="00B04A7C"/>
    <w:rsid w:val="00B0531F"/>
    <w:rsid w:val="00B05E0B"/>
    <w:rsid w:val="00B0626D"/>
    <w:rsid w:val="00B062AB"/>
    <w:rsid w:val="00B06B0D"/>
    <w:rsid w:val="00B07107"/>
    <w:rsid w:val="00B10FF9"/>
    <w:rsid w:val="00B121F3"/>
    <w:rsid w:val="00B122B9"/>
    <w:rsid w:val="00B12767"/>
    <w:rsid w:val="00B1346D"/>
    <w:rsid w:val="00B13EB0"/>
    <w:rsid w:val="00B201C9"/>
    <w:rsid w:val="00B2047C"/>
    <w:rsid w:val="00B20F94"/>
    <w:rsid w:val="00B21717"/>
    <w:rsid w:val="00B22966"/>
    <w:rsid w:val="00B22BAC"/>
    <w:rsid w:val="00B23A0F"/>
    <w:rsid w:val="00B23E35"/>
    <w:rsid w:val="00B2419F"/>
    <w:rsid w:val="00B24DC6"/>
    <w:rsid w:val="00B27534"/>
    <w:rsid w:val="00B301C9"/>
    <w:rsid w:val="00B3026B"/>
    <w:rsid w:val="00B3254B"/>
    <w:rsid w:val="00B32B98"/>
    <w:rsid w:val="00B32C83"/>
    <w:rsid w:val="00B341A2"/>
    <w:rsid w:val="00B3672F"/>
    <w:rsid w:val="00B37A3E"/>
    <w:rsid w:val="00B40687"/>
    <w:rsid w:val="00B40D7A"/>
    <w:rsid w:val="00B420F9"/>
    <w:rsid w:val="00B4225D"/>
    <w:rsid w:val="00B434B0"/>
    <w:rsid w:val="00B451E5"/>
    <w:rsid w:val="00B476CD"/>
    <w:rsid w:val="00B50A53"/>
    <w:rsid w:val="00B51FE4"/>
    <w:rsid w:val="00B52D8B"/>
    <w:rsid w:val="00B53096"/>
    <w:rsid w:val="00B5379A"/>
    <w:rsid w:val="00B5443A"/>
    <w:rsid w:val="00B546C4"/>
    <w:rsid w:val="00B55F9B"/>
    <w:rsid w:val="00B56EBF"/>
    <w:rsid w:val="00B602CD"/>
    <w:rsid w:val="00B60EC4"/>
    <w:rsid w:val="00B617D6"/>
    <w:rsid w:val="00B62F16"/>
    <w:rsid w:val="00B63F93"/>
    <w:rsid w:val="00B6476C"/>
    <w:rsid w:val="00B6683D"/>
    <w:rsid w:val="00B66DA1"/>
    <w:rsid w:val="00B6735C"/>
    <w:rsid w:val="00B67E29"/>
    <w:rsid w:val="00B712BC"/>
    <w:rsid w:val="00B72ACC"/>
    <w:rsid w:val="00B736C2"/>
    <w:rsid w:val="00B7430E"/>
    <w:rsid w:val="00B75A84"/>
    <w:rsid w:val="00B806DE"/>
    <w:rsid w:val="00B80A59"/>
    <w:rsid w:val="00B81763"/>
    <w:rsid w:val="00B81DEF"/>
    <w:rsid w:val="00B82A3B"/>
    <w:rsid w:val="00B82A69"/>
    <w:rsid w:val="00B82F1B"/>
    <w:rsid w:val="00B837F4"/>
    <w:rsid w:val="00B83916"/>
    <w:rsid w:val="00B83DFF"/>
    <w:rsid w:val="00B848DD"/>
    <w:rsid w:val="00B8503A"/>
    <w:rsid w:val="00B900F6"/>
    <w:rsid w:val="00B909AF"/>
    <w:rsid w:val="00B90C54"/>
    <w:rsid w:val="00B90E9B"/>
    <w:rsid w:val="00B9150F"/>
    <w:rsid w:val="00B91917"/>
    <w:rsid w:val="00B919A9"/>
    <w:rsid w:val="00B94FB4"/>
    <w:rsid w:val="00B9558A"/>
    <w:rsid w:val="00B95E78"/>
    <w:rsid w:val="00B9624E"/>
    <w:rsid w:val="00B96C7D"/>
    <w:rsid w:val="00B975DB"/>
    <w:rsid w:val="00BA11C9"/>
    <w:rsid w:val="00BA1BDD"/>
    <w:rsid w:val="00BA2336"/>
    <w:rsid w:val="00BA33D5"/>
    <w:rsid w:val="00BA4830"/>
    <w:rsid w:val="00BA528E"/>
    <w:rsid w:val="00BA59A0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43AA"/>
    <w:rsid w:val="00BB64DF"/>
    <w:rsid w:val="00BB7A7C"/>
    <w:rsid w:val="00BC0B94"/>
    <w:rsid w:val="00BC128B"/>
    <w:rsid w:val="00BC19DC"/>
    <w:rsid w:val="00BC365E"/>
    <w:rsid w:val="00BC50B6"/>
    <w:rsid w:val="00BC5C02"/>
    <w:rsid w:val="00BC7C8F"/>
    <w:rsid w:val="00BD00D9"/>
    <w:rsid w:val="00BD0135"/>
    <w:rsid w:val="00BD0B27"/>
    <w:rsid w:val="00BD38BD"/>
    <w:rsid w:val="00BE014F"/>
    <w:rsid w:val="00BE05AF"/>
    <w:rsid w:val="00BE174A"/>
    <w:rsid w:val="00BE194F"/>
    <w:rsid w:val="00BE1DA9"/>
    <w:rsid w:val="00BE29A9"/>
    <w:rsid w:val="00BE3B30"/>
    <w:rsid w:val="00BE5A13"/>
    <w:rsid w:val="00BE6923"/>
    <w:rsid w:val="00BE6A13"/>
    <w:rsid w:val="00BE7F0D"/>
    <w:rsid w:val="00BF046A"/>
    <w:rsid w:val="00BF17B9"/>
    <w:rsid w:val="00BF1B54"/>
    <w:rsid w:val="00BF1C93"/>
    <w:rsid w:val="00BF2CEA"/>
    <w:rsid w:val="00BF5FBA"/>
    <w:rsid w:val="00BF6169"/>
    <w:rsid w:val="00BF64F4"/>
    <w:rsid w:val="00BF6D0B"/>
    <w:rsid w:val="00BF73B0"/>
    <w:rsid w:val="00C0062F"/>
    <w:rsid w:val="00C010B6"/>
    <w:rsid w:val="00C01CD5"/>
    <w:rsid w:val="00C03A93"/>
    <w:rsid w:val="00C04823"/>
    <w:rsid w:val="00C051F8"/>
    <w:rsid w:val="00C05792"/>
    <w:rsid w:val="00C05D3E"/>
    <w:rsid w:val="00C060BC"/>
    <w:rsid w:val="00C066BC"/>
    <w:rsid w:val="00C068A6"/>
    <w:rsid w:val="00C06F68"/>
    <w:rsid w:val="00C07C21"/>
    <w:rsid w:val="00C07E78"/>
    <w:rsid w:val="00C10AAC"/>
    <w:rsid w:val="00C11E5E"/>
    <w:rsid w:val="00C12313"/>
    <w:rsid w:val="00C12837"/>
    <w:rsid w:val="00C1300F"/>
    <w:rsid w:val="00C1384E"/>
    <w:rsid w:val="00C142EB"/>
    <w:rsid w:val="00C14F84"/>
    <w:rsid w:val="00C1569C"/>
    <w:rsid w:val="00C159AF"/>
    <w:rsid w:val="00C165A1"/>
    <w:rsid w:val="00C1668F"/>
    <w:rsid w:val="00C1742D"/>
    <w:rsid w:val="00C17C5C"/>
    <w:rsid w:val="00C20B50"/>
    <w:rsid w:val="00C20F4E"/>
    <w:rsid w:val="00C23CF1"/>
    <w:rsid w:val="00C243D2"/>
    <w:rsid w:val="00C24D2E"/>
    <w:rsid w:val="00C2552B"/>
    <w:rsid w:val="00C2595D"/>
    <w:rsid w:val="00C25FD8"/>
    <w:rsid w:val="00C25FEA"/>
    <w:rsid w:val="00C264E9"/>
    <w:rsid w:val="00C266F5"/>
    <w:rsid w:val="00C26A17"/>
    <w:rsid w:val="00C26C16"/>
    <w:rsid w:val="00C30109"/>
    <w:rsid w:val="00C30C97"/>
    <w:rsid w:val="00C315D5"/>
    <w:rsid w:val="00C32C93"/>
    <w:rsid w:val="00C32D87"/>
    <w:rsid w:val="00C330D6"/>
    <w:rsid w:val="00C3638E"/>
    <w:rsid w:val="00C36EDB"/>
    <w:rsid w:val="00C37400"/>
    <w:rsid w:val="00C4034C"/>
    <w:rsid w:val="00C40614"/>
    <w:rsid w:val="00C41742"/>
    <w:rsid w:val="00C41B58"/>
    <w:rsid w:val="00C4203D"/>
    <w:rsid w:val="00C4322C"/>
    <w:rsid w:val="00C445BE"/>
    <w:rsid w:val="00C44E38"/>
    <w:rsid w:val="00C45716"/>
    <w:rsid w:val="00C4601A"/>
    <w:rsid w:val="00C460DE"/>
    <w:rsid w:val="00C46246"/>
    <w:rsid w:val="00C46510"/>
    <w:rsid w:val="00C50344"/>
    <w:rsid w:val="00C515FC"/>
    <w:rsid w:val="00C5274C"/>
    <w:rsid w:val="00C52D15"/>
    <w:rsid w:val="00C5363D"/>
    <w:rsid w:val="00C54293"/>
    <w:rsid w:val="00C55E73"/>
    <w:rsid w:val="00C56139"/>
    <w:rsid w:val="00C57360"/>
    <w:rsid w:val="00C57AA7"/>
    <w:rsid w:val="00C57CF6"/>
    <w:rsid w:val="00C57E7D"/>
    <w:rsid w:val="00C602AF"/>
    <w:rsid w:val="00C61295"/>
    <w:rsid w:val="00C62C17"/>
    <w:rsid w:val="00C63397"/>
    <w:rsid w:val="00C658EE"/>
    <w:rsid w:val="00C65926"/>
    <w:rsid w:val="00C67061"/>
    <w:rsid w:val="00C672C6"/>
    <w:rsid w:val="00C71844"/>
    <w:rsid w:val="00C72048"/>
    <w:rsid w:val="00C72410"/>
    <w:rsid w:val="00C7291E"/>
    <w:rsid w:val="00C72E0B"/>
    <w:rsid w:val="00C72E8E"/>
    <w:rsid w:val="00C7376F"/>
    <w:rsid w:val="00C75C41"/>
    <w:rsid w:val="00C805AD"/>
    <w:rsid w:val="00C82BCB"/>
    <w:rsid w:val="00C82FB3"/>
    <w:rsid w:val="00C83CA0"/>
    <w:rsid w:val="00C84622"/>
    <w:rsid w:val="00C84841"/>
    <w:rsid w:val="00C85E9D"/>
    <w:rsid w:val="00C87587"/>
    <w:rsid w:val="00C877C0"/>
    <w:rsid w:val="00C9043E"/>
    <w:rsid w:val="00C912A7"/>
    <w:rsid w:val="00C919E6"/>
    <w:rsid w:val="00C91D8E"/>
    <w:rsid w:val="00C92BC4"/>
    <w:rsid w:val="00C950C8"/>
    <w:rsid w:val="00C95961"/>
    <w:rsid w:val="00C95B17"/>
    <w:rsid w:val="00C971DB"/>
    <w:rsid w:val="00CA29F8"/>
    <w:rsid w:val="00CA320A"/>
    <w:rsid w:val="00CA332F"/>
    <w:rsid w:val="00CA563B"/>
    <w:rsid w:val="00CA5672"/>
    <w:rsid w:val="00CA5B38"/>
    <w:rsid w:val="00CA64E4"/>
    <w:rsid w:val="00CB00A4"/>
    <w:rsid w:val="00CB043F"/>
    <w:rsid w:val="00CB12B5"/>
    <w:rsid w:val="00CB20B0"/>
    <w:rsid w:val="00CB3053"/>
    <w:rsid w:val="00CB32ED"/>
    <w:rsid w:val="00CB472C"/>
    <w:rsid w:val="00CB4C53"/>
    <w:rsid w:val="00CB5D9D"/>
    <w:rsid w:val="00CB76A4"/>
    <w:rsid w:val="00CC0FB5"/>
    <w:rsid w:val="00CC3A4F"/>
    <w:rsid w:val="00CC5335"/>
    <w:rsid w:val="00CC57E8"/>
    <w:rsid w:val="00CC67B1"/>
    <w:rsid w:val="00CC6C0E"/>
    <w:rsid w:val="00CC6FCE"/>
    <w:rsid w:val="00CC7597"/>
    <w:rsid w:val="00CC7F17"/>
    <w:rsid w:val="00CD1F0B"/>
    <w:rsid w:val="00CD1F3E"/>
    <w:rsid w:val="00CD510E"/>
    <w:rsid w:val="00CD5637"/>
    <w:rsid w:val="00CD5FCA"/>
    <w:rsid w:val="00CD7055"/>
    <w:rsid w:val="00CE2098"/>
    <w:rsid w:val="00CE31C9"/>
    <w:rsid w:val="00CE4471"/>
    <w:rsid w:val="00CE4AF3"/>
    <w:rsid w:val="00CE4D13"/>
    <w:rsid w:val="00CE5DF7"/>
    <w:rsid w:val="00CE7BB7"/>
    <w:rsid w:val="00CE7CCC"/>
    <w:rsid w:val="00CE7D25"/>
    <w:rsid w:val="00CF0A83"/>
    <w:rsid w:val="00CF12BE"/>
    <w:rsid w:val="00CF1302"/>
    <w:rsid w:val="00CF1D76"/>
    <w:rsid w:val="00CF1DA2"/>
    <w:rsid w:val="00CF29BC"/>
    <w:rsid w:val="00CF2BE3"/>
    <w:rsid w:val="00CF4779"/>
    <w:rsid w:val="00CF4AAD"/>
    <w:rsid w:val="00CF4BC6"/>
    <w:rsid w:val="00CF60E2"/>
    <w:rsid w:val="00D00B2D"/>
    <w:rsid w:val="00D00D4E"/>
    <w:rsid w:val="00D0104C"/>
    <w:rsid w:val="00D01EA7"/>
    <w:rsid w:val="00D02D23"/>
    <w:rsid w:val="00D03266"/>
    <w:rsid w:val="00D03557"/>
    <w:rsid w:val="00D063A8"/>
    <w:rsid w:val="00D064FF"/>
    <w:rsid w:val="00D065EA"/>
    <w:rsid w:val="00D069B3"/>
    <w:rsid w:val="00D07622"/>
    <w:rsid w:val="00D07E88"/>
    <w:rsid w:val="00D100E0"/>
    <w:rsid w:val="00D104FE"/>
    <w:rsid w:val="00D10B30"/>
    <w:rsid w:val="00D117EA"/>
    <w:rsid w:val="00D11BC7"/>
    <w:rsid w:val="00D12A88"/>
    <w:rsid w:val="00D13439"/>
    <w:rsid w:val="00D14B03"/>
    <w:rsid w:val="00D157DD"/>
    <w:rsid w:val="00D15C11"/>
    <w:rsid w:val="00D173F3"/>
    <w:rsid w:val="00D2174E"/>
    <w:rsid w:val="00D22B29"/>
    <w:rsid w:val="00D23189"/>
    <w:rsid w:val="00D256C4"/>
    <w:rsid w:val="00D26DAA"/>
    <w:rsid w:val="00D26F70"/>
    <w:rsid w:val="00D27659"/>
    <w:rsid w:val="00D277C9"/>
    <w:rsid w:val="00D3118C"/>
    <w:rsid w:val="00D31358"/>
    <w:rsid w:val="00D32D89"/>
    <w:rsid w:val="00D34627"/>
    <w:rsid w:val="00D3574A"/>
    <w:rsid w:val="00D35CBC"/>
    <w:rsid w:val="00D36884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46904"/>
    <w:rsid w:val="00D507E6"/>
    <w:rsid w:val="00D546F0"/>
    <w:rsid w:val="00D54DA0"/>
    <w:rsid w:val="00D5511D"/>
    <w:rsid w:val="00D5597A"/>
    <w:rsid w:val="00D55A0F"/>
    <w:rsid w:val="00D567A2"/>
    <w:rsid w:val="00D56881"/>
    <w:rsid w:val="00D56A0D"/>
    <w:rsid w:val="00D56ABF"/>
    <w:rsid w:val="00D570F3"/>
    <w:rsid w:val="00D57460"/>
    <w:rsid w:val="00D576E4"/>
    <w:rsid w:val="00D60062"/>
    <w:rsid w:val="00D602AC"/>
    <w:rsid w:val="00D61086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3209"/>
    <w:rsid w:val="00D84170"/>
    <w:rsid w:val="00D844BA"/>
    <w:rsid w:val="00D84AC2"/>
    <w:rsid w:val="00D84ACF"/>
    <w:rsid w:val="00D8581C"/>
    <w:rsid w:val="00D8584C"/>
    <w:rsid w:val="00D85B3A"/>
    <w:rsid w:val="00D85F3E"/>
    <w:rsid w:val="00D86E37"/>
    <w:rsid w:val="00D87A93"/>
    <w:rsid w:val="00D87F8D"/>
    <w:rsid w:val="00D9006B"/>
    <w:rsid w:val="00D90198"/>
    <w:rsid w:val="00D90BB1"/>
    <w:rsid w:val="00D916B4"/>
    <w:rsid w:val="00D919AA"/>
    <w:rsid w:val="00D91CEE"/>
    <w:rsid w:val="00D923D7"/>
    <w:rsid w:val="00D924C0"/>
    <w:rsid w:val="00D93007"/>
    <w:rsid w:val="00D9376B"/>
    <w:rsid w:val="00D940D1"/>
    <w:rsid w:val="00D94261"/>
    <w:rsid w:val="00D94299"/>
    <w:rsid w:val="00D94588"/>
    <w:rsid w:val="00DA1B61"/>
    <w:rsid w:val="00DA23CF"/>
    <w:rsid w:val="00DA37A8"/>
    <w:rsid w:val="00DA3CE9"/>
    <w:rsid w:val="00DA58B2"/>
    <w:rsid w:val="00DA58E1"/>
    <w:rsid w:val="00DA649B"/>
    <w:rsid w:val="00DA7B74"/>
    <w:rsid w:val="00DA7E08"/>
    <w:rsid w:val="00DB23A0"/>
    <w:rsid w:val="00DB2748"/>
    <w:rsid w:val="00DB457A"/>
    <w:rsid w:val="00DB53C2"/>
    <w:rsid w:val="00DB7765"/>
    <w:rsid w:val="00DB7FDC"/>
    <w:rsid w:val="00DC0227"/>
    <w:rsid w:val="00DC1690"/>
    <w:rsid w:val="00DC1FBE"/>
    <w:rsid w:val="00DC20F9"/>
    <w:rsid w:val="00DC2761"/>
    <w:rsid w:val="00DC2C3A"/>
    <w:rsid w:val="00DC300C"/>
    <w:rsid w:val="00DC33B4"/>
    <w:rsid w:val="00DC5960"/>
    <w:rsid w:val="00DC5CCF"/>
    <w:rsid w:val="00DC6966"/>
    <w:rsid w:val="00DC6DD9"/>
    <w:rsid w:val="00DC7A65"/>
    <w:rsid w:val="00DC7C6B"/>
    <w:rsid w:val="00DD0015"/>
    <w:rsid w:val="00DD12E4"/>
    <w:rsid w:val="00DD18C5"/>
    <w:rsid w:val="00DD1C62"/>
    <w:rsid w:val="00DD2D28"/>
    <w:rsid w:val="00DD370A"/>
    <w:rsid w:val="00DD3ABB"/>
    <w:rsid w:val="00DD50CF"/>
    <w:rsid w:val="00DD5B11"/>
    <w:rsid w:val="00DD7BE0"/>
    <w:rsid w:val="00DD7EA6"/>
    <w:rsid w:val="00DE26CF"/>
    <w:rsid w:val="00DE2D12"/>
    <w:rsid w:val="00DE3E92"/>
    <w:rsid w:val="00DE428D"/>
    <w:rsid w:val="00DE569A"/>
    <w:rsid w:val="00DE58FA"/>
    <w:rsid w:val="00DE6573"/>
    <w:rsid w:val="00DE6816"/>
    <w:rsid w:val="00DF0619"/>
    <w:rsid w:val="00DF3F0C"/>
    <w:rsid w:val="00DF486A"/>
    <w:rsid w:val="00DF5691"/>
    <w:rsid w:val="00DF588F"/>
    <w:rsid w:val="00DF6479"/>
    <w:rsid w:val="00DF6F70"/>
    <w:rsid w:val="00DF7819"/>
    <w:rsid w:val="00E00406"/>
    <w:rsid w:val="00E00D6B"/>
    <w:rsid w:val="00E00FE7"/>
    <w:rsid w:val="00E01D44"/>
    <w:rsid w:val="00E01F77"/>
    <w:rsid w:val="00E02ED6"/>
    <w:rsid w:val="00E04EEA"/>
    <w:rsid w:val="00E059F3"/>
    <w:rsid w:val="00E05F59"/>
    <w:rsid w:val="00E05F95"/>
    <w:rsid w:val="00E07ACA"/>
    <w:rsid w:val="00E10490"/>
    <w:rsid w:val="00E10796"/>
    <w:rsid w:val="00E107EC"/>
    <w:rsid w:val="00E11ECD"/>
    <w:rsid w:val="00E128CF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3B9E"/>
    <w:rsid w:val="00E23EC5"/>
    <w:rsid w:val="00E260FB"/>
    <w:rsid w:val="00E263D0"/>
    <w:rsid w:val="00E3083B"/>
    <w:rsid w:val="00E31ED1"/>
    <w:rsid w:val="00E31F8F"/>
    <w:rsid w:val="00E32B18"/>
    <w:rsid w:val="00E330A8"/>
    <w:rsid w:val="00E3401B"/>
    <w:rsid w:val="00E3459F"/>
    <w:rsid w:val="00E36635"/>
    <w:rsid w:val="00E37736"/>
    <w:rsid w:val="00E40671"/>
    <w:rsid w:val="00E418C3"/>
    <w:rsid w:val="00E435B0"/>
    <w:rsid w:val="00E43ED6"/>
    <w:rsid w:val="00E442B8"/>
    <w:rsid w:val="00E445BF"/>
    <w:rsid w:val="00E44B38"/>
    <w:rsid w:val="00E47910"/>
    <w:rsid w:val="00E4797B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2DC1"/>
    <w:rsid w:val="00E63113"/>
    <w:rsid w:val="00E6555F"/>
    <w:rsid w:val="00E65C68"/>
    <w:rsid w:val="00E66289"/>
    <w:rsid w:val="00E662AA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8685F"/>
    <w:rsid w:val="00E8697B"/>
    <w:rsid w:val="00E86E29"/>
    <w:rsid w:val="00E9111D"/>
    <w:rsid w:val="00E91CFC"/>
    <w:rsid w:val="00E921E4"/>
    <w:rsid w:val="00E9223A"/>
    <w:rsid w:val="00E92FB4"/>
    <w:rsid w:val="00E933ED"/>
    <w:rsid w:val="00E93620"/>
    <w:rsid w:val="00E937DC"/>
    <w:rsid w:val="00E95C32"/>
    <w:rsid w:val="00E96CE8"/>
    <w:rsid w:val="00E97254"/>
    <w:rsid w:val="00E9743A"/>
    <w:rsid w:val="00E974D5"/>
    <w:rsid w:val="00E9768C"/>
    <w:rsid w:val="00E976B1"/>
    <w:rsid w:val="00EA0975"/>
    <w:rsid w:val="00EA0AF8"/>
    <w:rsid w:val="00EA1A87"/>
    <w:rsid w:val="00EA31D3"/>
    <w:rsid w:val="00EA3412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4C2C"/>
    <w:rsid w:val="00EB6EFE"/>
    <w:rsid w:val="00EB74F9"/>
    <w:rsid w:val="00EB759C"/>
    <w:rsid w:val="00EC077F"/>
    <w:rsid w:val="00EC1876"/>
    <w:rsid w:val="00EC2199"/>
    <w:rsid w:val="00EC2621"/>
    <w:rsid w:val="00EC2807"/>
    <w:rsid w:val="00EC2C02"/>
    <w:rsid w:val="00EC3C72"/>
    <w:rsid w:val="00EC4EA2"/>
    <w:rsid w:val="00ED23AD"/>
    <w:rsid w:val="00ED2A99"/>
    <w:rsid w:val="00ED2AD6"/>
    <w:rsid w:val="00ED330C"/>
    <w:rsid w:val="00ED54AC"/>
    <w:rsid w:val="00ED5A32"/>
    <w:rsid w:val="00ED6254"/>
    <w:rsid w:val="00ED68EE"/>
    <w:rsid w:val="00ED6C19"/>
    <w:rsid w:val="00EE2196"/>
    <w:rsid w:val="00EE2404"/>
    <w:rsid w:val="00EE2DF2"/>
    <w:rsid w:val="00EE463E"/>
    <w:rsid w:val="00EE51F2"/>
    <w:rsid w:val="00EE5669"/>
    <w:rsid w:val="00EE73CE"/>
    <w:rsid w:val="00EE7C55"/>
    <w:rsid w:val="00EF0B3B"/>
    <w:rsid w:val="00EF13E7"/>
    <w:rsid w:val="00EF6554"/>
    <w:rsid w:val="00EF67DA"/>
    <w:rsid w:val="00EF6DA8"/>
    <w:rsid w:val="00F02C1A"/>
    <w:rsid w:val="00F03FF8"/>
    <w:rsid w:val="00F04521"/>
    <w:rsid w:val="00F04810"/>
    <w:rsid w:val="00F04A3F"/>
    <w:rsid w:val="00F064EA"/>
    <w:rsid w:val="00F06943"/>
    <w:rsid w:val="00F06D87"/>
    <w:rsid w:val="00F06E9C"/>
    <w:rsid w:val="00F073BE"/>
    <w:rsid w:val="00F1087F"/>
    <w:rsid w:val="00F11616"/>
    <w:rsid w:val="00F11A16"/>
    <w:rsid w:val="00F1237A"/>
    <w:rsid w:val="00F12554"/>
    <w:rsid w:val="00F12573"/>
    <w:rsid w:val="00F15E32"/>
    <w:rsid w:val="00F160BF"/>
    <w:rsid w:val="00F20933"/>
    <w:rsid w:val="00F211EE"/>
    <w:rsid w:val="00F2152B"/>
    <w:rsid w:val="00F21A7A"/>
    <w:rsid w:val="00F21DB8"/>
    <w:rsid w:val="00F22DAE"/>
    <w:rsid w:val="00F22E0F"/>
    <w:rsid w:val="00F239B6"/>
    <w:rsid w:val="00F2439C"/>
    <w:rsid w:val="00F262D9"/>
    <w:rsid w:val="00F30A7E"/>
    <w:rsid w:val="00F31620"/>
    <w:rsid w:val="00F320DF"/>
    <w:rsid w:val="00F33F84"/>
    <w:rsid w:val="00F3414D"/>
    <w:rsid w:val="00F3441C"/>
    <w:rsid w:val="00F34D8C"/>
    <w:rsid w:val="00F35791"/>
    <w:rsid w:val="00F36970"/>
    <w:rsid w:val="00F37818"/>
    <w:rsid w:val="00F400A4"/>
    <w:rsid w:val="00F4029A"/>
    <w:rsid w:val="00F4079D"/>
    <w:rsid w:val="00F41950"/>
    <w:rsid w:val="00F41C79"/>
    <w:rsid w:val="00F42053"/>
    <w:rsid w:val="00F42064"/>
    <w:rsid w:val="00F43635"/>
    <w:rsid w:val="00F43E0A"/>
    <w:rsid w:val="00F448F4"/>
    <w:rsid w:val="00F45242"/>
    <w:rsid w:val="00F45FC0"/>
    <w:rsid w:val="00F46D70"/>
    <w:rsid w:val="00F47143"/>
    <w:rsid w:val="00F50371"/>
    <w:rsid w:val="00F5153D"/>
    <w:rsid w:val="00F5170C"/>
    <w:rsid w:val="00F52659"/>
    <w:rsid w:val="00F53A66"/>
    <w:rsid w:val="00F53ACE"/>
    <w:rsid w:val="00F53F7F"/>
    <w:rsid w:val="00F54CD2"/>
    <w:rsid w:val="00F55AEC"/>
    <w:rsid w:val="00F55CCB"/>
    <w:rsid w:val="00F5611C"/>
    <w:rsid w:val="00F56732"/>
    <w:rsid w:val="00F57763"/>
    <w:rsid w:val="00F60D1E"/>
    <w:rsid w:val="00F60D3E"/>
    <w:rsid w:val="00F60DDF"/>
    <w:rsid w:val="00F61E41"/>
    <w:rsid w:val="00F62169"/>
    <w:rsid w:val="00F63D18"/>
    <w:rsid w:val="00F64E13"/>
    <w:rsid w:val="00F65914"/>
    <w:rsid w:val="00F67A73"/>
    <w:rsid w:val="00F70B27"/>
    <w:rsid w:val="00F719DD"/>
    <w:rsid w:val="00F7272E"/>
    <w:rsid w:val="00F7304E"/>
    <w:rsid w:val="00F73117"/>
    <w:rsid w:val="00F73215"/>
    <w:rsid w:val="00F738F5"/>
    <w:rsid w:val="00F739A7"/>
    <w:rsid w:val="00F73F7D"/>
    <w:rsid w:val="00F74038"/>
    <w:rsid w:val="00F749B0"/>
    <w:rsid w:val="00F75204"/>
    <w:rsid w:val="00F7529E"/>
    <w:rsid w:val="00F75C29"/>
    <w:rsid w:val="00F77175"/>
    <w:rsid w:val="00F7725D"/>
    <w:rsid w:val="00F8338E"/>
    <w:rsid w:val="00F837C5"/>
    <w:rsid w:val="00F84EDF"/>
    <w:rsid w:val="00F85AF1"/>
    <w:rsid w:val="00F8672D"/>
    <w:rsid w:val="00F86CF9"/>
    <w:rsid w:val="00F87E31"/>
    <w:rsid w:val="00F90BA4"/>
    <w:rsid w:val="00F936A3"/>
    <w:rsid w:val="00F9535C"/>
    <w:rsid w:val="00F959A4"/>
    <w:rsid w:val="00F959FD"/>
    <w:rsid w:val="00F95E42"/>
    <w:rsid w:val="00F96495"/>
    <w:rsid w:val="00F96AE8"/>
    <w:rsid w:val="00F96BA0"/>
    <w:rsid w:val="00F970AA"/>
    <w:rsid w:val="00F97B9A"/>
    <w:rsid w:val="00FA0954"/>
    <w:rsid w:val="00FA0DDB"/>
    <w:rsid w:val="00FA1991"/>
    <w:rsid w:val="00FA264A"/>
    <w:rsid w:val="00FA2EDA"/>
    <w:rsid w:val="00FA5CD5"/>
    <w:rsid w:val="00FA7295"/>
    <w:rsid w:val="00FB1848"/>
    <w:rsid w:val="00FB296C"/>
    <w:rsid w:val="00FB3A49"/>
    <w:rsid w:val="00FB4062"/>
    <w:rsid w:val="00FB494A"/>
    <w:rsid w:val="00FB5073"/>
    <w:rsid w:val="00FB58DF"/>
    <w:rsid w:val="00FC0E8D"/>
    <w:rsid w:val="00FC188E"/>
    <w:rsid w:val="00FC2E70"/>
    <w:rsid w:val="00FC2F77"/>
    <w:rsid w:val="00FC3250"/>
    <w:rsid w:val="00FC3AAC"/>
    <w:rsid w:val="00FC41DA"/>
    <w:rsid w:val="00FC5A07"/>
    <w:rsid w:val="00FC5D9D"/>
    <w:rsid w:val="00FC5E37"/>
    <w:rsid w:val="00FC6E03"/>
    <w:rsid w:val="00FC7574"/>
    <w:rsid w:val="00FC77D7"/>
    <w:rsid w:val="00FC7B31"/>
    <w:rsid w:val="00FC7B61"/>
    <w:rsid w:val="00FD0ED5"/>
    <w:rsid w:val="00FD1270"/>
    <w:rsid w:val="00FD15DD"/>
    <w:rsid w:val="00FD3373"/>
    <w:rsid w:val="00FD450C"/>
    <w:rsid w:val="00FD5652"/>
    <w:rsid w:val="00FD6CD0"/>
    <w:rsid w:val="00FD711C"/>
    <w:rsid w:val="00FD733D"/>
    <w:rsid w:val="00FD73EA"/>
    <w:rsid w:val="00FD7A39"/>
    <w:rsid w:val="00FD7AF1"/>
    <w:rsid w:val="00FE5E39"/>
    <w:rsid w:val="00FE6807"/>
    <w:rsid w:val="00FE71DC"/>
    <w:rsid w:val="00FE7407"/>
    <w:rsid w:val="00FE74C3"/>
    <w:rsid w:val="00FE74CD"/>
    <w:rsid w:val="00FF08F9"/>
    <w:rsid w:val="00FF0D35"/>
    <w:rsid w:val="00FF20A7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 w:qFormat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9A20CD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F7725D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 w:cs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7C4494"/>
    <w:pPr>
      <w:keepNext/>
      <w:keepLines/>
      <w:numPr>
        <w:ilvl w:val="1"/>
        <w:numId w:val="13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</w:rPr>
  </w:style>
  <w:style w:type="paragraph" w:styleId="3">
    <w:name w:val="heading 3"/>
    <w:aliases w:val="ALT+3"/>
    <w:basedOn w:val="a2"/>
    <w:link w:val="31"/>
    <w:autoRedefine/>
    <w:qFormat/>
    <w:rsid w:val="00107519"/>
    <w:pPr>
      <w:keepNext/>
      <w:keepLines/>
      <w:numPr>
        <w:ilvl w:val="2"/>
        <w:numId w:val="4"/>
      </w:numPr>
      <w:spacing w:before="200"/>
      <w:outlineLvl w:val="2"/>
    </w:pPr>
    <w:rPr>
      <w:rFonts w:ascii="Huawei Sans" w:eastAsia="方正兰亭黑简体" w:hAnsi="Huawei Sans" w:cs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CE7BB7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425B58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qFormat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qFormat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uiPriority w:val="99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uiPriority w:val="22"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1e"/>
    <w:autoRedefine/>
    <w:qFormat/>
    <w:rsid w:val="00014E57"/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F7725D"/>
    <w:rPr>
      <w:rFonts w:ascii="Huawei Sans" w:eastAsia="方正兰亭黑简体" w:hAnsi="Huawei Sans" w:cs="Huawei Sans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6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</w:rPr>
  </w:style>
  <w:style w:type="paragraph" w:customStyle="1" w:styleId="a0">
    <w:name w:val="实验目标"/>
    <w:basedOn w:val="affff4"/>
    <w:rsid w:val="0020153C"/>
    <w:pPr>
      <w:numPr>
        <w:numId w:val="17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B63F93"/>
    <w:pPr>
      <w:topLinePunct w:val="0"/>
      <w:adjustRightInd/>
      <w:ind w:left="1021"/>
    </w:pPr>
    <w:rPr>
      <w:rFonts w:ascii="Huawei Sans" w:eastAsia="方正兰亭黑简体" w:hAnsi="Huawei Sans" w:cs="Huawei Sans"/>
      <w:color w:val="000000"/>
      <w:sz w:val="21"/>
      <w:szCs w:val="21"/>
      <w:shd w:val="clear" w:color="auto" w:fill="FFFFFF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B63F93"/>
    <w:rPr>
      <w:rFonts w:ascii="Huawei Sans" w:eastAsia="方正兰亭黑简体" w:hAnsi="Huawei Sans" w:cs="Huawei Sans"/>
      <w:color w:val="000000"/>
      <w:sz w:val="21"/>
      <w:szCs w:val="21"/>
    </w:rPr>
  </w:style>
  <w:style w:type="paragraph" w:customStyle="1" w:styleId="2f2">
    <w:name w:val="2.命令"/>
    <w:basedOn w:val="a2"/>
    <w:link w:val="2f3"/>
    <w:autoRedefine/>
    <w:qFormat/>
    <w:rsid w:val="00832E0A"/>
    <w:pPr>
      <w:spacing w:before="40" w:after="40"/>
      <w:ind w:left="1021"/>
    </w:pPr>
    <w:rPr>
      <w:rFonts w:ascii="HuaweiSans-Regular" w:eastAsia="方正兰亭黑简体" w:hAnsi="HuaweiSans-Regular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832E0A"/>
    <w:rPr>
      <w:rFonts w:ascii="HuaweiSans-Regular" w:eastAsia="方正兰亭黑简体" w:hAnsi="HuaweiSans-Regular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567D91"/>
    <w:pPr>
      <w:numPr>
        <w:ilvl w:val="5"/>
        <w:numId w:val="4"/>
      </w:numPr>
      <w:tabs>
        <w:tab w:val="clear" w:pos="1701"/>
        <w:tab w:val="left" w:pos="1418"/>
      </w:tabs>
      <w:spacing w:before="160" w:after="160"/>
      <w:ind w:left="1559" w:hanging="425"/>
      <w:outlineLvl w:val="3"/>
    </w:pPr>
    <w:rPr>
      <w:rFonts w:ascii="方正兰亭黑简体" w:eastAsia="方正兰亭黑简体" w:cs="Huawei Sans"/>
      <w:sz w:val="21"/>
    </w:rPr>
  </w:style>
  <w:style w:type="paragraph" w:customStyle="1" w:styleId="41">
    <w:name w:val="4.任务"/>
    <w:basedOn w:val="ItemList"/>
    <w:link w:val="4a"/>
    <w:autoRedefine/>
    <w:qFormat/>
    <w:rsid w:val="00FC6E03"/>
    <w:pPr>
      <w:numPr>
        <w:numId w:val="18"/>
      </w:numPr>
      <w:ind w:left="1441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73326B"/>
    <w:pPr>
      <w:autoSpaceDE w:val="0"/>
      <w:autoSpaceDN w:val="0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1"/>
    <w:rsid w:val="00FC6E03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73326B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7C4494"/>
    <w:rPr>
      <w:rFonts w:ascii="HuaweiSans-Regular" w:eastAsia="方正兰亭黑简体" w:hAnsi="HuaweiSans-Regular" w:cs="Book Antiqua"/>
      <w:bCs/>
      <w:noProof/>
      <w:sz w:val="36"/>
      <w:szCs w:val="36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107519"/>
    <w:rPr>
      <w:rFonts w:ascii="Huawei Sans" w:eastAsia="方正兰亭黑简体" w:hAnsi="Huawei Sans" w:cs="Huawei Sans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567D91"/>
    <w:rPr>
      <w:rFonts w:ascii="方正兰亭黑简体" w:eastAsia="方正兰亭黑简体" w:hAnsi="微软雅黑" w:cs="Huawei Sans"/>
      <w:sz w:val="21"/>
    </w:rPr>
  </w:style>
  <w:style w:type="paragraph" w:customStyle="1" w:styleId="50">
    <w:name w:val="5.表格标题"/>
    <w:basedOn w:val="a2"/>
    <w:link w:val="5b"/>
    <w:autoRedefine/>
    <w:qFormat/>
    <w:rsid w:val="00F7725D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3873A8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3873A8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F7725D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afffff2">
    <w:name w:val="边框代码"/>
    <w:basedOn w:val="1e"/>
    <w:link w:val="Char1"/>
    <w:qFormat/>
    <w:rsid w:val="0057175A"/>
    <w:pPr>
      <w:pBdr>
        <w:top w:val="single" w:sz="8" w:space="0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topLinePunct/>
      <w:adjustRightInd w:val="0"/>
      <w:spacing w:before="40" w:after="40" w:line="240" w:lineRule="auto"/>
    </w:pPr>
    <w:rPr>
      <w:rFonts w:eastAsia="微软雅黑"/>
      <w:spacing w:val="-4"/>
      <w:kern w:val="2"/>
      <w:sz w:val="18"/>
      <w:szCs w:val="18"/>
      <w:shd w:val="pct15" w:color="auto" w:fill="FFFFFF"/>
      <w:lang w:eastAsia="en-US"/>
    </w:rPr>
  </w:style>
  <w:style w:type="character" w:customStyle="1" w:styleId="Char1">
    <w:name w:val="边框代码 Char"/>
    <w:basedOn w:val="92"/>
    <w:link w:val="afffff2"/>
    <w:rsid w:val="0057175A"/>
    <w:rPr>
      <w:rFonts w:ascii="Huawei Sans" w:eastAsia="微软雅黑" w:hAnsi="Huawei Sans" w:cs="Huawei Sans"/>
      <w:b w:val="0"/>
      <w:color w:val="000000"/>
      <w:spacing w:val="-4"/>
      <w:kern w:val="2"/>
      <w:sz w:val="18"/>
      <w:szCs w:val="18"/>
      <w:shd w:val="clear" w:color="auto" w:fill="D9D9D9" w:themeFill="background1" w:themeFillShade="D9"/>
      <w:lang w:eastAsia="en-US"/>
    </w:rPr>
  </w:style>
  <w:style w:type="character" w:customStyle="1" w:styleId="TableDescription0">
    <w:name w:val="Table Description 字符"/>
    <w:basedOn w:val="a3"/>
    <w:link w:val="TableDescription"/>
    <w:rsid w:val="00343B56"/>
    <w:rPr>
      <w:rFonts w:ascii="微软雅黑" w:eastAsia="黑体" w:hAnsi="微软雅黑" w:cs="微软雅黑"/>
      <w:spacing w:val="-4"/>
    </w:rPr>
  </w:style>
  <w:style w:type="paragraph" w:styleId="afffff3">
    <w:name w:val="Revision"/>
    <w:hidden/>
    <w:uiPriority w:val="99"/>
    <w:semiHidden/>
    <w:rsid w:val="00264027"/>
    <w:rPr>
      <w:rFonts w:ascii="微软雅黑" w:eastAsia="微软雅黑" w:hAnsi="微软雅黑" w:cs="微软雅黑"/>
    </w:rPr>
  </w:style>
  <w:style w:type="character" w:customStyle="1" w:styleId="wpkeywordlink">
    <w:name w:val="wp_keywordlink"/>
    <w:basedOn w:val="a3"/>
    <w:rsid w:val="00111551"/>
  </w:style>
  <w:style w:type="paragraph" w:customStyle="1" w:styleId="dropdown-product-nav-menu-text">
    <w:name w:val="dropdown-product-nav-menu-text"/>
    <w:basedOn w:val="a2"/>
    <w:rsid w:val="0026305E"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6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0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97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8576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158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683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779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109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904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1760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776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041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092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3747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721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402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738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607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058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639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309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2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42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03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36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4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s://mirrors.huaweicloud.com/repository/conf/CentOS-7-anon.repo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mirrors.huaweicloud.com/repository/conf/CentOS-7-anon.repo)&#30340;&#20869;&#23481;&#20445;&#23384;&#21040;/etc/yum.repos.d/CentOS-Base.repo" TargetMode="External"/><Relationship Id="rId38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opengauss.obs.cn-south-1.myhuaweicloud.com/1.0.0/x86/openGauss-1.0.0-CentOS-64bit.tar.gz" TargetMode="External"/><Relationship Id="rId40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opengauss.obs.cn-south-1.myhuaweicloud.com/1.0.0/x86/openGauss-1.0.0-CentOS-64bit.tar.gz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mirrors.huaweicloud.com/repository/conf/CentOS-7-anon.repo" TargetMode="External"/><Relationship Id="rId8" Type="http://schemas.openxmlformats.org/officeDocument/2006/relationships/settings" Target="settings.xml"/><Relationship Id="rId3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4F5D1D-0D1A-4EEC-8F4D-6C3AA29D51E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23</TotalTime>
  <Pages>34</Pages>
  <Words>2481</Words>
  <Characters>14144</Characters>
  <Application>Microsoft Office Word</Application>
  <DocSecurity>0</DocSecurity>
  <Lines>117</Lines>
  <Paragraphs>33</Paragraphs>
  <ScaleCrop>false</ScaleCrop>
  <Company>Huawei Technologies Co.,Ltd.</Company>
  <LinksUpToDate>false</LinksUpToDate>
  <CharactersWithSpaces>16592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of437</cp:lastModifiedBy>
  <cp:revision>2</cp:revision>
  <cp:lastPrinted>2016-11-21T02:33:00Z</cp:lastPrinted>
  <dcterms:created xsi:type="dcterms:W3CDTF">2024-12-10T08:27:00Z</dcterms:created>
  <dcterms:modified xsi:type="dcterms:W3CDTF">2024-12-10T08:27:00Z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(3)RuzPHed+m/Gm1y4oEuswXr+slc5dl9DZKxwtrT+lBrVcB28f1cI/7GlexS1+Y3FZBLXbwxvY
30ehqPnpoEe0SU9SlOmEjubku6zDewo+QXycuJncwlayhfU3vMYUHJTkMDRQxcH1MZwYKzLb
Y5bRTgdBr8Mz9aZleRfz3XLp1ctsSngzCquwooR3w+7xD+ZCXByRQAiCCoSrDgiKk9oAOoxJ
DJfT+5a4sOkzD5cVFn</vt:lpwstr>
  </property>
  <property fmtid="{D5CDD505-2E9C-101B-9397-08002B2CF9AE}" pid="15" name="_2015_ms_pID_7253431">
    <vt:lpwstr>DDsHCBi24SP/7GZEs4QZSetxqLdVBshH1rNBFCGLnDpBj5LxDGsQEA
lf8oFEVHIPD5MHOC2pBvexxBLEOTLUq38cxpRuiapqIwsCshW+gT5TU2h75dzQR2EeNfCn8L
U1bXYZOE2blZJ8hlhWV42P/jR98Omp8zcEtp7GbfGjKiRApLuOZjkqI+eEiKaAY1A3CV8pPT
Pz2kUigbb7Y2Dq0lkys16ittKOH9kfUnHQHH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1Gqetc62br+LBAzKNsI0/+w=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1673831053</vt:lpwstr>
  </property>
</Properties>
</file>